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AB4686" w14:textId="77777777" w:rsidR="00FF4F44" w:rsidRDefault="00FF4F44" w:rsidP="00DD00ED">
      <w:pPr>
        <w:pStyle w:val="BodyText"/>
      </w:pPr>
      <w:r>
        <w:rPr>
          <w:noProof/>
        </w:rPr>
        <w:drawing>
          <wp:anchor distT="0" distB="0" distL="114300" distR="114300" simplePos="0" relativeHeight="251668992" behindDoc="0" locked="0" layoutInCell="1" allowOverlap="1" wp14:anchorId="73A517C0" wp14:editId="1F8D2334">
            <wp:simplePos x="0" y="0"/>
            <wp:positionH relativeFrom="margin">
              <wp:align>left</wp:align>
            </wp:positionH>
            <wp:positionV relativeFrom="paragraph">
              <wp:posOffset>0</wp:posOffset>
            </wp:positionV>
            <wp:extent cx="723900" cy="581025"/>
            <wp:effectExtent l="0" t="0" r="0" b="952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040" behindDoc="0" locked="0" layoutInCell="1" allowOverlap="0" wp14:anchorId="048C3E83" wp14:editId="1346D90C">
            <wp:simplePos x="0" y="0"/>
            <wp:positionH relativeFrom="margin">
              <wp:align>right</wp:align>
            </wp:positionH>
            <wp:positionV relativeFrom="paragraph">
              <wp:posOffset>32262</wp:posOffset>
            </wp:positionV>
            <wp:extent cx="857250" cy="485775"/>
            <wp:effectExtent l="0" t="0" r="0" b="9525"/>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BD4118" w14:textId="77777777" w:rsidR="00FF4F44" w:rsidRDefault="00FF4F44" w:rsidP="003D1FBC">
      <w:pPr>
        <w:pStyle w:val="Title1"/>
      </w:pPr>
    </w:p>
    <w:p w14:paraId="4E771B52" w14:textId="77777777" w:rsidR="00FF4F44" w:rsidRDefault="00FF4F44" w:rsidP="003D1FBC">
      <w:pPr>
        <w:pStyle w:val="Title1"/>
      </w:pPr>
    </w:p>
    <w:p w14:paraId="4A5FFE51" w14:textId="77777777" w:rsidR="003D1FBC" w:rsidRPr="007218AF" w:rsidRDefault="003D1FBC" w:rsidP="003D1FBC">
      <w:pPr>
        <w:pStyle w:val="Title1"/>
        <w:rPr>
          <w:sz w:val="28"/>
          <w:szCs w:val="28"/>
        </w:rPr>
      </w:pPr>
      <w:r w:rsidRPr="007218AF">
        <w:rPr>
          <w:sz w:val="28"/>
          <w:szCs w:val="28"/>
        </w:rPr>
        <w:t>National University of Computer and Emerging Sciences</w:t>
      </w:r>
    </w:p>
    <w:p w14:paraId="5FAC47FC" w14:textId="77777777" w:rsidR="00B8706E" w:rsidRPr="008B57AF" w:rsidRDefault="00B8706E" w:rsidP="00B8706E">
      <w:pPr>
        <w:spacing w:line="360" w:lineRule="auto"/>
        <w:contextualSpacing/>
        <w:jc w:val="center"/>
        <w:rPr>
          <w:sz w:val="40"/>
        </w:rPr>
      </w:pPr>
    </w:p>
    <w:p w14:paraId="6F52713A" w14:textId="77777777" w:rsidR="00B8706E" w:rsidRPr="008B57AF" w:rsidRDefault="00526AC8" w:rsidP="00B8706E">
      <w:pPr>
        <w:spacing w:line="360" w:lineRule="auto"/>
        <w:contextualSpacing/>
        <w:jc w:val="center"/>
        <w:rPr>
          <w:sz w:val="40"/>
        </w:rPr>
      </w:pPr>
      <w:r w:rsidRPr="00526AC8">
        <w:rPr>
          <w:noProof/>
          <w:sz w:val="40"/>
        </w:rPr>
        <w:drawing>
          <wp:inline distT="0" distB="0" distL="0" distR="0" wp14:anchorId="20015057" wp14:editId="6D73EF2C">
            <wp:extent cx="1716828" cy="1727581"/>
            <wp:effectExtent l="0" t="0" r="0" b="6350"/>
            <wp:docPr id="8" name="Picture 8" descr="C:\Users\samin.iftikha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in.iftikhar\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220" cy="1733007"/>
                    </a:xfrm>
                    <a:prstGeom prst="rect">
                      <a:avLst/>
                    </a:prstGeom>
                    <a:noFill/>
                    <a:ln>
                      <a:noFill/>
                    </a:ln>
                  </pic:spPr>
                </pic:pic>
              </a:graphicData>
            </a:graphic>
          </wp:inline>
        </w:drawing>
      </w:r>
    </w:p>
    <w:p w14:paraId="48CEA060" w14:textId="77777777" w:rsidR="00B8706E" w:rsidRPr="008B57AF" w:rsidRDefault="00B8706E" w:rsidP="006B3B6B">
      <w:pPr>
        <w:pStyle w:val="Title2"/>
      </w:pPr>
    </w:p>
    <w:p w14:paraId="171C9577" w14:textId="21D014DB" w:rsidR="00B8706E" w:rsidRPr="008B57AF" w:rsidRDefault="0033368E" w:rsidP="0033368E">
      <w:pPr>
        <w:pStyle w:val="Title"/>
      </w:pPr>
      <w:r>
        <w:t>Real-Time Translator for Sign Language</w:t>
      </w:r>
    </w:p>
    <w:p w14:paraId="3E9EA210" w14:textId="77777777" w:rsidR="00526AC8" w:rsidRDefault="00526AC8" w:rsidP="00011B9F">
      <w:pPr>
        <w:pStyle w:val="NoSpacing"/>
        <w:spacing w:line="360" w:lineRule="auto"/>
        <w:contextualSpacing/>
        <w:jc w:val="center"/>
        <w:rPr>
          <w:rFonts w:ascii="Times New Roman" w:hAnsi="Times New Roman"/>
          <w:sz w:val="28"/>
          <w:szCs w:val="28"/>
        </w:rPr>
      </w:pPr>
    </w:p>
    <w:p w14:paraId="66BC239D" w14:textId="77777777" w:rsidR="000270A2" w:rsidRDefault="000270A2" w:rsidP="00011B9F">
      <w:pPr>
        <w:pStyle w:val="NoSpacing"/>
        <w:spacing w:line="360" w:lineRule="auto"/>
        <w:contextualSpacing/>
        <w:jc w:val="center"/>
        <w:rPr>
          <w:rFonts w:ascii="Times New Roman" w:hAnsi="Times New Roman"/>
          <w:sz w:val="28"/>
          <w:szCs w:val="28"/>
        </w:rPr>
      </w:pPr>
    </w:p>
    <w:p w14:paraId="5AAF3C23" w14:textId="77777777" w:rsidR="00526AC8" w:rsidRPr="008C5755" w:rsidRDefault="008C5755" w:rsidP="00011B9F">
      <w:pPr>
        <w:pStyle w:val="NoSpacing"/>
        <w:spacing w:line="360" w:lineRule="auto"/>
        <w:contextualSpacing/>
        <w:jc w:val="center"/>
        <w:rPr>
          <w:rFonts w:ascii="Times New Roman" w:hAnsi="Times New Roman"/>
          <w:b/>
          <w:bCs/>
          <w:sz w:val="28"/>
          <w:szCs w:val="28"/>
        </w:rPr>
      </w:pPr>
      <w:r w:rsidRPr="008C5755">
        <w:rPr>
          <w:rFonts w:ascii="Times New Roman" w:hAnsi="Times New Roman"/>
          <w:b/>
          <w:bCs/>
          <w:sz w:val="28"/>
          <w:szCs w:val="28"/>
        </w:rPr>
        <w:t xml:space="preserve">FYP Team </w:t>
      </w:r>
    </w:p>
    <w:p w14:paraId="22896F12" w14:textId="53D4B016" w:rsidR="00C2555C" w:rsidRDefault="00C2555C" w:rsidP="00C2555C">
      <w:pPr>
        <w:spacing w:line="276" w:lineRule="auto"/>
        <w:ind w:left="2160"/>
        <w:rPr>
          <w:sz w:val="28"/>
          <w:szCs w:val="28"/>
        </w:rPr>
      </w:pPr>
      <w:r>
        <w:rPr>
          <w:sz w:val="28"/>
          <w:szCs w:val="28"/>
        </w:rPr>
        <w:t>Ubaid Ur Rehman………….19L-2343</w:t>
      </w:r>
      <w:r w:rsidR="008E4588">
        <w:rPr>
          <w:sz w:val="28"/>
          <w:szCs w:val="28"/>
        </w:rPr>
        <w:t xml:space="preserve"> (Lead) </w:t>
      </w:r>
      <w:bookmarkStart w:id="0" w:name="_GoBack"/>
      <w:bookmarkEnd w:id="0"/>
    </w:p>
    <w:p w14:paraId="343CD008" w14:textId="77777777" w:rsidR="008E4588" w:rsidRDefault="008E4588" w:rsidP="008E4588">
      <w:pPr>
        <w:spacing w:line="276" w:lineRule="auto"/>
        <w:ind w:left="1440" w:firstLine="720"/>
        <w:rPr>
          <w:sz w:val="28"/>
          <w:szCs w:val="28"/>
        </w:rPr>
      </w:pPr>
      <w:r>
        <w:rPr>
          <w:sz w:val="28"/>
          <w:szCs w:val="28"/>
        </w:rPr>
        <w:t>Eemaan Amir………………19L-1130</w:t>
      </w:r>
    </w:p>
    <w:p w14:paraId="1C059268" w14:textId="77777777" w:rsidR="008E4588" w:rsidRDefault="008E4588" w:rsidP="008E4588">
      <w:pPr>
        <w:spacing w:line="276" w:lineRule="auto"/>
        <w:ind w:left="2160"/>
        <w:rPr>
          <w:sz w:val="28"/>
          <w:szCs w:val="28"/>
        </w:rPr>
      </w:pPr>
      <w:r>
        <w:rPr>
          <w:sz w:val="28"/>
          <w:szCs w:val="28"/>
        </w:rPr>
        <w:t>Muhammad Usama…………19L-0999</w:t>
      </w:r>
    </w:p>
    <w:p w14:paraId="5C6C24A1" w14:textId="77777777" w:rsidR="008E4588" w:rsidRDefault="008E4588" w:rsidP="00C2555C">
      <w:pPr>
        <w:spacing w:line="276" w:lineRule="auto"/>
        <w:ind w:left="2160"/>
        <w:rPr>
          <w:sz w:val="28"/>
          <w:szCs w:val="28"/>
        </w:rPr>
      </w:pPr>
    </w:p>
    <w:p w14:paraId="0FF91B2C" w14:textId="77777777" w:rsidR="00011B9F" w:rsidRDefault="00011B9F" w:rsidP="00B8706E">
      <w:pPr>
        <w:pStyle w:val="NoSpacing"/>
        <w:spacing w:line="360" w:lineRule="auto"/>
        <w:contextualSpacing/>
        <w:rPr>
          <w:rFonts w:ascii="Times New Roman" w:hAnsi="Times New Roman"/>
          <w:b/>
          <w:sz w:val="28"/>
          <w:szCs w:val="28"/>
        </w:rPr>
      </w:pPr>
    </w:p>
    <w:p w14:paraId="62940E18" w14:textId="77777777" w:rsidR="008C5755" w:rsidRPr="008C5755" w:rsidRDefault="00526AC8" w:rsidP="00526AC8">
      <w:pPr>
        <w:pStyle w:val="NoSpacing"/>
        <w:spacing w:line="360" w:lineRule="auto"/>
        <w:contextualSpacing/>
        <w:jc w:val="center"/>
        <w:rPr>
          <w:rFonts w:ascii="Times New Roman" w:hAnsi="Times New Roman"/>
          <w:b/>
          <w:bCs/>
          <w:sz w:val="28"/>
          <w:szCs w:val="28"/>
        </w:rPr>
      </w:pPr>
      <w:r w:rsidRPr="008C5755">
        <w:rPr>
          <w:rFonts w:ascii="Times New Roman" w:hAnsi="Times New Roman"/>
          <w:b/>
          <w:bCs/>
          <w:sz w:val="28"/>
          <w:szCs w:val="28"/>
        </w:rPr>
        <w:t>Supervis</w:t>
      </w:r>
      <w:r w:rsidR="008C5755" w:rsidRPr="008C5755">
        <w:rPr>
          <w:rFonts w:ascii="Times New Roman" w:hAnsi="Times New Roman"/>
          <w:b/>
          <w:bCs/>
          <w:sz w:val="28"/>
          <w:szCs w:val="28"/>
        </w:rPr>
        <w:t>ed by</w:t>
      </w:r>
    </w:p>
    <w:p w14:paraId="0C4E3191" w14:textId="567D04B8" w:rsidR="00714A84" w:rsidRDefault="00C2555C" w:rsidP="00B8706E">
      <w:pPr>
        <w:spacing w:line="360" w:lineRule="auto"/>
        <w:contextualSpacing/>
        <w:jc w:val="center"/>
        <w:rPr>
          <w:sz w:val="28"/>
          <w:szCs w:val="28"/>
        </w:rPr>
      </w:pPr>
      <w:r>
        <w:rPr>
          <w:sz w:val="28"/>
          <w:szCs w:val="28"/>
        </w:rPr>
        <w:t>Dr. Aamir Wali</w:t>
      </w:r>
    </w:p>
    <w:p w14:paraId="2ED03E73" w14:textId="22D31EF2" w:rsidR="00EE0B75" w:rsidRDefault="00EE0B75" w:rsidP="00B8706E">
      <w:pPr>
        <w:spacing w:line="360" w:lineRule="auto"/>
        <w:contextualSpacing/>
        <w:jc w:val="center"/>
        <w:rPr>
          <w:sz w:val="28"/>
          <w:szCs w:val="28"/>
        </w:rPr>
      </w:pPr>
    </w:p>
    <w:p w14:paraId="1856EE1A" w14:textId="360B3CB9" w:rsidR="00157474" w:rsidRDefault="00157474" w:rsidP="00B8706E">
      <w:pPr>
        <w:spacing w:line="360" w:lineRule="auto"/>
        <w:contextualSpacing/>
        <w:jc w:val="center"/>
        <w:rPr>
          <w:sz w:val="28"/>
          <w:szCs w:val="28"/>
        </w:rPr>
      </w:pPr>
    </w:p>
    <w:p w14:paraId="38A6A535" w14:textId="77777777" w:rsidR="00157474" w:rsidRPr="008B57AF" w:rsidRDefault="00157474" w:rsidP="00B8706E">
      <w:pPr>
        <w:spacing w:line="360" w:lineRule="auto"/>
        <w:contextualSpacing/>
        <w:jc w:val="center"/>
        <w:rPr>
          <w:sz w:val="28"/>
          <w:szCs w:val="28"/>
        </w:rPr>
      </w:pPr>
    </w:p>
    <w:p w14:paraId="05F89327" w14:textId="77777777" w:rsidR="008C5755" w:rsidRPr="008C5755" w:rsidRDefault="008C5755" w:rsidP="00F140FD">
      <w:pPr>
        <w:spacing w:line="360" w:lineRule="auto"/>
        <w:contextualSpacing/>
        <w:jc w:val="center"/>
        <w:rPr>
          <w:b/>
          <w:bCs/>
          <w:sz w:val="28"/>
          <w:szCs w:val="28"/>
        </w:rPr>
      </w:pPr>
      <w:r w:rsidRPr="008C5755">
        <w:rPr>
          <w:b/>
          <w:bCs/>
          <w:sz w:val="28"/>
          <w:szCs w:val="28"/>
        </w:rPr>
        <w:t>FAST School of Computing</w:t>
      </w:r>
    </w:p>
    <w:p w14:paraId="2C31FCB0" w14:textId="77777777" w:rsidR="008C5755" w:rsidRPr="008C5755" w:rsidRDefault="008C5755" w:rsidP="00F140FD">
      <w:pPr>
        <w:spacing w:line="360" w:lineRule="auto"/>
        <w:contextualSpacing/>
        <w:jc w:val="center"/>
        <w:rPr>
          <w:b/>
          <w:bCs/>
          <w:sz w:val="28"/>
          <w:szCs w:val="28"/>
        </w:rPr>
      </w:pPr>
      <w:r w:rsidRPr="008C5755">
        <w:rPr>
          <w:b/>
          <w:bCs/>
          <w:sz w:val="28"/>
          <w:szCs w:val="28"/>
        </w:rPr>
        <w:t>National University of Computer and Emerging Sciences</w:t>
      </w:r>
    </w:p>
    <w:p w14:paraId="14B7A449" w14:textId="698D44DC" w:rsidR="008C5755" w:rsidRPr="00F140FD" w:rsidRDefault="00C2555C" w:rsidP="00F140FD">
      <w:pPr>
        <w:spacing w:line="360" w:lineRule="auto"/>
        <w:contextualSpacing/>
        <w:jc w:val="center"/>
        <w:rPr>
          <w:b/>
          <w:bCs/>
          <w:sz w:val="28"/>
          <w:szCs w:val="28"/>
        </w:rPr>
      </w:pPr>
      <w:r>
        <w:rPr>
          <w:b/>
          <w:bCs/>
          <w:sz w:val="28"/>
          <w:szCs w:val="28"/>
        </w:rPr>
        <w:t>Lahore</w:t>
      </w:r>
      <w:r w:rsidR="008C5755" w:rsidRPr="00F140FD">
        <w:rPr>
          <w:b/>
          <w:bCs/>
          <w:sz w:val="28"/>
          <w:szCs w:val="28"/>
        </w:rPr>
        <w:t>, Pakistan</w:t>
      </w:r>
    </w:p>
    <w:p w14:paraId="650C85D9" w14:textId="3799141F" w:rsidR="00520752" w:rsidRPr="00520752" w:rsidRDefault="00AF7225" w:rsidP="00157474">
      <w:pPr>
        <w:spacing w:line="360" w:lineRule="auto"/>
        <w:contextualSpacing/>
        <w:jc w:val="center"/>
        <w:rPr>
          <w:b/>
          <w:bCs/>
          <w:sz w:val="28"/>
          <w:szCs w:val="28"/>
        </w:rPr>
      </w:pPr>
      <w:r>
        <w:rPr>
          <w:b/>
          <w:bCs/>
          <w:sz w:val="28"/>
          <w:szCs w:val="28"/>
        </w:rPr>
        <w:t>December</w:t>
      </w:r>
      <w:r w:rsidR="007150BE">
        <w:rPr>
          <w:b/>
          <w:bCs/>
          <w:sz w:val="28"/>
          <w:szCs w:val="28"/>
        </w:rPr>
        <w:t xml:space="preserve"> 2022</w:t>
      </w:r>
      <w:r w:rsidR="00520752">
        <w:rPr>
          <w:b/>
        </w:rPr>
        <w:br w:type="page"/>
      </w:r>
    </w:p>
    <w:p w14:paraId="2C77C939" w14:textId="77777777" w:rsidR="009D3E64" w:rsidRPr="002A7A1A" w:rsidRDefault="009D3E64" w:rsidP="0053171F">
      <w:pPr>
        <w:pStyle w:val="Style2"/>
      </w:pPr>
      <w:bookmarkStart w:id="1" w:name="_Toc25578866"/>
      <w:r w:rsidRPr="002A7A1A">
        <w:lastRenderedPageBreak/>
        <w:t>Anti-Plagiarism Declaration</w:t>
      </w:r>
      <w:bookmarkEnd w:id="1"/>
    </w:p>
    <w:p w14:paraId="0A6F5F0F" w14:textId="77777777" w:rsidR="009D3E64" w:rsidRDefault="009D3E64" w:rsidP="00545F72">
      <w:pPr>
        <w:pStyle w:val="BodyText"/>
        <w:spacing w:before="240"/>
      </w:pPr>
      <w:r>
        <w:t xml:space="preserve">This is to declare that the above publication produced under the: </w:t>
      </w:r>
    </w:p>
    <w:p w14:paraId="6D9E83A2" w14:textId="75CA34C5" w:rsidR="009D3E64" w:rsidRDefault="00191B25" w:rsidP="00342F3B">
      <w:pPr>
        <w:pStyle w:val="BodyText"/>
        <w:spacing w:before="240"/>
        <w:rPr>
          <w:b/>
        </w:rPr>
      </w:pPr>
      <w:r>
        <w:rPr>
          <w:b/>
        </w:rPr>
        <w:t>T</w:t>
      </w:r>
      <w:r w:rsidR="009D3E64">
        <w:rPr>
          <w:b/>
        </w:rPr>
        <w:t xml:space="preserve">itle: </w:t>
      </w:r>
      <w:r w:rsidR="0036744D">
        <w:rPr>
          <w:b/>
          <w:u w:val="single"/>
        </w:rPr>
        <w:t>____________Real-Time Translator For Sign Language______________________</w:t>
      </w:r>
    </w:p>
    <w:p w14:paraId="752CDF1A" w14:textId="77777777" w:rsidR="009D3E64" w:rsidRDefault="009D3E64" w:rsidP="009D3E64">
      <w:pPr>
        <w:pStyle w:val="BodyText"/>
      </w:pPr>
      <w:r>
        <w:t xml:space="preserve">is the sole contribution of the author(s) and no part hereof has been reproduced on </w:t>
      </w:r>
      <w:r>
        <w:rPr>
          <w:b/>
        </w:rPr>
        <w:t>as it is</w:t>
      </w:r>
      <w:r>
        <w:t xml:space="preserve"> basis (cut and paste) which can be considered </w:t>
      </w:r>
      <w:r w:rsidRPr="00342F3B">
        <w:t xml:space="preserve">as </w:t>
      </w:r>
      <w:r w:rsidRPr="00EA3FC8">
        <w:rPr>
          <w:b/>
          <w:bCs/>
        </w:rPr>
        <w:t>Plagiarism</w:t>
      </w:r>
      <w:r w:rsidRPr="00342F3B">
        <w:t>.</w:t>
      </w:r>
      <w:r>
        <w:t xml:space="preserve"> All referenced parts have been used to argue the idea and have been cited properly. I/We will be responsible and liable for any consequence if violation of this declaration is determined.</w:t>
      </w:r>
    </w:p>
    <w:p w14:paraId="5577CF05" w14:textId="77777777" w:rsidR="009D3E64" w:rsidRDefault="009D3E64" w:rsidP="009D3E64">
      <w:pPr>
        <w:pStyle w:val="BodyText"/>
      </w:pPr>
    </w:p>
    <w:p w14:paraId="704DE647" w14:textId="77777777" w:rsidR="009D3E64" w:rsidRDefault="009D3E64" w:rsidP="009D3E64">
      <w:pPr>
        <w:pStyle w:val="BodyText"/>
      </w:pPr>
      <w:r>
        <w:t xml:space="preserve">  </w:t>
      </w:r>
    </w:p>
    <w:p w14:paraId="77882E78" w14:textId="0747D92C" w:rsidR="00C149D3" w:rsidRDefault="009D3E64" w:rsidP="009D3E64">
      <w:pPr>
        <w:pStyle w:val="BodyText"/>
      </w:pPr>
      <w:r>
        <w:t>Date: ___</w:t>
      </w:r>
      <w:r w:rsidR="00622C61">
        <w:t>_</w:t>
      </w:r>
      <w:r w:rsidR="00C46DBF">
        <w:t>07</w:t>
      </w:r>
      <w:r w:rsidR="00622C61">
        <w:t>-</w:t>
      </w:r>
      <w:r w:rsidR="0054686D">
        <w:t>1</w:t>
      </w:r>
      <w:r w:rsidR="00C46DBF">
        <w:t>2</w:t>
      </w:r>
      <w:r w:rsidR="00622C61">
        <w:t>-2022</w:t>
      </w:r>
      <w:r>
        <w:t>_____</w:t>
      </w:r>
      <w:r>
        <w:tab/>
      </w:r>
      <w:r>
        <w:tab/>
      </w:r>
      <w:r>
        <w:tab/>
      </w:r>
      <w:r>
        <w:tab/>
      </w:r>
    </w:p>
    <w:p w14:paraId="3E6BBB63" w14:textId="77777777" w:rsidR="009D3E64" w:rsidRDefault="009D3E64" w:rsidP="00C149D3">
      <w:pPr>
        <w:pStyle w:val="BodyText"/>
        <w:ind w:left="3600" w:firstLine="720"/>
      </w:pPr>
      <w:r>
        <w:t>Student 1</w:t>
      </w:r>
    </w:p>
    <w:p w14:paraId="4600A04D" w14:textId="117BB39D" w:rsidR="009D3E64" w:rsidRDefault="009D3E64" w:rsidP="00F3241C">
      <w:pPr>
        <w:ind w:left="4320" w:firstLine="720"/>
        <w:jc w:val="both"/>
      </w:pPr>
      <w:r>
        <w:rPr>
          <w:rStyle w:val="BodyTextChar"/>
        </w:rPr>
        <w:t>Name:</w:t>
      </w:r>
      <w:r>
        <w:t xml:space="preserve"> </w:t>
      </w:r>
      <w:bookmarkStart w:id="2" w:name="_Hlk117003432"/>
      <w:r w:rsidR="00F3241C">
        <w:t>_______Eemaan Amir_______</w:t>
      </w:r>
      <w:bookmarkEnd w:id="2"/>
    </w:p>
    <w:p w14:paraId="211293EC" w14:textId="77777777" w:rsidR="009D3E64" w:rsidRDefault="009D3E64" w:rsidP="009D3E64">
      <w:pPr>
        <w:ind w:left="4320" w:firstLine="720"/>
      </w:pPr>
    </w:p>
    <w:p w14:paraId="60C1986D" w14:textId="3C368F8E" w:rsidR="009D3E64" w:rsidRDefault="009D3E64" w:rsidP="009D3E64">
      <w:pPr>
        <w:ind w:left="4320" w:firstLine="720"/>
      </w:pPr>
      <w:r>
        <w:rPr>
          <w:rStyle w:val="BodyTextChar"/>
        </w:rPr>
        <w:t xml:space="preserve">Signature: </w:t>
      </w:r>
      <w:r w:rsidR="00FC5A8C">
        <w:t xml:space="preserve">    </w:t>
      </w:r>
      <w:r w:rsidR="00FC5A8C">
        <w:rPr>
          <w:noProof/>
        </w:rPr>
        <w:drawing>
          <wp:inline distT="114300" distB="114300" distL="114300" distR="114300" wp14:anchorId="0B3ED593" wp14:editId="78353636">
            <wp:extent cx="1064270" cy="427262"/>
            <wp:effectExtent l="0" t="0" r="0" b="0"/>
            <wp:docPr id="121" name="image23.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image23.jpg" descr="A picture containing text&#10;&#10;Description automatically generated"/>
                    <pic:cNvPicPr preferRelativeResize="0"/>
                  </pic:nvPicPr>
                  <pic:blipFill>
                    <a:blip r:embed="rId11"/>
                    <a:srcRect t="14314" b="14314"/>
                    <a:stretch>
                      <a:fillRect/>
                    </a:stretch>
                  </pic:blipFill>
                  <pic:spPr>
                    <a:xfrm>
                      <a:off x="0" y="0"/>
                      <a:ext cx="1064270" cy="427262"/>
                    </a:xfrm>
                    <a:prstGeom prst="rect">
                      <a:avLst/>
                    </a:prstGeom>
                    <a:ln/>
                  </pic:spPr>
                </pic:pic>
              </a:graphicData>
            </a:graphic>
          </wp:inline>
        </w:drawing>
      </w:r>
    </w:p>
    <w:p w14:paraId="7E0189AD" w14:textId="77777777" w:rsidR="009D3E64" w:rsidRDefault="009D3E64" w:rsidP="009D3E64">
      <w:pPr>
        <w:ind w:left="3600" w:firstLine="720"/>
      </w:pPr>
    </w:p>
    <w:p w14:paraId="1C0BAA43" w14:textId="77777777" w:rsidR="009D3E64" w:rsidRDefault="009D3E64" w:rsidP="009D3E64">
      <w:pPr>
        <w:pStyle w:val="BodyText"/>
        <w:ind w:left="3600" w:firstLine="720"/>
      </w:pPr>
      <w:r>
        <w:t>Student 2</w:t>
      </w:r>
    </w:p>
    <w:p w14:paraId="068F7BEC" w14:textId="10035902" w:rsidR="009D3E64" w:rsidRDefault="009D3E64" w:rsidP="009D3E64">
      <w:pPr>
        <w:ind w:left="4320" w:firstLine="720"/>
      </w:pPr>
      <w:r>
        <w:rPr>
          <w:rStyle w:val="BodyTextChar"/>
        </w:rPr>
        <w:t>Name:</w:t>
      </w:r>
      <w:r>
        <w:t xml:space="preserve"> </w:t>
      </w:r>
      <w:bookmarkStart w:id="3" w:name="_Hlk117003456"/>
      <w:r w:rsidR="00F3241C">
        <w:t>_____Muhammad Usama______</w:t>
      </w:r>
      <w:bookmarkEnd w:id="3"/>
    </w:p>
    <w:p w14:paraId="4991CD53" w14:textId="77777777" w:rsidR="009D3E64" w:rsidRDefault="009D3E64" w:rsidP="009D3E64">
      <w:pPr>
        <w:ind w:left="4320" w:firstLine="720"/>
      </w:pPr>
    </w:p>
    <w:p w14:paraId="797EB2A7" w14:textId="1D2C6B54" w:rsidR="009D3E64" w:rsidRDefault="009D3E64" w:rsidP="009D3E64">
      <w:pPr>
        <w:ind w:left="4320" w:firstLine="720"/>
      </w:pPr>
      <w:r>
        <w:rPr>
          <w:rStyle w:val="BodyTextChar"/>
        </w:rPr>
        <w:t xml:space="preserve">Signature: </w:t>
      </w:r>
      <w:r w:rsidR="00AB5BEB">
        <w:rPr>
          <w:rStyle w:val="BodyTextChar"/>
        </w:rPr>
        <w:t xml:space="preserve">      </w:t>
      </w:r>
      <w:r w:rsidR="00FC5A8C">
        <w:rPr>
          <w:noProof/>
        </w:rPr>
        <w:drawing>
          <wp:inline distT="114300" distB="114300" distL="114300" distR="114300" wp14:anchorId="32F34516" wp14:editId="39AE2381">
            <wp:extent cx="790575" cy="428625"/>
            <wp:effectExtent l="0" t="0" r="0" b="0"/>
            <wp:docPr id="120" name="image28.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0" name="image28.jpg" descr="A picture containing diagram&#10;&#10;Description automatically generated"/>
                    <pic:cNvPicPr preferRelativeResize="0"/>
                  </pic:nvPicPr>
                  <pic:blipFill>
                    <a:blip r:embed="rId12"/>
                    <a:srcRect t="1807" b="1805"/>
                    <a:stretch>
                      <a:fillRect/>
                    </a:stretch>
                  </pic:blipFill>
                  <pic:spPr>
                    <a:xfrm>
                      <a:off x="0" y="0"/>
                      <a:ext cx="790575" cy="428625"/>
                    </a:xfrm>
                    <a:prstGeom prst="rect">
                      <a:avLst/>
                    </a:prstGeom>
                    <a:ln/>
                  </pic:spPr>
                </pic:pic>
              </a:graphicData>
            </a:graphic>
          </wp:inline>
        </w:drawing>
      </w:r>
    </w:p>
    <w:p w14:paraId="0C98B824" w14:textId="77777777" w:rsidR="00C149D3" w:rsidRDefault="00C149D3" w:rsidP="009D3E64">
      <w:pPr>
        <w:pStyle w:val="BodyText"/>
        <w:ind w:left="3600" w:firstLine="720"/>
      </w:pPr>
    </w:p>
    <w:p w14:paraId="59DD0023" w14:textId="77777777" w:rsidR="009D3E64" w:rsidRDefault="009D3E64" w:rsidP="009D3E64">
      <w:pPr>
        <w:pStyle w:val="BodyText"/>
        <w:ind w:left="3600" w:firstLine="720"/>
      </w:pPr>
      <w:r>
        <w:t>Student 3</w:t>
      </w:r>
    </w:p>
    <w:p w14:paraId="0E5B2E5D" w14:textId="72927519" w:rsidR="009D3E64" w:rsidRDefault="009D3E64" w:rsidP="009D3E64">
      <w:pPr>
        <w:ind w:left="4320" w:firstLine="720"/>
      </w:pPr>
      <w:r>
        <w:rPr>
          <w:rStyle w:val="BodyTextChar"/>
        </w:rPr>
        <w:t>Name:</w:t>
      </w:r>
      <w:r>
        <w:t xml:space="preserve"> </w:t>
      </w:r>
      <w:r w:rsidR="00D840EF">
        <w:t>_____Ubaid Ur Rehman_______</w:t>
      </w:r>
    </w:p>
    <w:p w14:paraId="5B0E4B9F" w14:textId="77777777" w:rsidR="009D3E64" w:rsidRDefault="009D3E64" w:rsidP="009D3E64">
      <w:pPr>
        <w:ind w:left="4320" w:firstLine="720"/>
      </w:pPr>
    </w:p>
    <w:p w14:paraId="4E78088C" w14:textId="4FBB712C" w:rsidR="009D3E64" w:rsidRDefault="009D3E64" w:rsidP="009D3E64">
      <w:pPr>
        <w:ind w:left="4320" w:firstLine="720"/>
      </w:pPr>
      <w:r>
        <w:rPr>
          <w:rStyle w:val="BodyTextChar"/>
        </w:rPr>
        <w:t xml:space="preserve">Signature: </w:t>
      </w:r>
      <w:r w:rsidR="00AB5BEB">
        <w:rPr>
          <w:rStyle w:val="BodyTextChar"/>
        </w:rPr>
        <w:t xml:space="preserve">       </w:t>
      </w:r>
      <w:r w:rsidR="00234922">
        <w:rPr>
          <w:rStyle w:val="BodyTextChar"/>
        </w:rPr>
        <w:t xml:space="preserve"> </w:t>
      </w:r>
      <w:r w:rsidR="00AB5BEB">
        <w:rPr>
          <w:noProof/>
        </w:rPr>
        <w:drawing>
          <wp:inline distT="114300" distB="114300" distL="114300" distR="114300" wp14:anchorId="367304B8" wp14:editId="7588D2AB">
            <wp:extent cx="664220" cy="431743"/>
            <wp:effectExtent l="0" t="0" r="0" b="0"/>
            <wp:docPr id="12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3"/>
                    <a:srcRect l="6729" r="6730"/>
                    <a:stretch>
                      <a:fillRect/>
                    </a:stretch>
                  </pic:blipFill>
                  <pic:spPr>
                    <a:xfrm>
                      <a:off x="0" y="0"/>
                      <a:ext cx="664220" cy="431743"/>
                    </a:xfrm>
                    <a:prstGeom prst="rect">
                      <a:avLst/>
                    </a:prstGeom>
                    <a:ln/>
                  </pic:spPr>
                </pic:pic>
              </a:graphicData>
            </a:graphic>
          </wp:inline>
        </w:drawing>
      </w:r>
    </w:p>
    <w:p w14:paraId="119FABB6" w14:textId="77777777" w:rsidR="00FC5A8C" w:rsidRDefault="00FC5A8C" w:rsidP="00714A84">
      <w:pPr>
        <w:contextualSpacing/>
        <w:jc w:val="center"/>
        <w:rPr>
          <w:sz w:val="28"/>
          <w:szCs w:val="28"/>
          <w:lang w:val="en-GB"/>
        </w:rPr>
      </w:pPr>
    </w:p>
    <w:p w14:paraId="6EC9D9AD" w14:textId="77777777" w:rsidR="00EA3FC8" w:rsidRDefault="00EA3FC8" w:rsidP="00714A84">
      <w:pPr>
        <w:contextualSpacing/>
        <w:jc w:val="center"/>
        <w:rPr>
          <w:sz w:val="28"/>
          <w:szCs w:val="28"/>
          <w:lang w:val="en-GB"/>
        </w:rPr>
      </w:pPr>
    </w:p>
    <w:p w14:paraId="50B0B982" w14:textId="54D8D90A" w:rsidR="00EA3FC8" w:rsidRDefault="00EA3FC8" w:rsidP="00714A84">
      <w:pPr>
        <w:contextualSpacing/>
        <w:jc w:val="center"/>
        <w:rPr>
          <w:sz w:val="28"/>
          <w:szCs w:val="28"/>
          <w:lang w:val="en-GB"/>
        </w:rPr>
      </w:pPr>
    </w:p>
    <w:p w14:paraId="1E0B4A0C" w14:textId="32247A0A" w:rsidR="00451432" w:rsidRDefault="00451432" w:rsidP="00714A84">
      <w:pPr>
        <w:contextualSpacing/>
        <w:jc w:val="center"/>
        <w:rPr>
          <w:sz w:val="28"/>
          <w:szCs w:val="28"/>
          <w:lang w:val="en-GB"/>
        </w:rPr>
      </w:pPr>
    </w:p>
    <w:p w14:paraId="3C6A96A4" w14:textId="6021F694" w:rsidR="00451432" w:rsidRDefault="00451432" w:rsidP="00714A84">
      <w:pPr>
        <w:contextualSpacing/>
        <w:jc w:val="center"/>
        <w:rPr>
          <w:sz w:val="28"/>
          <w:szCs w:val="28"/>
          <w:lang w:val="en-GB"/>
        </w:rPr>
      </w:pPr>
    </w:p>
    <w:p w14:paraId="11FD8647" w14:textId="46150498" w:rsidR="00451432" w:rsidRDefault="00451432" w:rsidP="00714A84">
      <w:pPr>
        <w:contextualSpacing/>
        <w:jc w:val="center"/>
        <w:rPr>
          <w:sz w:val="28"/>
          <w:szCs w:val="28"/>
          <w:lang w:val="en-GB"/>
        </w:rPr>
      </w:pPr>
    </w:p>
    <w:p w14:paraId="2F5E1AE7" w14:textId="77777777" w:rsidR="00451432" w:rsidRDefault="00451432" w:rsidP="00714A84">
      <w:pPr>
        <w:contextualSpacing/>
        <w:jc w:val="center"/>
        <w:rPr>
          <w:sz w:val="28"/>
          <w:szCs w:val="28"/>
          <w:lang w:val="en-GB"/>
        </w:rPr>
      </w:pPr>
    </w:p>
    <w:p w14:paraId="26C98D37" w14:textId="77777777" w:rsidR="00EA3FC8" w:rsidRDefault="00EA3FC8" w:rsidP="00EA3FC8">
      <w:pPr>
        <w:contextualSpacing/>
        <w:rPr>
          <w:sz w:val="28"/>
          <w:szCs w:val="28"/>
          <w:lang w:val="en-GB"/>
        </w:rPr>
      </w:pPr>
    </w:p>
    <w:p w14:paraId="1D3B3A6B" w14:textId="77777777" w:rsidR="00E30E73" w:rsidRDefault="00E30E73" w:rsidP="00EA3FC8">
      <w:pPr>
        <w:rPr>
          <w:color w:val="000000" w:themeColor="text1"/>
        </w:rPr>
      </w:pPr>
    </w:p>
    <w:p w14:paraId="043CE0A2" w14:textId="77777777" w:rsidR="00EA3FC8" w:rsidRPr="0017633E" w:rsidRDefault="00EA3FC8" w:rsidP="00EA3FC8">
      <w:pPr>
        <w:rPr>
          <w:color w:val="000000" w:themeColor="text1"/>
        </w:rPr>
      </w:pPr>
      <w:r w:rsidRPr="0017633E">
        <w:rPr>
          <w:color w:val="000000" w:themeColor="text1"/>
        </w:rPr>
        <w:t>_____________________________________________________________________</w:t>
      </w:r>
    </w:p>
    <w:p w14:paraId="2E825E73" w14:textId="77777777" w:rsidR="00EA3FC8" w:rsidRPr="0017633E" w:rsidRDefault="00EA3FC8" w:rsidP="00EA3FC8">
      <w:pPr>
        <w:rPr>
          <w:rFonts w:ascii="Arial" w:hAnsi="Arial" w:cs="Arial"/>
          <w:b/>
          <w:i/>
          <w:color w:val="000000" w:themeColor="text1"/>
          <w:sz w:val="28"/>
          <w:szCs w:val="28"/>
        </w:rPr>
      </w:pPr>
    </w:p>
    <w:p w14:paraId="5A6E3313" w14:textId="77777777" w:rsidR="00EA3FC8" w:rsidRPr="0017633E" w:rsidRDefault="00EA3FC8" w:rsidP="00EA3FC8">
      <w:pPr>
        <w:rPr>
          <w:rFonts w:ascii="Arial" w:hAnsi="Arial" w:cs="Arial"/>
          <w:b/>
          <w:i/>
          <w:color w:val="000000" w:themeColor="text1"/>
          <w:sz w:val="28"/>
          <w:szCs w:val="28"/>
        </w:rPr>
      </w:pPr>
      <w:r w:rsidRPr="0017633E">
        <w:rPr>
          <w:rFonts w:ascii="Arial" w:hAnsi="Arial" w:cs="Arial"/>
          <w:b/>
          <w:i/>
          <w:color w:val="000000" w:themeColor="text1"/>
          <w:sz w:val="28"/>
          <w:szCs w:val="28"/>
        </w:rPr>
        <w:t>Authors’ Declaration</w:t>
      </w:r>
    </w:p>
    <w:p w14:paraId="2DEBDA65" w14:textId="301A4220" w:rsidR="00B17408" w:rsidRPr="00EF0103" w:rsidRDefault="00F5789B" w:rsidP="00EF0103">
      <w:pPr>
        <w:jc w:val="both"/>
        <w:rPr>
          <w:rFonts w:ascii="Arial" w:eastAsia="Arial" w:hAnsi="Arial" w:cs="Arial"/>
          <w:color w:val="000000" w:themeColor="text1"/>
        </w:rPr>
      </w:pPr>
      <w:r>
        <w:rPr>
          <w:color w:val="000000" w:themeColor="text1"/>
        </w:rPr>
        <w:t>T</w:t>
      </w:r>
      <w:r w:rsidR="00EA3FC8" w:rsidRPr="0017633E">
        <w:rPr>
          <w:color w:val="000000" w:themeColor="text1"/>
        </w:rPr>
        <w:t>he work presented in th</w:t>
      </w:r>
      <w:r>
        <w:rPr>
          <w:color w:val="000000" w:themeColor="text1"/>
        </w:rPr>
        <w:t>is</w:t>
      </w:r>
      <w:r w:rsidR="00EA3FC8" w:rsidRPr="0017633E">
        <w:rPr>
          <w:color w:val="000000" w:themeColor="text1"/>
        </w:rPr>
        <w:t xml:space="preserve"> report is </w:t>
      </w:r>
      <w:r>
        <w:rPr>
          <w:color w:val="000000" w:themeColor="text1"/>
        </w:rPr>
        <w:t>our</w:t>
      </w:r>
      <w:r w:rsidR="00EA3FC8" w:rsidRPr="0017633E">
        <w:rPr>
          <w:color w:val="000000" w:themeColor="text1"/>
        </w:rPr>
        <w:t xml:space="preserve"> </w:t>
      </w:r>
      <w:r w:rsidR="00B50154" w:rsidRPr="0017633E">
        <w:rPr>
          <w:color w:val="000000" w:themeColor="text1"/>
        </w:rPr>
        <w:t>own and</w:t>
      </w:r>
      <w:r w:rsidR="00EA3FC8" w:rsidRPr="0017633E">
        <w:rPr>
          <w:color w:val="000000" w:themeColor="text1"/>
        </w:rPr>
        <w:t xml:space="preserve"> has not been submitted/presented previously to any other institution or organization.</w:t>
      </w:r>
    </w:p>
    <w:p w14:paraId="4C261E92" w14:textId="77777777" w:rsidR="00520752" w:rsidRDefault="00520752" w:rsidP="000B7008">
      <w:pPr>
        <w:pStyle w:val="AbstractHeading"/>
      </w:pPr>
      <w:r>
        <w:lastRenderedPageBreak/>
        <w:t>Abstract</w:t>
      </w:r>
    </w:p>
    <w:p w14:paraId="08CAAFAC" w14:textId="77777777" w:rsidR="00B31070" w:rsidRDefault="00B31070" w:rsidP="00B31070">
      <w:pPr>
        <w:jc w:val="both"/>
        <w:rPr>
          <w:color w:val="000000"/>
        </w:rPr>
      </w:pPr>
      <w:r w:rsidRPr="00B05664">
        <w:rPr>
          <w:color w:val="000000"/>
        </w:rPr>
        <w:t>Real-time communication poses significant challenges for individuals who are deaf or speech-impaired, affecting their academic, professional, and personal lives. This project addresses these challenges by developing a live communication interface to facilitate seamless interaction for these individuals. Our primary objective is to create a fast and smooth communication experience. While previous works in Sign Language Translation and Recognition have predominantly focused on accuracy, they have often overlooked the accessibility of real-world applications. To bridge this gap, we propose a real-time sign language translation system for American Sign Language (ASL) that is not only fast and accurate but also lightweight and comp</w:t>
      </w:r>
      <w:r>
        <w:rPr>
          <w:color w:val="000000"/>
        </w:rPr>
        <w:t xml:space="preserve">atible with various interfaces. </w:t>
      </w:r>
      <w:r w:rsidRPr="00B05664">
        <w:rPr>
          <w:color w:val="000000"/>
        </w:rPr>
        <w:t>Our solution leverages the MP holistic and Bi-LSTM models for sign language translation. To better address the communication needs of deaf and speech-impaired individuals, we embarked on an extensive endeavor, involving the creation of a purpose-built dataset for training and testing our model. The dataset underwent meticulous preprocessing to optimize its quality, including the removal of irrelevant points extracted from MP holistic, resulting in improved recognition speed. Subsequently, we developed a prototype to conduct live testing, simulating real-world scenarios and assessing</w:t>
      </w:r>
      <w:r>
        <w:rPr>
          <w:color w:val="000000"/>
        </w:rPr>
        <w:t xml:space="preserve"> the system's real-time output.</w:t>
      </w:r>
      <w:r w:rsidRPr="00B05664">
        <w:rPr>
          <w:color w:val="000000"/>
        </w:rPr>
        <w:t xml:space="preserve"> The findings from our experiments validate the effectiveness and accuracy of our model, demonstrating its potential as a valuable tool in various applications. In conclusion, this project successfully implements a real-time sign language translation system using MP holistic and Bi-LSTM models. By providing a comprehensive solution, we aim to enhance communication for deaf and speech-impaired individuals, enabling them to keep pace with others and fostering inclusivity across domains.</w:t>
      </w:r>
    </w:p>
    <w:p w14:paraId="6F0B62F1" w14:textId="77777777" w:rsidR="00A15D69" w:rsidRDefault="00A15D69">
      <w:pPr>
        <w:rPr>
          <w:color w:val="000000" w:themeColor="text1"/>
        </w:rPr>
      </w:pPr>
      <w:r>
        <w:rPr>
          <w:color w:val="000000" w:themeColor="text1"/>
        </w:rPr>
        <w:br w:type="page"/>
      </w:r>
    </w:p>
    <w:p w14:paraId="22DFA912" w14:textId="77777777" w:rsidR="00A15D69" w:rsidRPr="00A15D69" w:rsidRDefault="00A15D69" w:rsidP="000B7008">
      <w:pPr>
        <w:rPr>
          <w:sz w:val="32"/>
          <w:szCs w:val="32"/>
        </w:rPr>
      </w:pPr>
      <w:r w:rsidRPr="00A15D69">
        <w:rPr>
          <w:b/>
          <w:sz w:val="32"/>
          <w:szCs w:val="32"/>
        </w:rPr>
        <w:lastRenderedPageBreak/>
        <w:t>Executive Summary</w:t>
      </w:r>
    </w:p>
    <w:p w14:paraId="7DC071FB" w14:textId="1DF986CA" w:rsidR="00877723" w:rsidRDefault="00E50F81" w:rsidP="00877723">
      <w:pPr>
        <w:jc w:val="both"/>
        <w:sectPr w:rsidR="00877723">
          <w:pgSz w:w="11909" w:h="16834"/>
          <w:pgMar w:top="1440" w:right="1440" w:bottom="1440" w:left="1440" w:header="720" w:footer="720" w:gutter="0"/>
          <w:cols w:space="720"/>
        </w:sectPr>
      </w:pPr>
      <w:r>
        <w:rPr>
          <w:color w:val="000000"/>
        </w:rPr>
        <w:t xml:space="preserve">People who are deaf or have speech impairments frequently use sign language to communicate. It takes time to teach beginners to use sign language to understand and communicate. Sign Language Recognition (SLR) aims to decrease the communication barrier between sign language users and others. The project intends to provide an interface that will enable deaf and hearing users to establish a live video connection with real-time translation of sign language. We will strive to create a lightweight and fast model that can be used on </w:t>
      </w:r>
      <w:r w:rsidR="006C0398" w:rsidRPr="006C0398">
        <w:rPr>
          <w:color w:val="000000"/>
        </w:rPr>
        <w:t>any</w:t>
      </w:r>
      <w:r w:rsidRPr="006C0398">
        <w:rPr>
          <w:color w:val="000000"/>
        </w:rPr>
        <w:t xml:space="preserve"> </w:t>
      </w:r>
      <w:r w:rsidR="006C0398" w:rsidRPr="006C0398">
        <w:rPr>
          <w:color w:val="000000"/>
        </w:rPr>
        <w:t>interface</w:t>
      </w:r>
      <w:r>
        <w:rPr>
          <w:color w:val="000000"/>
        </w:rPr>
        <w:t xml:space="preserve"> with ease. Our research aims to improve the way in which deaf and hearing-impaired people communicate with sign language users. It also aims to help people researching in the domain of sign language recognition and translation. Sign Language Translators (SLT) aims to replace traditional translation methods with vision-based ones employing Artificial Intelligence (AI), Machine Learning, and Deep Learning. Our main goal is to provide a lightweight, quick, and accurate real-time solution to SLR </w:t>
      </w:r>
      <w:r w:rsidRPr="006C0398">
        <w:rPr>
          <w:color w:val="000000"/>
        </w:rPr>
        <w:t>and SLT.</w:t>
      </w:r>
      <w:r>
        <w:rPr>
          <w:color w:val="000000"/>
        </w:rPr>
        <w:t xml:space="preserve"> We aim to bridge the gap between the hearing community and the deaf community. We provide a real-time system for sign language translation for the American Sign Language (ASL) The software is fast, accurate and lightweight enough to run on mobile devices. Sign language recognition is a problem that has been under research for quite a long time now. We hope to provide a solution that can be commonly used by the deaf community in real world communication scenarios like interviews, educational opportunities, video calls and other online communication as well as face to face communications. Skeleton-based SLR approach that distinguishes between the backdrop and the subject by using whole-body Keypoints and attributes from trained whole-body posture estimators. When compared to earlier project work, the application's integrity and adaptability are increased using image processing and convolution neural networks. A focus has been placed on understanding sign language translation and recognition, unlike other models. For end-level objectives of achieving accurate results, the transformer encoder with CTC loss trains to recognize and learn representation, but CNN models are typically overly reliant on input data preprocessing, and the Sign Pose SPOTER model has questionable computational efficiency for some datasets. We aim to establish a real-time fast and lightweight connection between a deaf and a hearing user using sign language. We will research and enhance a pre-made Skeleton Aware Sign Language Recognition Multi-model. </w:t>
      </w:r>
      <w:r w:rsidR="00B8101D">
        <w:rPr>
          <w:color w:val="000000"/>
        </w:rPr>
        <w:t>To</w:t>
      </w:r>
      <w:r>
        <w:rPr>
          <w:color w:val="000000"/>
        </w:rPr>
        <w:t xml:space="preserve"> make the recognition process effective and quick, we seek to employ a skeleton-based model that can clearly discriminate between the backdrop and the subject and deliver high accuracy. Our goal is not sign language recognition, even though it is an essential first step in translating the signals into whole phrases in English. For this level, ISL and CSLR works that specifically address translation must be employed. The mentioned works provide strategies for gloss-free direct transcription of sign language into English. Using the MediaPipe Holistic and LSTM model, we offer a method for signing language recognition. Using machine learning techniques for detection and recognition, this strategy will also consider the "real time" aspect. Using the OpenCV library, we would retrieve camera frame data for keypoint detection and deliver the concatenated coordinates </w:t>
      </w:r>
      <w:r w:rsidR="004307E8">
        <w:rPr>
          <w:color w:val="000000"/>
        </w:rPr>
        <w:t>information. System</w:t>
      </w:r>
      <w:r>
        <w:rPr>
          <w:color w:val="000000"/>
        </w:rPr>
        <w:t xml:space="preserve"> requirements include all required diagrams and figures, as well as components for requirements and specifications. It goes into detail on functional requirements, design limitations, and other elements required to give a thorough and detailed description of the needs for the </w:t>
      </w:r>
      <w:r w:rsidR="00B8101D">
        <w:rPr>
          <w:color w:val="000000"/>
        </w:rPr>
        <w:t>program</w:t>
      </w:r>
      <w:r>
        <w:rPr>
          <w:color w:val="000000"/>
        </w:rPr>
        <w:t xml:space="preserve">. Following that, we have conducted several sample experiments and included </w:t>
      </w:r>
      <w:r w:rsidR="00B8101D">
        <w:rPr>
          <w:color w:val="000000"/>
        </w:rPr>
        <w:t>all</w:t>
      </w:r>
      <w:r>
        <w:rPr>
          <w:color w:val="000000"/>
        </w:rPr>
        <w:t xml:space="preserve"> the </w:t>
      </w:r>
      <w:r w:rsidR="005F222B">
        <w:rPr>
          <w:color w:val="000000"/>
        </w:rPr>
        <w:t>specifications and</w:t>
      </w:r>
      <w:r>
        <w:rPr>
          <w:color w:val="000000"/>
        </w:rPr>
        <w:t xml:space="preserve"> configuration for our prototype. Detailed analysis and a summary of the findings are provided here. Finally, we have stated our achieved objectives so far and future plans for further enhancing our model’s performance</w:t>
      </w:r>
      <w:r w:rsidR="008E7D16" w:rsidRPr="008E7D16">
        <w:t>.</w:t>
      </w:r>
    </w:p>
    <w:bookmarkStart w:id="4" w:name="_Toc19544444" w:displacedByCustomXml="next"/>
    <w:bookmarkStart w:id="5" w:name="_Toc113958742" w:displacedByCustomXml="next"/>
    <w:bookmarkStart w:id="6" w:name="_Toc135945290" w:displacedByCustomXml="next"/>
    <w:sdt>
      <w:sdtPr>
        <w:rPr>
          <w:rFonts w:cs="Times New Roman"/>
          <w:b w:val="0"/>
          <w:sz w:val="24"/>
        </w:rPr>
        <w:id w:val="833187859"/>
        <w:docPartObj>
          <w:docPartGallery w:val="Table of Contents"/>
          <w:docPartUnique/>
        </w:docPartObj>
      </w:sdtPr>
      <w:sdtEndPr>
        <w:rPr>
          <w:bCs/>
          <w:noProof/>
        </w:rPr>
      </w:sdtEndPr>
      <w:sdtContent>
        <w:p w14:paraId="7CB525E2" w14:textId="4E5BDAFD" w:rsidR="008E57BE" w:rsidRDefault="008E57BE" w:rsidP="004C3191">
          <w:pPr>
            <w:pStyle w:val="Subtitle"/>
          </w:pPr>
          <w:r>
            <w:t>Table of Contents</w:t>
          </w:r>
        </w:p>
        <w:bookmarkEnd w:id="4" w:displacedByCustomXml="next"/>
        <w:bookmarkEnd w:id="5" w:displacedByCustomXml="next"/>
      </w:sdtContent>
    </w:sdt>
    <w:bookmarkEnd w:id="6" w:displacedByCustomXml="prev"/>
    <w:sdt>
      <w:sdtPr>
        <w:rPr>
          <w:rFonts w:eastAsia="Times New Roman" w:cs="Times New Roman"/>
          <w:b w:val="0"/>
          <w:color w:val="auto"/>
          <w:sz w:val="24"/>
        </w:rPr>
        <w:id w:val="271823577"/>
        <w:docPartObj>
          <w:docPartGallery w:val="Table of Contents"/>
          <w:docPartUnique/>
        </w:docPartObj>
      </w:sdtPr>
      <w:sdtEndPr>
        <w:rPr>
          <w:bCs/>
          <w:noProof/>
        </w:rPr>
      </w:sdtEndPr>
      <w:sdtContent>
        <w:p w14:paraId="42C7B8D5" w14:textId="0A46AD58" w:rsidR="00280A7C" w:rsidRDefault="00280A7C" w:rsidP="00280A7C">
          <w:pPr>
            <w:pStyle w:val="TOCHeading"/>
            <w:jc w:val="left"/>
          </w:pPr>
        </w:p>
        <w:p w14:paraId="6B484A27" w14:textId="03EA87D4" w:rsidR="005F222B" w:rsidRDefault="00280A7C">
          <w:pPr>
            <w:pStyle w:val="TOC2"/>
            <w:tabs>
              <w:tab w:val="right" w:leader="dot" w:pos="9019"/>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5945290" w:history="1">
            <w:r w:rsidR="005F222B" w:rsidRPr="00696D30">
              <w:rPr>
                <w:rStyle w:val="Hyperlink"/>
                <w:noProof/>
              </w:rPr>
              <w:t>Table of Contents</w:t>
            </w:r>
            <w:r w:rsidR="005F222B">
              <w:rPr>
                <w:noProof/>
                <w:webHidden/>
              </w:rPr>
              <w:tab/>
            </w:r>
            <w:r w:rsidR="005F222B">
              <w:rPr>
                <w:noProof/>
                <w:webHidden/>
              </w:rPr>
              <w:fldChar w:fldCharType="begin"/>
            </w:r>
            <w:r w:rsidR="005F222B">
              <w:rPr>
                <w:noProof/>
                <w:webHidden/>
              </w:rPr>
              <w:instrText xml:space="preserve"> PAGEREF _Toc135945290 \h </w:instrText>
            </w:r>
            <w:r w:rsidR="005F222B">
              <w:rPr>
                <w:noProof/>
                <w:webHidden/>
              </w:rPr>
            </w:r>
            <w:r w:rsidR="005F222B">
              <w:rPr>
                <w:noProof/>
                <w:webHidden/>
              </w:rPr>
              <w:fldChar w:fldCharType="separate"/>
            </w:r>
            <w:r w:rsidR="006A7758">
              <w:rPr>
                <w:noProof/>
                <w:webHidden/>
              </w:rPr>
              <w:t>i</w:t>
            </w:r>
            <w:r w:rsidR="005F222B">
              <w:rPr>
                <w:noProof/>
                <w:webHidden/>
              </w:rPr>
              <w:fldChar w:fldCharType="end"/>
            </w:r>
          </w:hyperlink>
        </w:p>
        <w:p w14:paraId="4F51B713" w14:textId="14A4DA3A"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291" w:history="1">
            <w:r w:rsidR="005F222B" w:rsidRPr="00696D30">
              <w:rPr>
                <w:rStyle w:val="Hyperlink"/>
                <w:noProof/>
              </w:rPr>
              <w:t>List of Tables</w:t>
            </w:r>
            <w:r w:rsidR="005F222B">
              <w:rPr>
                <w:noProof/>
                <w:webHidden/>
              </w:rPr>
              <w:tab/>
            </w:r>
            <w:r w:rsidR="005F222B">
              <w:rPr>
                <w:noProof/>
                <w:webHidden/>
              </w:rPr>
              <w:fldChar w:fldCharType="begin"/>
            </w:r>
            <w:r w:rsidR="005F222B">
              <w:rPr>
                <w:noProof/>
                <w:webHidden/>
              </w:rPr>
              <w:instrText xml:space="preserve"> PAGEREF _Toc135945291 \h </w:instrText>
            </w:r>
            <w:r w:rsidR="005F222B">
              <w:rPr>
                <w:noProof/>
                <w:webHidden/>
              </w:rPr>
            </w:r>
            <w:r w:rsidR="005F222B">
              <w:rPr>
                <w:noProof/>
                <w:webHidden/>
              </w:rPr>
              <w:fldChar w:fldCharType="separate"/>
            </w:r>
            <w:r w:rsidR="006A7758">
              <w:rPr>
                <w:noProof/>
                <w:webHidden/>
              </w:rPr>
              <w:t>iii</w:t>
            </w:r>
            <w:r w:rsidR="005F222B">
              <w:rPr>
                <w:noProof/>
                <w:webHidden/>
              </w:rPr>
              <w:fldChar w:fldCharType="end"/>
            </w:r>
          </w:hyperlink>
        </w:p>
        <w:p w14:paraId="0CE9317E" w14:textId="2EA78FF7"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292" w:history="1">
            <w:r w:rsidR="005F222B" w:rsidRPr="00696D30">
              <w:rPr>
                <w:rStyle w:val="Hyperlink"/>
                <w:noProof/>
              </w:rPr>
              <w:t>List of Figures</w:t>
            </w:r>
            <w:r w:rsidR="005F222B">
              <w:rPr>
                <w:noProof/>
                <w:webHidden/>
              </w:rPr>
              <w:tab/>
            </w:r>
            <w:r w:rsidR="005F222B">
              <w:rPr>
                <w:noProof/>
                <w:webHidden/>
              </w:rPr>
              <w:fldChar w:fldCharType="begin"/>
            </w:r>
            <w:r w:rsidR="005F222B">
              <w:rPr>
                <w:noProof/>
                <w:webHidden/>
              </w:rPr>
              <w:instrText xml:space="preserve"> PAGEREF _Toc135945292 \h </w:instrText>
            </w:r>
            <w:r w:rsidR="005F222B">
              <w:rPr>
                <w:noProof/>
                <w:webHidden/>
              </w:rPr>
            </w:r>
            <w:r w:rsidR="005F222B">
              <w:rPr>
                <w:noProof/>
                <w:webHidden/>
              </w:rPr>
              <w:fldChar w:fldCharType="separate"/>
            </w:r>
            <w:r w:rsidR="006A7758">
              <w:rPr>
                <w:noProof/>
                <w:webHidden/>
              </w:rPr>
              <w:t>iv</w:t>
            </w:r>
            <w:r w:rsidR="005F222B">
              <w:rPr>
                <w:noProof/>
                <w:webHidden/>
              </w:rPr>
              <w:fldChar w:fldCharType="end"/>
            </w:r>
          </w:hyperlink>
        </w:p>
        <w:p w14:paraId="691C5D3A" w14:textId="675063D1" w:rsidR="005F222B" w:rsidRDefault="00ED5F68">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35945293" w:history="1">
            <w:r w:rsidR="005F222B" w:rsidRPr="00696D30">
              <w:rPr>
                <w:rStyle w:val="Hyperlink"/>
                <w:noProof/>
                <w14:scene3d>
                  <w14:camera w14:prst="orthographicFront"/>
                  <w14:lightRig w14:rig="threePt" w14:dir="t">
                    <w14:rot w14:lat="0" w14:lon="0" w14:rev="0"/>
                  </w14:lightRig>
                </w14:scene3d>
              </w:rPr>
              <w:t>Chapter 1:</w:t>
            </w:r>
            <w:r w:rsidR="005F222B" w:rsidRPr="00696D30">
              <w:rPr>
                <w:rStyle w:val="Hyperlink"/>
                <w:noProof/>
              </w:rPr>
              <w:t xml:space="preserve"> Introduction</w:t>
            </w:r>
            <w:r w:rsidR="005F222B">
              <w:rPr>
                <w:noProof/>
                <w:webHidden/>
              </w:rPr>
              <w:tab/>
            </w:r>
            <w:r w:rsidR="005F222B">
              <w:rPr>
                <w:noProof/>
                <w:webHidden/>
              </w:rPr>
              <w:fldChar w:fldCharType="begin"/>
            </w:r>
            <w:r w:rsidR="005F222B">
              <w:rPr>
                <w:noProof/>
                <w:webHidden/>
              </w:rPr>
              <w:instrText xml:space="preserve"> PAGEREF _Toc135945293 \h </w:instrText>
            </w:r>
            <w:r w:rsidR="005F222B">
              <w:rPr>
                <w:noProof/>
                <w:webHidden/>
              </w:rPr>
            </w:r>
            <w:r w:rsidR="005F222B">
              <w:rPr>
                <w:noProof/>
                <w:webHidden/>
              </w:rPr>
              <w:fldChar w:fldCharType="separate"/>
            </w:r>
            <w:r w:rsidR="006A7758">
              <w:rPr>
                <w:noProof/>
                <w:webHidden/>
              </w:rPr>
              <w:t>1</w:t>
            </w:r>
            <w:r w:rsidR="005F222B">
              <w:rPr>
                <w:noProof/>
                <w:webHidden/>
              </w:rPr>
              <w:fldChar w:fldCharType="end"/>
            </w:r>
          </w:hyperlink>
        </w:p>
        <w:p w14:paraId="00316B97" w14:textId="5FA0EA49"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294" w:history="1">
            <w:r w:rsidR="005F222B" w:rsidRPr="00696D30">
              <w:rPr>
                <w:rStyle w:val="Hyperlink"/>
                <w:noProof/>
              </w:rPr>
              <w:t>1.1 Purpose of this Document</w:t>
            </w:r>
            <w:r w:rsidR="005F222B">
              <w:rPr>
                <w:noProof/>
                <w:webHidden/>
              </w:rPr>
              <w:tab/>
            </w:r>
            <w:r w:rsidR="005F222B">
              <w:rPr>
                <w:noProof/>
                <w:webHidden/>
              </w:rPr>
              <w:fldChar w:fldCharType="begin"/>
            </w:r>
            <w:r w:rsidR="005F222B">
              <w:rPr>
                <w:noProof/>
                <w:webHidden/>
              </w:rPr>
              <w:instrText xml:space="preserve"> PAGEREF _Toc135945294 \h </w:instrText>
            </w:r>
            <w:r w:rsidR="005F222B">
              <w:rPr>
                <w:noProof/>
                <w:webHidden/>
              </w:rPr>
            </w:r>
            <w:r w:rsidR="005F222B">
              <w:rPr>
                <w:noProof/>
                <w:webHidden/>
              </w:rPr>
              <w:fldChar w:fldCharType="separate"/>
            </w:r>
            <w:r w:rsidR="006A7758">
              <w:rPr>
                <w:noProof/>
                <w:webHidden/>
              </w:rPr>
              <w:t>1</w:t>
            </w:r>
            <w:r w:rsidR="005F222B">
              <w:rPr>
                <w:noProof/>
                <w:webHidden/>
              </w:rPr>
              <w:fldChar w:fldCharType="end"/>
            </w:r>
          </w:hyperlink>
        </w:p>
        <w:p w14:paraId="02F93A74" w14:textId="725BFC86"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295" w:history="1">
            <w:r w:rsidR="005F222B" w:rsidRPr="00696D30">
              <w:rPr>
                <w:rStyle w:val="Hyperlink"/>
                <w:noProof/>
              </w:rPr>
              <w:t>1.2 Intended Audience</w:t>
            </w:r>
            <w:r w:rsidR="005F222B">
              <w:rPr>
                <w:noProof/>
                <w:webHidden/>
              </w:rPr>
              <w:tab/>
            </w:r>
            <w:r w:rsidR="005F222B">
              <w:rPr>
                <w:noProof/>
                <w:webHidden/>
              </w:rPr>
              <w:fldChar w:fldCharType="begin"/>
            </w:r>
            <w:r w:rsidR="005F222B">
              <w:rPr>
                <w:noProof/>
                <w:webHidden/>
              </w:rPr>
              <w:instrText xml:space="preserve"> PAGEREF _Toc135945295 \h </w:instrText>
            </w:r>
            <w:r w:rsidR="005F222B">
              <w:rPr>
                <w:noProof/>
                <w:webHidden/>
              </w:rPr>
            </w:r>
            <w:r w:rsidR="005F222B">
              <w:rPr>
                <w:noProof/>
                <w:webHidden/>
              </w:rPr>
              <w:fldChar w:fldCharType="separate"/>
            </w:r>
            <w:r w:rsidR="006A7758">
              <w:rPr>
                <w:noProof/>
                <w:webHidden/>
              </w:rPr>
              <w:t>1</w:t>
            </w:r>
            <w:r w:rsidR="005F222B">
              <w:rPr>
                <w:noProof/>
                <w:webHidden/>
              </w:rPr>
              <w:fldChar w:fldCharType="end"/>
            </w:r>
          </w:hyperlink>
        </w:p>
        <w:p w14:paraId="2E442945" w14:textId="138FF0F5" w:rsidR="005F222B" w:rsidRDefault="00ED5F68">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35945296" w:history="1">
            <w:r w:rsidR="005F222B" w:rsidRPr="00696D30">
              <w:rPr>
                <w:rStyle w:val="Hyperlink"/>
                <w:noProof/>
                <w14:scene3d>
                  <w14:camera w14:prst="orthographicFront"/>
                  <w14:lightRig w14:rig="threePt" w14:dir="t">
                    <w14:rot w14:lat="0" w14:lon="0" w14:rev="0"/>
                  </w14:lightRig>
                </w14:scene3d>
              </w:rPr>
              <w:t>Chapter 2:</w:t>
            </w:r>
            <w:r w:rsidR="005F222B" w:rsidRPr="00696D30">
              <w:rPr>
                <w:rStyle w:val="Hyperlink"/>
                <w:noProof/>
              </w:rPr>
              <w:t xml:space="preserve"> Project Vision</w:t>
            </w:r>
            <w:r w:rsidR="005F222B">
              <w:rPr>
                <w:noProof/>
                <w:webHidden/>
              </w:rPr>
              <w:tab/>
            </w:r>
            <w:r w:rsidR="005F222B">
              <w:rPr>
                <w:noProof/>
                <w:webHidden/>
              </w:rPr>
              <w:fldChar w:fldCharType="begin"/>
            </w:r>
            <w:r w:rsidR="005F222B">
              <w:rPr>
                <w:noProof/>
                <w:webHidden/>
              </w:rPr>
              <w:instrText xml:space="preserve"> PAGEREF _Toc135945296 \h </w:instrText>
            </w:r>
            <w:r w:rsidR="005F222B">
              <w:rPr>
                <w:noProof/>
                <w:webHidden/>
              </w:rPr>
            </w:r>
            <w:r w:rsidR="005F222B">
              <w:rPr>
                <w:noProof/>
                <w:webHidden/>
              </w:rPr>
              <w:fldChar w:fldCharType="separate"/>
            </w:r>
            <w:r w:rsidR="006A7758">
              <w:rPr>
                <w:noProof/>
                <w:webHidden/>
              </w:rPr>
              <w:t>2</w:t>
            </w:r>
            <w:r w:rsidR="005F222B">
              <w:rPr>
                <w:noProof/>
                <w:webHidden/>
              </w:rPr>
              <w:fldChar w:fldCharType="end"/>
            </w:r>
          </w:hyperlink>
        </w:p>
        <w:p w14:paraId="07EFF59A" w14:textId="05DC2600"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297" w:history="1">
            <w:r w:rsidR="005F222B" w:rsidRPr="00696D30">
              <w:rPr>
                <w:rStyle w:val="Hyperlink"/>
                <w:noProof/>
              </w:rPr>
              <w:t>2.1 Problem Domain Overview</w:t>
            </w:r>
            <w:r w:rsidR="005F222B">
              <w:rPr>
                <w:noProof/>
                <w:webHidden/>
              </w:rPr>
              <w:tab/>
            </w:r>
            <w:r w:rsidR="005F222B">
              <w:rPr>
                <w:noProof/>
                <w:webHidden/>
              </w:rPr>
              <w:fldChar w:fldCharType="begin"/>
            </w:r>
            <w:r w:rsidR="005F222B">
              <w:rPr>
                <w:noProof/>
                <w:webHidden/>
              </w:rPr>
              <w:instrText xml:space="preserve"> PAGEREF _Toc135945297 \h </w:instrText>
            </w:r>
            <w:r w:rsidR="005F222B">
              <w:rPr>
                <w:noProof/>
                <w:webHidden/>
              </w:rPr>
            </w:r>
            <w:r w:rsidR="005F222B">
              <w:rPr>
                <w:noProof/>
                <w:webHidden/>
              </w:rPr>
              <w:fldChar w:fldCharType="separate"/>
            </w:r>
            <w:r w:rsidR="006A7758">
              <w:rPr>
                <w:noProof/>
                <w:webHidden/>
              </w:rPr>
              <w:t>2</w:t>
            </w:r>
            <w:r w:rsidR="005F222B">
              <w:rPr>
                <w:noProof/>
                <w:webHidden/>
              </w:rPr>
              <w:fldChar w:fldCharType="end"/>
            </w:r>
          </w:hyperlink>
        </w:p>
        <w:p w14:paraId="1BADDBB8" w14:textId="4E07CD8D"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298" w:history="1">
            <w:r w:rsidR="005F222B" w:rsidRPr="00696D30">
              <w:rPr>
                <w:rStyle w:val="Hyperlink"/>
                <w:noProof/>
              </w:rPr>
              <w:t>2.2 Problem Statement</w:t>
            </w:r>
            <w:r w:rsidR="005F222B">
              <w:rPr>
                <w:noProof/>
                <w:webHidden/>
              </w:rPr>
              <w:tab/>
            </w:r>
            <w:r w:rsidR="005F222B">
              <w:rPr>
                <w:noProof/>
                <w:webHidden/>
              </w:rPr>
              <w:fldChar w:fldCharType="begin"/>
            </w:r>
            <w:r w:rsidR="005F222B">
              <w:rPr>
                <w:noProof/>
                <w:webHidden/>
              </w:rPr>
              <w:instrText xml:space="preserve"> PAGEREF _Toc135945298 \h </w:instrText>
            </w:r>
            <w:r w:rsidR="005F222B">
              <w:rPr>
                <w:noProof/>
                <w:webHidden/>
              </w:rPr>
            </w:r>
            <w:r w:rsidR="005F222B">
              <w:rPr>
                <w:noProof/>
                <w:webHidden/>
              </w:rPr>
              <w:fldChar w:fldCharType="separate"/>
            </w:r>
            <w:r w:rsidR="006A7758">
              <w:rPr>
                <w:noProof/>
                <w:webHidden/>
              </w:rPr>
              <w:t>2</w:t>
            </w:r>
            <w:r w:rsidR="005F222B">
              <w:rPr>
                <w:noProof/>
                <w:webHidden/>
              </w:rPr>
              <w:fldChar w:fldCharType="end"/>
            </w:r>
          </w:hyperlink>
        </w:p>
        <w:p w14:paraId="77D2D79A" w14:textId="7BF9F1C8"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299" w:history="1">
            <w:r w:rsidR="005F222B" w:rsidRPr="00696D30">
              <w:rPr>
                <w:rStyle w:val="Hyperlink"/>
                <w:noProof/>
              </w:rPr>
              <w:t>2.3 Problem Elaboration</w:t>
            </w:r>
            <w:r w:rsidR="005F222B">
              <w:rPr>
                <w:noProof/>
                <w:webHidden/>
              </w:rPr>
              <w:tab/>
            </w:r>
            <w:r w:rsidR="005F222B">
              <w:rPr>
                <w:noProof/>
                <w:webHidden/>
              </w:rPr>
              <w:fldChar w:fldCharType="begin"/>
            </w:r>
            <w:r w:rsidR="005F222B">
              <w:rPr>
                <w:noProof/>
                <w:webHidden/>
              </w:rPr>
              <w:instrText xml:space="preserve"> PAGEREF _Toc135945299 \h </w:instrText>
            </w:r>
            <w:r w:rsidR="005F222B">
              <w:rPr>
                <w:noProof/>
                <w:webHidden/>
              </w:rPr>
            </w:r>
            <w:r w:rsidR="005F222B">
              <w:rPr>
                <w:noProof/>
                <w:webHidden/>
              </w:rPr>
              <w:fldChar w:fldCharType="separate"/>
            </w:r>
            <w:r w:rsidR="006A7758">
              <w:rPr>
                <w:noProof/>
                <w:webHidden/>
              </w:rPr>
              <w:t>2</w:t>
            </w:r>
            <w:r w:rsidR="005F222B">
              <w:rPr>
                <w:noProof/>
                <w:webHidden/>
              </w:rPr>
              <w:fldChar w:fldCharType="end"/>
            </w:r>
          </w:hyperlink>
        </w:p>
        <w:p w14:paraId="6EA62884" w14:textId="07607F20"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00" w:history="1">
            <w:r w:rsidR="005F222B" w:rsidRPr="00696D30">
              <w:rPr>
                <w:rStyle w:val="Hyperlink"/>
                <w:noProof/>
                <w:rtl/>
              </w:rPr>
              <w:t>2.4</w:t>
            </w:r>
            <w:r w:rsidR="005F222B" w:rsidRPr="00696D30">
              <w:rPr>
                <w:rStyle w:val="Hyperlink"/>
                <w:noProof/>
              </w:rPr>
              <w:t xml:space="preserve"> Goals and Objectives</w:t>
            </w:r>
            <w:r w:rsidR="005F222B">
              <w:rPr>
                <w:noProof/>
                <w:webHidden/>
              </w:rPr>
              <w:tab/>
            </w:r>
            <w:r w:rsidR="005F222B">
              <w:rPr>
                <w:noProof/>
                <w:webHidden/>
              </w:rPr>
              <w:fldChar w:fldCharType="begin"/>
            </w:r>
            <w:r w:rsidR="005F222B">
              <w:rPr>
                <w:noProof/>
                <w:webHidden/>
              </w:rPr>
              <w:instrText xml:space="preserve"> PAGEREF _Toc135945300 \h </w:instrText>
            </w:r>
            <w:r w:rsidR="005F222B">
              <w:rPr>
                <w:noProof/>
                <w:webHidden/>
              </w:rPr>
            </w:r>
            <w:r w:rsidR="005F222B">
              <w:rPr>
                <w:noProof/>
                <w:webHidden/>
              </w:rPr>
              <w:fldChar w:fldCharType="separate"/>
            </w:r>
            <w:r w:rsidR="006A7758">
              <w:rPr>
                <w:noProof/>
                <w:webHidden/>
              </w:rPr>
              <w:t>2</w:t>
            </w:r>
            <w:r w:rsidR="005F222B">
              <w:rPr>
                <w:noProof/>
                <w:webHidden/>
              </w:rPr>
              <w:fldChar w:fldCharType="end"/>
            </w:r>
          </w:hyperlink>
        </w:p>
        <w:p w14:paraId="776D3208" w14:textId="5159C1CD"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01" w:history="1">
            <w:r w:rsidR="005F222B" w:rsidRPr="00696D30">
              <w:rPr>
                <w:rStyle w:val="Hyperlink"/>
                <w:noProof/>
                <w:rtl/>
              </w:rPr>
              <w:t>2.5</w:t>
            </w:r>
            <w:r w:rsidR="005F222B" w:rsidRPr="00696D30">
              <w:rPr>
                <w:rStyle w:val="Hyperlink"/>
                <w:noProof/>
              </w:rPr>
              <w:t xml:space="preserve"> Project Scope</w:t>
            </w:r>
            <w:r w:rsidR="005F222B">
              <w:rPr>
                <w:noProof/>
                <w:webHidden/>
              </w:rPr>
              <w:tab/>
            </w:r>
            <w:r w:rsidR="005F222B">
              <w:rPr>
                <w:noProof/>
                <w:webHidden/>
              </w:rPr>
              <w:fldChar w:fldCharType="begin"/>
            </w:r>
            <w:r w:rsidR="005F222B">
              <w:rPr>
                <w:noProof/>
                <w:webHidden/>
              </w:rPr>
              <w:instrText xml:space="preserve"> PAGEREF _Toc135945301 \h </w:instrText>
            </w:r>
            <w:r w:rsidR="005F222B">
              <w:rPr>
                <w:noProof/>
                <w:webHidden/>
              </w:rPr>
            </w:r>
            <w:r w:rsidR="005F222B">
              <w:rPr>
                <w:noProof/>
                <w:webHidden/>
              </w:rPr>
              <w:fldChar w:fldCharType="separate"/>
            </w:r>
            <w:r w:rsidR="006A7758">
              <w:rPr>
                <w:noProof/>
                <w:webHidden/>
              </w:rPr>
              <w:t>3</w:t>
            </w:r>
            <w:r w:rsidR="005F222B">
              <w:rPr>
                <w:noProof/>
                <w:webHidden/>
              </w:rPr>
              <w:fldChar w:fldCharType="end"/>
            </w:r>
          </w:hyperlink>
        </w:p>
        <w:p w14:paraId="33255445" w14:textId="12AB4BF4"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02" w:history="1">
            <w:r w:rsidR="005F222B" w:rsidRPr="00696D30">
              <w:rPr>
                <w:rStyle w:val="Hyperlink"/>
                <w:noProof/>
                <w:rtl/>
              </w:rPr>
              <w:t>2.6</w:t>
            </w:r>
            <w:r w:rsidR="005F222B" w:rsidRPr="00696D30">
              <w:rPr>
                <w:rStyle w:val="Hyperlink"/>
                <w:noProof/>
              </w:rPr>
              <w:t xml:space="preserve"> Sustainable Development Goal (SDG)</w:t>
            </w:r>
            <w:r w:rsidR="005F222B">
              <w:rPr>
                <w:noProof/>
                <w:webHidden/>
              </w:rPr>
              <w:tab/>
            </w:r>
            <w:r w:rsidR="005F222B">
              <w:rPr>
                <w:noProof/>
                <w:webHidden/>
              </w:rPr>
              <w:fldChar w:fldCharType="begin"/>
            </w:r>
            <w:r w:rsidR="005F222B">
              <w:rPr>
                <w:noProof/>
                <w:webHidden/>
              </w:rPr>
              <w:instrText xml:space="preserve"> PAGEREF _Toc135945302 \h </w:instrText>
            </w:r>
            <w:r w:rsidR="005F222B">
              <w:rPr>
                <w:noProof/>
                <w:webHidden/>
              </w:rPr>
            </w:r>
            <w:r w:rsidR="005F222B">
              <w:rPr>
                <w:noProof/>
                <w:webHidden/>
              </w:rPr>
              <w:fldChar w:fldCharType="separate"/>
            </w:r>
            <w:r w:rsidR="006A7758">
              <w:rPr>
                <w:noProof/>
                <w:webHidden/>
              </w:rPr>
              <w:t>3</w:t>
            </w:r>
            <w:r w:rsidR="005F222B">
              <w:rPr>
                <w:noProof/>
                <w:webHidden/>
              </w:rPr>
              <w:fldChar w:fldCharType="end"/>
            </w:r>
          </w:hyperlink>
        </w:p>
        <w:p w14:paraId="3A1E9C2E" w14:textId="62A94803"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03" w:history="1">
            <w:r w:rsidR="005F222B" w:rsidRPr="00696D30">
              <w:rPr>
                <w:rStyle w:val="Hyperlink"/>
                <w:noProof/>
              </w:rPr>
              <w:t>2.7 Constraints</w:t>
            </w:r>
            <w:r w:rsidR="005F222B">
              <w:rPr>
                <w:noProof/>
                <w:webHidden/>
              </w:rPr>
              <w:tab/>
            </w:r>
            <w:r w:rsidR="005F222B">
              <w:rPr>
                <w:noProof/>
                <w:webHidden/>
              </w:rPr>
              <w:fldChar w:fldCharType="begin"/>
            </w:r>
            <w:r w:rsidR="005F222B">
              <w:rPr>
                <w:noProof/>
                <w:webHidden/>
              </w:rPr>
              <w:instrText xml:space="preserve"> PAGEREF _Toc135945303 \h </w:instrText>
            </w:r>
            <w:r w:rsidR="005F222B">
              <w:rPr>
                <w:noProof/>
                <w:webHidden/>
              </w:rPr>
            </w:r>
            <w:r w:rsidR="005F222B">
              <w:rPr>
                <w:noProof/>
                <w:webHidden/>
              </w:rPr>
              <w:fldChar w:fldCharType="separate"/>
            </w:r>
            <w:r w:rsidR="006A7758">
              <w:rPr>
                <w:noProof/>
                <w:webHidden/>
              </w:rPr>
              <w:t>3</w:t>
            </w:r>
            <w:r w:rsidR="005F222B">
              <w:rPr>
                <w:noProof/>
                <w:webHidden/>
              </w:rPr>
              <w:fldChar w:fldCharType="end"/>
            </w:r>
          </w:hyperlink>
        </w:p>
        <w:p w14:paraId="435A64A1" w14:textId="15D6ACAA" w:rsidR="005F222B" w:rsidRDefault="00ED5F68">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35945304" w:history="1">
            <w:r w:rsidR="005F222B" w:rsidRPr="00696D30">
              <w:rPr>
                <w:rStyle w:val="Hyperlink"/>
                <w:noProof/>
                <w14:scene3d>
                  <w14:camera w14:prst="orthographicFront"/>
                  <w14:lightRig w14:rig="threePt" w14:dir="t">
                    <w14:rot w14:lat="0" w14:lon="0" w14:rev="0"/>
                  </w14:lightRig>
                </w14:scene3d>
              </w:rPr>
              <w:t>Chapter 3:</w:t>
            </w:r>
            <w:r w:rsidR="005F222B" w:rsidRPr="00696D30">
              <w:rPr>
                <w:rStyle w:val="Hyperlink"/>
                <w:noProof/>
              </w:rPr>
              <w:t xml:space="preserve"> Literature Review / Related Work</w:t>
            </w:r>
            <w:r w:rsidR="005F222B">
              <w:rPr>
                <w:noProof/>
                <w:webHidden/>
              </w:rPr>
              <w:tab/>
            </w:r>
            <w:r w:rsidR="005F222B">
              <w:rPr>
                <w:noProof/>
                <w:webHidden/>
              </w:rPr>
              <w:fldChar w:fldCharType="begin"/>
            </w:r>
            <w:r w:rsidR="005F222B">
              <w:rPr>
                <w:noProof/>
                <w:webHidden/>
              </w:rPr>
              <w:instrText xml:space="preserve"> PAGEREF _Toc135945304 \h </w:instrText>
            </w:r>
            <w:r w:rsidR="005F222B">
              <w:rPr>
                <w:noProof/>
                <w:webHidden/>
              </w:rPr>
            </w:r>
            <w:r w:rsidR="005F222B">
              <w:rPr>
                <w:noProof/>
                <w:webHidden/>
              </w:rPr>
              <w:fldChar w:fldCharType="separate"/>
            </w:r>
            <w:r w:rsidR="006A7758">
              <w:rPr>
                <w:noProof/>
                <w:webHidden/>
              </w:rPr>
              <w:t>4</w:t>
            </w:r>
            <w:r w:rsidR="005F222B">
              <w:rPr>
                <w:noProof/>
                <w:webHidden/>
              </w:rPr>
              <w:fldChar w:fldCharType="end"/>
            </w:r>
          </w:hyperlink>
        </w:p>
        <w:p w14:paraId="7DD35F1C" w14:textId="1A8424F4"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05" w:history="1">
            <w:r w:rsidR="005F222B" w:rsidRPr="00696D30">
              <w:rPr>
                <w:rStyle w:val="Hyperlink"/>
                <w:noProof/>
              </w:rPr>
              <w:t>The following section elaborates on the detailed literature review of previous research done in accordance with the chosen topic that is Sign Language Translation and the detailed knowledge of the techniques and models that have been used previously.</w:t>
            </w:r>
            <w:r w:rsidR="005F222B">
              <w:rPr>
                <w:noProof/>
                <w:webHidden/>
              </w:rPr>
              <w:tab/>
            </w:r>
            <w:r w:rsidR="005F222B">
              <w:rPr>
                <w:noProof/>
                <w:webHidden/>
              </w:rPr>
              <w:fldChar w:fldCharType="begin"/>
            </w:r>
            <w:r w:rsidR="005F222B">
              <w:rPr>
                <w:noProof/>
                <w:webHidden/>
              </w:rPr>
              <w:instrText xml:space="preserve"> PAGEREF _Toc135945305 \h </w:instrText>
            </w:r>
            <w:r w:rsidR="005F222B">
              <w:rPr>
                <w:noProof/>
                <w:webHidden/>
              </w:rPr>
            </w:r>
            <w:r w:rsidR="005F222B">
              <w:rPr>
                <w:noProof/>
                <w:webHidden/>
              </w:rPr>
              <w:fldChar w:fldCharType="separate"/>
            </w:r>
            <w:r w:rsidR="006A7758">
              <w:rPr>
                <w:noProof/>
                <w:webHidden/>
              </w:rPr>
              <w:t>4</w:t>
            </w:r>
            <w:r w:rsidR="005F222B">
              <w:rPr>
                <w:noProof/>
                <w:webHidden/>
              </w:rPr>
              <w:fldChar w:fldCharType="end"/>
            </w:r>
          </w:hyperlink>
        </w:p>
        <w:p w14:paraId="30F4A138" w14:textId="08F3021C"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06" w:history="1">
            <w:r w:rsidR="005F222B" w:rsidRPr="00696D30">
              <w:rPr>
                <w:rStyle w:val="Hyperlink"/>
                <w:noProof/>
              </w:rPr>
              <w:t>3.1 Definitions, Acronyms, and Abbreviations</w:t>
            </w:r>
            <w:r w:rsidR="005F222B">
              <w:rPr>
                <w:noProof/>
                <w:webHidden/>
              </w:rPr>
              <w:tab/>
            </w:r>
            <w:r w:rsidR="005F222B">
              <w:rPr>
                <w:noProof/>
                <w:webHidden/>
              </w:rPr>
              <w:fldChar w:fldCharType="begin"/>
            </w:r>
            <w:r w:rsidR="005F222B">
              <w:rPr>
                <w:noProof/>
                <w:webHidden/>
              </w:rPr>
              <w:instrText xml:space="preserve"> PAGEREF _Toc135945306 \h </w:instrText>
            </w:r>
            <w:r w:rsidR="005F222B">
              <w:rPr>
                <w:noProof/>
                <w:webHidden/>
              </w:rPr>
            </w:r>
            <w:r w:rsidR="005F222B">
              <w:rPr>
                <w:noProof/>
                <w:webHidden/>
              </w:rPr>
              <w:fldChar w:fldCharType="separate"/>
            </w:r>
            <w:r w:rsidR="006A7758">
              <w:rPr>
                <w:noProof/>
                <w:webHidden/>
              </w:rPr>
              <w:t>4</w:t>
            </w:r>
            <w:r w:rsidR="005F222B">
              <w:rPr>
                <w:noProof/>
                <w:webHidden/>
              </w:rPr>
              <w:fldChar w:fldCharType="end"/>
            </w:r>
          </w:hyperlink>
        </w:p>
        <w:p w14:paraId="33D9B87D" w14:textId="5D5A0E53"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07" w:history="1">
            <w:r w:rsidR="005F222B" w:rsidRPr="00696D30">
              <w:rPr>
                <w:rStyle w:val="Hyperlink"/>
                <w:noProof/>
              </w:rPr>
              <w:t>3.1.1 Definitions</w:t>
            </w:r>
            <w:r w:rsidR="005F222B">
              <w:rPr>
                <w:noProof/>
                <w:webHidden/>
              </w:rPr>
              <w:tab/>
            </w:r>
            <w:r w:rsidR="005F222B">
              <w:rPr>
                <w:noProof/>
                <w:webHidden/>
              </w:rPr>
              <w:fldChar w:fldCharType="begin"/>
            </w:r>
            <w:r w:rsidR="005F222B">
              <w:rPr>
                <w:noProof/>
                <w:webHidden/>
              </w:rPr>
              <w:instrText xml:space="preserve"> PAGEREF _Toc135945307 \h </w:instrText>
            </w:r>
            <w:r w:rsidR="005F222B">
              <w:rPr>
                <w:noProof/>
                <w:webHidden/>
              </w:rPr>
            </w:r>
            <w:r w:rsidR="005F222B">
              <w:rPr>
                <w:noProof/>
                <w:webHidden/>
              </w:rPr>
              <w:fldChar w:fldCharType="separate"/>
            </w:r>
            <w:r w:rsidR="006A7758">
              <w:rPr>
                <w:noProof/>
                <w:webHidden/>
              </w:rPr>
              <w:t>4</w:t>
            </w:r>
            <w:r w:rsidR="005F222B">
              <w:rPr>
                <w:noProof/>
                <w:webHidden/>
              </w:rPr>
              <w:fldChar w:fldCharType="end"/>
            </w:r>
          </w:hyperlink>
        </w:p>
        <w:p w14:paraId="42875067" w14:textId="6E8861D7"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08" w:history="1">
            <w:r w:rsidR="005F222B" w:rsidRPr="00696D30">
              <w:rPr>
                <w:rStyle w:val="Hyperlink"/>
                <w:noProof/>
              </w:rPr>
              <w:t>3.1.2 Abbreviations</w:t>
            </w:r>
            <w:r w:rsidR="005F222B">
              <w:rPr>
                <w:noProof/>
                <w:webHidden/>
              </w:rPr>
              <w:tab/>
            </w:r>
            <w:r w:rsidR="005F222B">
              <w:rPr>
                <w:noProof/>
                <w:webHidden/>
              </w:rPr>
              <w:fldChar w:fldCharType="begin"/>
            </w:r>
            <w:r w:rsidR="005F222B">
              <w:rPr>
                <w:noProof/>
                <w:webHidden/>
              </w:rPr>
              <w:instrText xml:space="preserve"> PAGEREF _Toc135945308 \h </w:instrText>
            </w:r>
            <w:r w:rsidR="005F222B">
              <w:rPr>
                <w:noProof/>
                <w:webHidden/>
              </w:rPr>
            </w:r>
            <w:r w:rsidR="005F222B">
              <w:rPr>
                <w:noProof/>
                <w:webHidden/>
              </w:rPr>
              <w:fldChar w:fldCharType="separate"/>
            </w:r>
            <w:r w:rsidR="006A7758">
              <w:rPr>
                <w:noProof/>
                <w:webHidden/>
              </w:rPr>
              <w:t>4</w:t>
            </w:r>
            <w:r w:rsidR="005F222B">
              <w:rPr>
                <w:noProof/>
                <w:webHidden/>
              </w:rPr>
              <w:fldChar w:fldCharType="end"/>
            </w:r>
          </w:hyperlink>
        </w:p>
        <w:p w14:paraId="5C2453B6" w14:textId="05231082"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09" w:history="1">
            <w:r w:rsidR="005F222B" w:rsidRPr="00696D30">
              <w:rPr>
                <w:rStyle w:val="Hyperlink"/>
                <w:noProof/>
              </w:rPr>
              <w:t>3.2 Detailed Literature Review</w:t>
            </w:r>
            <w:r w:rsidR="005F222B">
              <w:rPr>
                <w:noProof/>
                <w:webHidden/>
              </w:rPr>
              <w:tab/>
            </w:r>
            <w:r w:rsidR="005F222B">
              <w:rPr>
                <w:noProof/>
                <w:webHidden/>
              </w:rPr>
              <w:fldChar w:fldCharType="begin"/>
            </w:r>
            <w:r w:rsidR="005F222B">
              <w:rPr>
                <w:noProof/>
                <w:webHidden/>
              </w:rPr>
              <w:instrText xml:space="preserve"> PAGEREF _Toc135945309 \h </w:instrText>
            </w:r>
            <w:r w:rsidR="005F222B">
              <w:rPr>
                <w:noProof/>
                <w:webHidden/>
              </w:rPr>
            </w:r>
            <w:r w:rsidR="005F222B">
              <w:rPr>
                <w:noProof/>
                <w:webHidden/>
              </w:rPr>
              <w:fldChar w:fldCharType="separate"/>
            </w:r>
            <w:r w:rsidR="006A7758">
              <w:rPr>
                <w:noProof/>
                <w:webHidden/>
              </w:rPr>
              <w:t>5</w:t>
            </w:r>
            <w:r w:rsidR="005F222B">
              <w:rPr>
                <w:noProof/>
                <w:webHidden/>
              </w:rPr>
              <w:fldChar w:fldCharType="end"/>
            </w:r>
          </w:hyperlink>
        </w:p>
        <w:p w14:paraId="78AC5437" w14:textId="15C8164C"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0" w:history="1">
            <w:r w:rsidR="005F222B" w:rsidRPr="00696D30">
              <w:rPr>
                <w:rStyle w:val="Hyperlink"/>
                <w:noProof/>
              </w:rPr>
              <w:t>3.2.1 Skelet</w:t>
            </w:r>
            <w:r w:rsidR="005F222B" w:rsidRPr="00696D30">
              <w:rPr>
                <w:rStyle w:val="Hyperlink"/>
                <w:noProof/>
                <w:highlight w:val="white"/>
              </w:rPr>
              <w:t>on Aware Multi-modal Sign Language Recognition</w:t>
            </w:r>
            <w:r w:rsidR="005F222B">
              <w:rPr>
                <w:noProof/>
                <w:webHidden/>
              </w:rPr>
              <w:tab/>
            </w:r>
            <w:r w:rsidR="005F222B">
              <w:rPr>
                <w:noProof/>
                <w:webHidden/>
              </w:rPr>
              <w:fldChar w:fldCharType="begin"/>
            </w:r>
            <w:r w:rsidR="005F222B">
              <w:rPr>
                <w:noProof/>
                <w:webHidden/>
              </w:rPr>
              <w:instrText xml:space="preserve"> PAGEREF _Toc135945310 \h </w:instrText>
            </w:r>
            <w:r w:rsidR="005F222B">
              <w:rPr>
                <w:noProof/>
                <w:webHidden/>
              </w:rPr>
            </w:r>
            <w:r w:rsidR="005F222B">
              <w:rPr>
                <w:noProof/>
                <w:webHidden/>
              </w:rPr>
              <w:fldChar w:fldCharType="separate"/>
            </w:r>
            <w:r w:rsidR="006A7758">
              <w:rPr>
                <w:noProof/>
                <w:webHidden/>
              </w:rPr>
              <w:t>5</w:t>
            </w:r>
            <w:r w:rsidR="005F222B">
              <w:rPr>
                <w:noProof/>
                <w:webHidden/>
              </w:rPr>
              <w:fldChar w:fldCharType="end"/>
            </w:r>
          </w:hyperlink>
        </w:p>
        <w:p w14:paraId="0627BFCA" w14:textId="45B80A63"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1" w:history="1">
            <w:r w:rsidR="005F222B" w:rsidRPr="00696D30">
              <w:rPr>
                <w:rStyle w:val="Hyperlink"/>
                <w:noProof/>
              </w:rPr>
              <w:t>3.2.2 OpenHands: Making Sign Language Recognition Accessible with Pose-based Pretrained Models across Languages</w:t>
            </w:r>
            <w:r w:rsidR="005F222B">
              <w:rPr>
                <w:noProof/>
                <w:webHidden/>
              </w:rPr>
              <w:tab/>
            </w:r>
            <w:r w:rsidR="005F222B">
              <w:rPr>
                <w:noProof/>
                <w:webHidden/>
              </w:rPr>
              <w:fldChar w:fldCharType="begin"/>
            </w:r>
            <w:r w:rsidR="005F222B">
              <w:rPr>
                <w:noProof/>
                <w:webHidden/>
              </w:rPr>
              <w:instrText xml:space="preserve"> PAGEREF _Toc135945311 \h </w:instrText>
            </w:r>
            <w:r w:rsidR="005F222B">
              <w:rPr>
                <w:noProof/>
                <w:webHidden/>
              </w:rPr>
            </w:r>
            <w:r w:rsidR="005F222B">
              <w:rPr>
                <w:noProof/>
                <w:webHidden/>
              </w:rPr>
              <w:fldChar w:fldCharType="separate"/>
            </w:r>
            <w:r w:rsidR="006A7758">
              <w:rPr>
                <w:noProof/>
                <w:webHidden/>
              </w:rPr>
              <w:t>7</w:t>
            </w:r>
            <w:r w:rsidR="005F222B">
              <w:rPr>
                <w:noProof/>
                <w:webHidden/>
              </w:rPr>
              <w:fldChar w:fldCharType="end"/>
            </w:r>
          </w:hyperlink>
        </w:p>
        <w:p w14:paraId="3DF55AF6" w14:textId="252425D8"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2" w:history="1">
            <w:r w:rsidR="005F222B" w:rsidRPr="00696D30">
              <w:rPr>
                <w:rStyle w:val="Hyperlink"/>
                <w:noProof/>
              </w:rPr>
              <w:t>3.2.3 Spatial-Temporal Graph Convolutional Networks for Sign Language Recognition</w:t>
            </w:r>
            <w:r w:rsidR="005F222B">
              <w:rPr>
                <w:noProof/>
                <w:webHidden/>
              </w:rPr>
              <w:tab/>
            </w:r>
            <w:r w:rsidR="005F222B">
              <w:rPr>
                <w:noProof/>
                <w:webHidden/>
              </w:rPr>
              <w:fldChar w:fldCharType="begin"/>
            </w:r>
            <w:r w:rsidR="005F222B">
              <w:rPr>
                <w:noProof/>
                <w:webHidden/>
              </w:rPr>
              <w:instrText xml:space="preserve"> PAGEREF _Toc135945312 \h </w:instrText>
            </w:r>
            <w:r w:rsidR="005F222B">
              <w:rPr>
                <w:noProof/>
                <w:webHidden/>
              </w:rPr>
            </w:r>
            <w:r w:rsidR="005F222B">
              <w:rPr>
                <w:noProof/>
                <w:webHidden/>
              </w:rPr>
              <w:fldChar w:fldCharType="separate"/>
            </w:r>
            <w:r w:rsidR="006A7758">
              <w:rPr>
                <w:noProof/>
                <w:webHidden/>
              </w:rPr>
              <w:t>10</w:t>
            </w:r>
            <w:r w:rsidR="005F222B">
              <w:rPr>
                <w:noProof/>
                <w:webHidden/>
              </w:rPr>
              <w:fldChar w:fldCharType="end"/>
            </w:r>
          </w:hyperlink>
        </w:p>
        <w:p w14:paraId="08AF5A26" w14:textId="20AE19BB"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3" w:history="1">
            <w:r w:rsidR="005F222B" w:rsidRPr="00696D30">
              <w:rPr>
                <w:rStyle w:val="Hyperlink"/>
                <w:noProof/>
              </w:rPr>
              <w:t>3.2.4 Keypoint based Sign Language Translation without Glosses</w:t>
            </w:r>
            <w:r w:rsidR="005F222B">
              <w:rPr>
                <w:noProof/>
                <w:webHidden/>
              </w:rPr>
              <w:tab/>
            </w:r>
            <w:r w:rsidR="005F222B">
              <w:rPr>
                <w:noProof/>
                <w:webHidden/>
              </w:rPr>
              <w:fldChar w:fldCharType="begin"/>
            </w:r>
            <w:r w:rsidR="005F222B">
              <w:rPr>
                <w:noProof/>
                <w:webHidden/>
              </w:rPr>
              <w:instrText xml:space="preserve"> PAGEREF _Toc135945313 \h </w:instrText>
            </w:r>
            <w:r w:rsidR="005F222B">
              <w:rPr>
                <w:noProof/>
                <w:webHidden/>
              </w:rPr>
            </w:r>
            <w:r w:rsidR="005F222B">
              <w:rPr>
                <w:noProof/>
                <w:webHidden/>
              </w:rPr>
              <w:fldChar w:fldCharType="separate"/>
            </w:r>
            <w:r w:rsidR="006A7758">
              <w:rPr>
                <w:noProof/>
                <w:webHidden/>
              </w:rPr>
              <w:t>12</w:t>
            </w:r>
            <w:r w:rsidR="005F222B">
              <w:rPr>
                <w:noProof/>
                <w:webHidden/>
              </w:rPr>
              <w:fldChar w:fldCharType="end"/>
            </w:r>
          </w:hyperlink>
        </w:p>
        <w:p w14:paraId="4A2221EC" w14:textId="6152AC77"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4" w:history="1">
            <w:r w:rsidR="005F222B" w:rsidRPr="00696D30">
              <w:rPr>
                <w:rStyle w:val="Hyperlink"/>
                <w:noProof/>
              </w:rPr>
              <w:t>3.2.5 Part-based Graph Convolutional Network for Action Recognition</w:t>
            </w:r>
            <w:r w:rsidR="005F222B">
              <w:rPr>
                <w:noProof/>
                <w:webHidden/>
              </w:rPr>
              <w:tab/>
            </w:r>
            <w:r w:rsidR="005F222B">
              <w:rPr>
                <w:noProof/>
                <w:webHidden/>
              </w:rPr>
              <w:fldChar w:fldCharType="begin"/>
            </w:r>
            <w:r w:rsidR="005F222B">
              <w:rPr>
                <w:noProof/>
                <w:webHidden/>
              </w:rPr>
              <w:instrText xml:space="preserve"> PAGEREF _Toc135945314 \h </w:instrText>
            </w:r>
            <w:r w:rsidR="005F222B">
              <w:rPr>
                <w:noProof/>
                <w:webHidden/>
              </w:rPr>
            </w:r>
            <w:r w:rsidR="005F222B">
              <w:rPr>
                <w:noProof/>
                <w:webHidden/>
              </w:rPr>
              <w:fldChar w:fldCharType="separate"/>
            </w:r>
            <w:r w:rsidR="006A7758">
              <w:rPr>
                <w:noProof/>
                <w:webHidden/>
              </w:rPr>
              <w:t>14</w:t>
            </w:r>
            <w:r w:rsidR="005F222B">
              <w:rPr>
                <w:noProof/>
                <w:webHidden/>
              </w:rPr>
              <w:fldChar w:fldCharType="end"/>
            </w:r>
          </w:hyperlink>
        </w:p>
        <w:p w14:paraId="1A7C2477" w14:textId="4A25626F"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5" w:history="1">
            <w:r w:rsidR="005F222B" w:rsidRPr="00696D30">
              <w:rPr>
                <w:rStyle w:val="Hyperlink"/>
                <w:noProof/>
              </w:rPr>
              <w:t>3.2.6 Generative Multi-Stream Architecture for American Sign Language Recognition</w:t>
            </w:r>
            <w:r w:rsidR="005F222B">
              <w:rPr>
                <w:noProof/>
                <w:webHidden/>
              </w:rPr>
              <w:tab/>
            </w:r>
            <w:r w:rsidR="005F222B">
              <w:rPr>
                <w:noProof/>
                <w:webHidden/>
              </w:rPr>
              <w:fldChar w:fldCharType="begin"/>
            </w:r>
            <w:r w:rsidR="005F222B">
              <w:rPr>
                <w:noProof/>
                <w:webHidden/>
              </w:rPr>
              <w:instrText xml:space="preserve"> PAGEREF _Toc135945315 \h </w:instrText>
            </w:r>
            <w:r w:rsidR="005F222B">
              <w:rPr>
                <w:noProof/>
                <w:webHidden/>
              </w:rPr>
            </w:r>
            <w:r w:rsidR="005F222B">
              <w:rPr>
                <w:noProof/>
                <w:webHidden/>
              </w:rPr>
              <w:fldChar w:fldCharType="separate"/>
            </w:r>
            <w:r w:rsidR="006A7758">
              <w:rPr>
                <w:noProof/>
                <w:webHidden/>
              </w:rPr>
              <w:t>17</w:t>
            </w:r>
            <w:r w:rsidR="005F222B">
              <w:rPr>
                <w:noProof/>
                <w:webHidden/>
              </w:rPr>
              <w:fldChar w:fldCharType="end"/>
            </w:r>
          </w:hyperlink>
        </w:p>
        <w:p w14:paraId="278FB8E2" w14:textId="45DF042B"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6" w:history="1">
            <w:r w:rsidR="005F222B" w:rsidRPr="00696D30">
              <w:rPr>
                <w:rStyle w:val="Hyperlink"/>
                <w:noProof/>
              </w:rPr>
              <w:t>3.2.7 Open-Domain Sign Language Translation Learned from Online Video</w:t>
            </w:r>
            <w:r w:rsidR="005F222B">
              <w:rPr>
                <w:noProof/>
                <w:webHidden/>
              </w:rPr>
              <w:tab/>
            </w:r>
            <w:r w:rsidR="005F222B">
              <w:rPr>
                <w:noProof/>
                <w:webHidden/>
              </w:rPr>
              <w:fldChar w:fldCharType="begin"/>
            </w:r>
            <w:r w:rsidR="005F222B">
              <w:rPr>
                <w:noProof/>
                <w:webHidden/>
              </w:rPr>
              <w:instrText xml:space="preserve"> PAGEREF _Toc135945316 \h </w:instrText>
            </w:r>
            <w:r w:rsidR="005F222B">
              <w:rPr>
                <w:noProof/>
                <w:webHidden/>
              </w:rPr>
            </w:r>
            <w:r w:rsidR="005F222B">
              <w:rPr>
                <w:noProof/>
                <w:webHidden/>
              </w:rPr>
              <w:fldChar w:fldCharType="separate"/>
            </w:r>
            <w:r w:rsidR="006A7758">
              <w:rPr>
                <w:noProof/>
                <w:webHidden/>
              </w:rPr>
              <w:t>18</w:t>
            </w:r>
            <w:r w:rsidR="005F222B">
              <w:rPr>
                <w:noProof/>
                <w:webHidden/>
              </w:rPr>
              <w:fldChar w:fldCharType="end"/>
            </w:r>
          </w:hyperlink>
        </w:p>
        <w:p w14:paraId="4FB46CCC" w14:textId="4CC99E1B"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7" w:history="1">
            <w:r w:rsidR="005F222B" w:rsidRPr="00696D30">
              <w:rPr>
                <w:rStyle w:val="Hyperlink"/>
                <w:noProof/>
              </w:rPr>
              <w:t>3.2.8 A Task-aware Instruction Network for Sign Language Translation Enhanced with Data Augmentation</w:t>
            </w:r>
            <w:r w:rsidR="005F222B">
              <w:rPr>
                <w:noProof/>
                <w:webHidden/>
              </w:rPr>
              <w:tab/>
            </w:r>
            <w:r w:rsidR="005F222B">
              <w:rPr>
                <w:noProof/>
                <w:webHidden/>
              </w:rPr>
              <w:fldChar w:fldCharType="begin"/>
            </w:r>
            <w:r w:rsidR="005F222B">
              <w:rPr>
                <w:noProof/>
                <w:webHidden/>
              </w:rPr>
              <w:instrText xml:space="preserve"> PAGEREF _Toc135945317 \h </w:instrText>
            </w:r>
            <w:r w:rsidR="005F222B">
              <w:rPr>
                <w:noProof/>
                <w:webHidden/>
              </w:rPr>
            </w:r>
            <w:r w:rsidR="005F222B">
              <w:rPr>
                <w:noProof/>
                <w:webHidden/>
              </w:rPr>
              <w:fldChar w:fldCharType="separate"/>
            </w:r>
            <w:r w:rsidR="006A7758">
              <w:rPr>
                <w:noProof/>
                <w:webHidden/>
              </w:rPr>
              <w:t>21</w:t>
            </w:r>
            <w:r w:rsidR="005F222B">
              <w:rPr>
                <w:noProof/>
                <w:webHidden/>
              </w:rPr>
              <w:fldChar w:fldCharType="end"/>
            </w:r>
          </w:hyperlink>
        </w:p>
        <w:p w14:paraId="57BEBEE0" w14:textId="7AF7516B"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8" w:history="1">
            <w:r w:rsidR="005F222B" w:rsidRPr="00696D30">
              <w:rPr>
                <w:rStyle w:val="Hyperlink"/>
                <w:noProof/>
              </w:rPr>
              <w:t>3.2.9 An Improved Sign Language Translation Model with Explainable Adaptations for Processing Long Sign Sentences</w:t>
            </w:r>
            <w:r w:rsidR="005F222B">
              <w:rPr>
                <w:noProof/>
                <w:webHidden/>
              </w:rPr>
              <w:tab/>
            </w:r>
            <w:r w:rsidR="005F222B">
              <w:rPr>
                <w:noProof/>
                <w:webHidden/>
              </w:rPr>
              <w:fldChar w:fldCharType="begin"/>
            </w:r>
            <w:r w:rsidR="005F222B">
              <w:rPr>
                <w:noProof/>
                <w:webHidden/>
              </w:rPr>
              <w:instrText xml:space="preserve"> PAGEREF _Toc135945318 \h </w:instrText>
            </w:r>
            <w:r w:rsidR="005F222B">
              <w:rPr>
                <w:noProof/>
                <w:webHidden/>
              </w:rPr>
            </w:r>
            <w:r w:rsidR="005F222B">
              <w:rPr>
                <w:noProof/>
                <w:webHidden/>
              </w:rPr>
              <w:fldChar w:fldCharType="separate"/>
            </w:r>
            <w:r w:rsidR="006A7758">
              <w:rPr>
                <w:noProof/>
                <w:webHidden/>
              </w:rPr>
              <w:t>23</w:t>
            </w:r>
            <w:r w:rsidR="005F222B">
              <w:rPr>
                <w:noProof/>
                <w:webHidden/>
              </w:rPr>
              <w:fldChar w:fldCharType="end"/>
            </w:r>
          </w:hyperlink>
        </w:p>
        <w:p w14:paraId="4BAD7F60" w14:textId="54AB9722"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19" w:history="1">
            <w:r w:rsidR="005F222B" w:rsidRPr="00696D30">
              <w:rPr>
                <w:rStyle w:val="Hyperlink"/>
                <w:noProof/>
              </w:rPr>
              <w:t>3.2.10 Word-level Deep Sign Language Recognition from Video: A New Large-scale Dataset and Methods Comparison</w:t>
            </w:r>
            <w:r w:rsidR="005F222B">
              <w:rPr>
                <w:noProof/>
                <w:webHidden/>
              </w:rPr>
              <w:tab/>
            </w:r>
            <w:r w:rsidR="005F222B">
              <w:rPr>
                <w:noProof/>
                <w:webHidden/>
              </w:rPr>
              <w:fldChar w:fldCharType="begin"/>
            </w:r>
            <w:r w:rsidR="005F222B">
              <w:rPr>
                <w:noProof/>
                <w:webHidden/>
              </w:rPr>
              <w:instrText xml:space="preserve"> PAGEREF _Toc135945319 \h </w:instrText>
            </w:r>
            <w:r w:rsidR="005F222B">
              <w:rPr>
                <w:noProof/>
                <w:webHidden/>
              </w:rPr>
            </w:r>
            <w:r w:rsidR="005F222B">
              <w:rPr>
                <w:noProof/>
                <w:webHidden/>
              </w:rPr>
              <w:fldChar w:fldCharType="separate"/>
            </w:r>
            <w:r w:rsidR="006A7758">
              <w:rPr>
                <w:noProof/>
                <w:webHidden/>
              </w:rPr>
              <w:t>25</w:t>
            </w:r>
            <w:r w:rsidR="005F222B">
              <w:rPr>
                <w:noProof/>
                <w:webHidden/>
              </w:rPr>
              <w:fldChar w:fldCharType="end"/>
            </w:r>
          </w:hyperlink>
        </w:p>
        <w:p w14:paraId="59FC6435" w14:textId="6DE49505"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20" w:history="1">
            <w:r w:rsidR="005F222B" w:rsidRPr="00696D30">
              <w:rPr>
                <w:rStyle w:val="Hyperlink"/>
                <w:noProof/>
              </w:rPr>
              <w:t>3.2.11 Sign Language Text to Speech Converter using Image Processing and CNN</w:t>
            </w:r>
            <w:r w:rsidR="005F222B">
              <w:rPr>
                <w:noProof/>
                <w:webHidden/>
              </w:rPr>
              <w:tab/>
            </w:r>
            <w:r w:rsidR="005F222B">
              <w:rPr>
                <w:noProof/>
                <w:webHidden/>
              </w:rPr>
              <w:fldChar w:fldCharType="begin"/>
            </w:r>
            <w:r w:rsidR="005F222B">
              <w:rPr>
                <w:noProof/>
                <w:webHidden/>
              </w:rPr>
              <w:instrText xml:space="preserve"> PAGEREF _Toc135945320 \h </w:instrText>
            </w:r>
            <w:r w:rsidR="005F222B">
              <w:rPr>
                <w:noProof/>
                <w:webHidden/>
              </w:rPr>
            </w:r>
            <w:r w:rsidR="005F222B">
              <w:rPr>
                <w:noProof/>
                <w:webHidden/>
              </w:rPr>
              <w:fldChar w:fldCharType="separate"/>
            </w:r>
            <w:r w:rsidR="006A7758">
              <w:rPr>
                <w:noProof/>
                <w:webHidden/>
              </w:rPr>
              <w:t>27</w:t>
            </w:r>
            <w:r w:rsidR="005F222B">
              <w:rPr>
                <w:noProof/>
                <w:webHidden/>
              </w:rPr>
              <w:fldChar w:fldCharType="end"/>
            </w:r>
          </w:hyperlink>
        </w:p>
        <w:p w14:paraId="429D3965" w14:textId="2DF81AB9"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21" w:history="1">
            <w:r w:rsidR="005F222B" w:rsidRPr="00696D30">
              <w:rPr>
                <w:rStyle w:val="Hyperlink"/>
                <w:noProof/>
              </w:rPr>
              <w:t>3.2.12 Sign Language Recognition Using Convolutional Neural Networks</w:t>
            </w:r>
            <w:r w:rsidR="005F222B">
              <w:rPr>
                <w:noProof/>
                <w:webHidden/>
              </w:rPr>
              <w:tab/>
            </w:r>
            <w:r w:rsidR="005F222B">
              <w:rPr>
                <w:noProof/>
                <w:webHidden/>
              </w:rPr>
              <w:fldChar w:fldCharType="begin"/>
            </w:r>
            <w:r w:rsidR="005F222B">
              <w:rPr>
                <w:noProof/>
                <w:webHidden/>
              </w:rPr>
              <w:instrText xml:space="preserve"> PAGEREF _Toc135945321 \h </w:instrText>
            </w:r>
            <w:r w:rsidR="005F222B">
              <w:rPr>
                <w:noProof/>
                <w:webHidden/>
              </w:rPr>
            </w:r>
            <w:r w:rsidR="005F222B">
              <w:rPr>
                <w:noProof/>
                <w:webHidden/>
              </w:rPr>
              <w:fldChar w:fldCharType="separate"/>
            </w:r>
            <w:r w:rsidR="006A7758">
              <w:rPr>
                <w:noProof/>
                <w:webHidden/>
              </w:rPr>
              <w:t>29</w:t>
            </w:r>
            <w:r w:rsidR="005F222B">
              <w:rPr>
                <w:noProof/>
                <w:webHidden/>
              </w:rPr>
              <w:fldChar w:fldCharType="end"/>
            </w:r>
          </w:hyperlink>
        </w:p>
        <w:p w14:paraId="24AFA000" w14:textId="23695F67"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22" w:history="1">
            <w:r w:rsidR="005F222B" w:rsidRPr="00696D30">
              <w:rPr>
                <w:rStyle w:val="Hyperlink"/>
                <w:noProof/>
              </w:rPr>
              <w:t>3.2.13 Sign Language Transformers: Joint End-to-end Sign Language Recognition and Translation</w:t>
            </w:r>
            <w:r w:rsidR="005F222B">
              <w:rPr>
                <w:noProof/>
                <w:webHidden/>
              </w:rPr>
              <w:tab/>
            </w:r>
            <w:r w:rsidR="005F222B">
              <w:rPr>
                <w:noProof/>
                <w:webHidden/>
              </w:rPr>
              <w:fldChar w:fldCharType="begin"/>
            </w:r>
            <w:r w:rsidR="005F222B">
              <w:rPr>
                <w:noProof/>
                <w:webHidden/>
              </w:rPr>
              <w:instrText xml:space="preserve"> PAGEREF _Toc135945322 \h </w:instrText>
            </w:r>
            <w:r w:rsidR="005F222B">
              <w:rPr>
                <w:noProof/>
                <w:webHidden/>
              </w:rPr>
            </w:r>
            <w:r w:rsidR="005F222B">
              <w:rPr>
                <w:noProof/>
                <w:webHidden/>
              </w:rPr>
              <w:fldChar w:fldCharType="separate"/>
            </w:r>
            <w:r w:rsidR="006A7758">
              <w:rPr>
                <w:noProof/>
                <w:webHidden/>
              </w:rPr>
              <w:t>31</w:t>
            </w:r>
            <w:r w:rsidR="005F222B">
              <w:rPr>
                <w:noProof/>
                <w:webHidden/>
              </w:rPr>
              <w:fldChar w:fldCharType="end"/>
            </w:r>
          </w:hyperlink>
        </w:p>
        <w:p w14:paraId="0099DE58" w14:textId="1C438901"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23" w:history="1">
            <w:r w:rsidR="005F222B" w:rsidRPr="00696D30">
              <w:rPr>
                <w:rStyle w:val="Hyperlink"/>
                <w:noProof/>
              </w:rPr>
              <w:t>3.2.14 Sign Pose-based Transformer for Word-level Sign Language Recognition Networks</w:t>
            </w:r>
            <w:r w:rsidR="005F222B">
              <w:rPr>
                <w:noProof/>
                <w:webHidden/>
              </w:rPr>
              <w:tab/>
            </w:r>
            <w:r w:rsidR="005F222B">
              <w:rPr>
                <w:noProof/>
                <w:webHidden/>
              </w:rPr>
              <w:fldChar w:fldCharType="begin"/>
            </w:r>
            <w:r w:rsidR="005F222B">
              <w:rPr>
                <w:noProof/>
                <w:webHidden/>
              </w:rPr>
              <w:instrText xml:space="preserve"> PAGEREF _Toc135945323 \h </w:instrText>
            </w:r>
            <w:r w:rsidR="005F222B">
              <w:rPr>
                <w:noProof/>
                <w:webHidden/>
              </w:rPr>
            </w:r>
            <w:r w:rsidR="005F222B">
              <w:rPr>
                <w:noProof/>
                <w:webHidden/>
              </w:rPr>
              <w:fldChar w:fldCharType="separate"/>
            </w:r>
            <w:r w:rsidR="006A7758">
              <w:rPr>
                <w:noProof/>
                <w:webHidden/>
              </w:rPr>
              <w:t>34</w:t>
            </w:r>
            <w:r w:rsidR="005F222B">
              <w:rPr>
                <w:noProof/>
                <w:webHidden/>
              </w:rPr>
              <w:fldChar w:fldCharType="end"/>
            </w:r>
          </w:hyperlink>
        </w:p>
        <w:p w14:paraId="29F38E3E" w14:textId="1B05B21C"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24" w:history="1">
            <w:r w:rsidR="005F222B" w:rsidRPr="00696D30">
              <w:rPr>
                <w:rStyle w:val="Hyperlink"/>
                <w:noProof/>
              </w:rPr>
              <w:t>3.3 Literature Review Summary Table</w:t>
            </w:r>
            <w:r w:rsidR="005F222B">
              <w:rPr>
                <w:noProof/>
                <w:webHidden/>
              </w:rPr>
              <w:tab/>
            </w:r>
            <w:r w:rsidR="005F222B">
              <w:rPr>
                <w:noProof/>
                <w:webHidden/>
              </w:rPr>
              <w:fldChar w:fldCharType="begin"/>
            </w:r>
            <w:r w:rsidR="005F222B">
              <w:rPr>
                <w:noProof/>
                <w:webHidden/>
              </w:rPr>
              <w:instrText xml:space="preserve"> PAGEREF _Toc135945324 \h </w:instrText>
            </w:r>
            <w:r w:rsidR="005F222B">
              <w:rPr>
                <w:noProof/>
                <w:webHidden/>
              </w:rPr>
            </w:r>
            <w:r w:rsidR="005F222B">
              <w:rPr>
                <w:noProof/>
                <w:webHidden/>
              </w:rPr>
              <w:fldChar w:fldCharType="separate"/>
            </w:r>
            <w:r w:rsidR="006A7758">
              <w:rPr>
                <w:noProof/>
                <w:webHidden/>
              </w:rPr>
              <w:t>37</w:t>
            </w:r>
            <w:r w:rsidR="005F222B">
              <w:rPr>
                <w:noProof/>
                <w:webHidden/>
              </w:rPr>
              <w:fldChar w:fldCharType="end"/>
            </w:r>
          </w:hyperlink>
        </w:p>
        <w:p w14:paraId="7FA4A3CF" w14:textId="2BB6AA27" w:rsidR="005F222B" w:rsidRDefault="00ED5F68">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35945325" w:history="1">
            <w:r w:rsidR="005F222B" w:rsidRPr="00696D30">
              <w:rPr>
                <w:rStyle w:val="Hyperlink"/>
                <w:noProof/>
                <w14:scene3d>
                  <w14:camera w14:prst="orthographicFront"/>
                  <w14:lightRig w14:rig="threePt" w14:dir="t">
                    <w14:rot w14:lat="0" w14:lon="0" w14:rev="0"/>
                  </w14:lightRig>
                </w14:scene3d>
              </w:rPr>
              <w:t>Chapter 4:</w:t>
            </w:r>
            <w:r w:rsidR="005F222B" w:rsidRPr="00696D30">
              <w:rPr>
                <w:rStyle w:val="Hyperlink"/>
                <w:noProof/>
              </w:rPr>
              <w:t xml:space="preserve"> Software Requirement Specifications</w:t>
            </w:r>
            <w:r w:rsidR="005F222B">
              <w:rPr>
                <w:noProof/>
                <w:webHidden/>
              </w:rPr>
              <w:tab/>
            </w:r>
            <w:r w:rsidR="005F222B">
              <w:rPr>
                <w:noProof/>
                <w:webHidden/>
              </w:rPr>
              <w:fldChar w:fldCharType="begin"/>
            </w:r>
            <w:r w:rsidR="005F222B">
              <w:rPr>
                <w:noProof/>
                <w:webHidden/>
              </w:rPr>
              <w:instrText xml:space="preserve"> PAGEREF _Toc135945325 \h </w:instrText>
            </w:r>
            <w:r w:rsidR="005F222B">
              <w:rPr>
                <w:noProof/>
                <w:webHidden/>
              </w:rPr>
            </w:r>
            <w:r w:rsidR="005F222B">
              <w:rPr>
                <w:noProof/>
                <w:webHidden/>
              </w:rPr>
              <w:fldChar w:fldCharType="separate"/>
            </w:r>
            <w:r w:rsidR="006A7758">
              <w:rPr>
                <w:noProof/>
                <w:webHidden/>
              </w:rPr>
              <w:t>42</w:t>
            </w:r>
            <w:r w:rsidR="005F222B">
              <w:rPr>
                <w:noProof/>
                <w:webHidden/>
              </w:rPr>
              <w:fldChar w:fldCharType="end"/>
            </w:r>
          </w:hyperlink>
        </w:p>
        <w:p w14:paraId="6A2D25E2" w14:textId="371531BC"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26" w:history="1">
            <w:r w:rsidR="005F222B" w:rsidRPr="00696D30">
              <w:rPr>
                <w:rStyle w:val="Hyperlink"/>
                <w:noProof/>
              </w:rPr>
              <w:t>4.1 Functional Requirements</w:t>
            </w:r>
            <w:r w:rsidR="005F222B">
              <w:rPr>
                <w:noProof/>
                <w:webHidden/>
              </w:rPr>
              <w:tab/>
            </w:r>
            <w:r w:rsidR="005F222B">
              <w:rPr>
                <w:noProof/>
                <w:webHidden/>
              </w:rPr>
              <w:fldChar w:fldCharType="begin"/>
            </w:r>
            <w:r w:rsidR="005F222B">
              <w:rPr>
                <w:noProof/>
                <w:webHidden/>
              </w:rPr>
              <w:instrText xml:space="preserve"> PAGEREF _Toc135945326 \h </w:instrText>
            </w:r>
            <w:r w:rsidR="005F222B">
              <w:rPr>
                <w:noProof/>
                <w:webHidden/>
              </w:rPr>
            </w:r>
            <w:r w:rsidR="005F222B">
              <w:rPr>
                <w:noProof/>
                <w:webHidden/>
              </w:rPr>
              <w:fldChar w:fldCharType="separate"/>
            </w:r>
            <w:r w:rsidR="006A7758">
              <w:rPr>
                <w:noProof/>
                <w:webHidden/>
              </w:rPr>
              <w:t>42</w:t>
            </w:r>
            <w:r w:rsidR="005F222B">
              <w:rPr>
                <w:noProof/>
                <w:webHidden/>
              </w:rPr>
              <w:fldChar w:fldCharType="end"/>
            </w:r>
          </w:hyperlink>
        </w:p>
        <w:p w14:paraId="61134410" w14:textId="7FAE656C"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27" w:history="1">
            <w:r w:rsidR="005F222B" w:rsidRPr="00696D30">
              <w:rPr>
                <w:rStyle w:val="Hyperlink"/>
                <w:noProof/>
              </w:rPr>
              <w:t>4.2 Hardware and Software Requirements</w:t>
            </w:r>
            <w:r w:rsidR="005F222B">
              <w:rPr>
                <w:noProof/>
                <w:webHidden/>
              </w:rPr>
              <w:tab/>
            </w:r>
            <w:r w:rsidR="005F222B">
              <w:rPr>
                <w:noProof/>
                <w:webHidden/>
              </w:rPr>
              <w:fldChar w:fldCharType="begin"/>
            </w:r>
            <w:r w:rsidR="005F222B">
              <w:rPr>
                <w:noProof/>
                <w:webHidden/>
              </w:rPr>
              <w:instrText xml:space="preserve"> PAGEREF _Toc135945327 \h </w:instrText>
            </w:r>
            <w:r w:rsidR="005F222B">
              <w:rPr>
                <w:noProof/>
                <w:webHidden/>
              </w:rPr>
            </w:r>
            <w:r w:rsidR="005F222B">
              <w:rPr>
                <w:noProof/>
                <w:webHidden/>
              </w:rPr>
              <w:fldChar w:fldCharType="separate"/>
            </w:r>
            <w:r w:rsidR="006A7758">
              <w:rPr>
                <w:noProof/>
                <w:webHidden/>
              </w:rPr>
              <w:t>42</w:t>
            </w:r>
            <w:r w:rsidR="005F222B">
              <w:rPr>
                <w:noProof/>
                <w:webHidden/>
              </w:rPr>
              <w:fldChar w:fldCharType="end"/>
            </w:r>
          </w:hyperlink>
        </w:p>
        <w:p w14:paraId="3B270868" w14:textId="26832B2D"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28" w:history="1">
            <w:r w:rsidR="005F222B" w:rsidRPr="00696D30">
              <w:rPr>
                <w:rStyle w:val="Hyperlink"/>
                <w:noProof/>
              </w:rPr>
              <w:t>4.2.1 Hardware</w:t>
            </w:r>
            <w:r w:rsidR="005F222B">
              <w:rPr>
                <w:noProof/>
                <w:webHidden/>
              </w:rPr>
              <w:tab/>
            </w:r>
            <w:r w:rsidR="005F222B">
              <w:rPr>
                <w:noProof/>
                <w:webHidden/>
              </w:rPr>
              <w:fldChar w:fldCharType="begin"/>
            </w:r>
            <w:r w:rsidR="005F222B">
              <w:rPr>
                <w:noProof/>
                <w:webHidden/>
              </w:rPr>
              <w:instrText xml:space="preserve"> PAGEREF _Toc135945328 \h </w:instrText>
            </w:r>
            <w:r w:rsidR="005F222B">
              <w:rPr>
                <w:noProof/>
                <w:webHidden/>
              </w:rPr>
            </w:r>
            <w:r w:rsidR="005F222B">
              <w:rPr>
                <w:noProof/>
                <w:webHidden/>
              </w:rPr>
              <w:fldChar w:fldCharType="separate"/>
            </w:r>
            <w:r w:rsidR="006A7758">
              <w:rPr>
                <w:noProof/>
                <w:webHidden/>
              </w:rPr>
              <w:t>42</w:t>
            </w:r>
            <w:r w:rsidR="005F222B">
              <w:rPr>
                <w:noProof/>
                <w:webHidden/>
              </w:rPr>
              <w:fldChar w:fldCharType="end"/>
            </w:r>
          </w:hyperlink>
        </w:p>
        <w:p w14:paraId="637A5B84" w14:textId="7F957F9A"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29" w:history="1">
            <w:r w:rsidR="005F222B" w:rsidRPr="00696D30">
              <w:rPr>
                <w:rStyle w:val="Hyperlink"/>
                <w:noProof/>
              </w:rPr>
              <w:t>4.2.2 Software</w:t>
            </w:r>
            <w:r w:rsidR="005F222B">
              <w:rPr>
                <w:noProof/>
                <w:webHidden/>
              </w:rPr>
              <w:tab/>
            </w:r>
            <w:r w:rsidR="005F222B">
              <w:rPr>
                <w:noProof/>
                <w:webHidden/>
              </w:rPr>
              <w:fldChar w:fldCharType="begin"/>
            </w:r>
            <w:r w:rsidR="005F222B">
              <w:rPr>
                <w:noProof/>
                <w:webHidden/>
              </w:rPr>
              <w:instrText xml:space="preserve"> PAGEREF _Toc135945329 \h </w:instrText>
            </w:r>
            <w:r w:rsidR="005F222B">
              <w:rPr>
                <w:noProof/>
                <w:webHidden/>
              </w:rPr>
            </w:r>
            <w:r w:rsidR="005F222B">
              <w:rPr>
                <w:noProof/>
                <w:webHidden/>
              </w:rPr>
              <w:fldChar w:fldCharType="separate"/>
            </w:r>
            <w:r w:rsidR="006A7758">
              <w:rPr>
                <w:noProof/>
                <w:webHidden/>
              </w:rPr>
              <w:t>42</w:t>
            </w:r>
            <w:r w:rsidR="005F222B">
              <w:rPr>
                <w:noProof/>
                <w:webHidden/>
              </w:rPr>
              <w:fldChar w:fldCharType="end"/>
            </w:r>
          </w:hyperlink>
        </w:p>
        <w:p w14:paraId="6815B9B5" w14:textId="1D32AB2C"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30" w:history="1">
            <w:r w:rsidR="005F222B" w:rsidRPr="00696D30">
              <w:rPr>
                <w:rStyle w:val="Hyperlink"/>
                <w:noProof/>
              </w:rPr>
              <w:t>4.3 Use Cases</w:t>
            </w:r>
            <w:r w:rsidR="005F222B">
              <w:rPr>
                <w:noProof/>
                <w:webHidden/>
              </w:rPr>
              <w:tab/>
            </w:r>
            <w:r w:rsidR="005F222B">
              <w:rPr>
                <w:noProof/>
                <w:webHidden/>
              </w:rPr>
              <w:fldChar w:fldCharType="begin"/>
            </w:r>
            <w:r w:rsidR="005F222B">
              <w:rPr>
                <w:noProof/>
                <w:webHidden/>
              </w:rPr>
              <w:instrText xml:space="preserve"> PAGEREF _Toc135945330 \h </w:instrText>
            </w:r>
            <w:r w:rsidR="005F222B">
              <w:rPr>
                <w:noProof/>
                <w:webHidden/>
              </w:rPr>
            </w:r>
            <w:r w:rsidR="005F222B">
              <w:rPr>
                <w:noProof/>
                <w:webHidden/>
              </w:rPr>
              <w:fldChar w:fldCharType="separate"/>
            </w:r>
            <w:r w:rsidR="006A7758">
              <w:rPr>
                <w:noProof/>
                <w:webHidden/>
              </w:rPr>
              <w:t>43</w:t>
            </w:r>
            <w:r w:rsidR="005F222B">
              <w:rPr>
                <w:noProof/>
                <w:webHidden/>
              </w:rPr>
              <w:fldChar w:fldCharType="end"/>
            </w:r>
          </w:hyperlink>
        </w:p>
        <w:p w14:paraId="24823E08" w14:textId="3CB96F75"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31" w:history="1">
            <w:r w:rsidR="005F222B" w:rsidRPr="00696D30">
              <w:rPr>
                <w:rStyle w:val="Hyperlink"/>
                <w:noProof/>
              </w:rPr>
              <w:t>4.3.1 Sign Language Recognition</w:t>
            </w:r>
            <w:r w:rsidR="005F222B">
              <w:rPr>
                <w:noProof/>
                <w:webHidden/>
              </w:rPr>
              <w:tab/>
            </w:r>
            <w:r w:rsidR="005F222B">
              <w:rPr>
                <w:noProof/>
                <w:webHidden/>
              </w:rPr>
              <w:fldChar w:fldCharType="begin"/>
            </w:r>
            <w:r w:rsidR="005F222B">
              <w:rPr>
                <w:noProof/>
                <w:webHidden/>
              </w:rPr>
              <w:instrText xml:space="preserve"> PAGEREF _Toc135945331 \h </w:instrText>
            </w:r>
            <w:r w:rsidR="005F222B">
              <w:rPr>
                <w:noProof/>
                <w:webHidden/>
              </w:rPr>
            </w:r>
            <w:r w:rsidR="005F222B">
              <w:rPr>
                <w:noProof/>
                <w:webHidden/>
              </w:rPr>
              <w:fldChar w:fldCharType="separate"/>
            </w:r>
            <w:r w:rsidR="006A7758">
              <w:rPr>
                <w:noProof/>
                <w:webHidden/>
              </w:rPr>
              <w:t>43</w:t>
            </w:r>
            <w:r w:rsidR="005F222B">
              <w:rPr>
                <w:noProof/>
                <w:webHidden/>
              </w:rPr>
              <w:fldChar w:fldCharType="end"/>
            </w:r>
          </w:hyperlink>
        </w:p>
        <w:p w14:paraId="33927440" w14:textId="5AAE3FFF" w:rsidR="005F222B" w:rsidRDefault="00ED5F68">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35945332" w:history="1">
            <w:r w:rsidR="005F222B" w:rsidRPr="00696D30">
              <w:rPr>
                <w:rStyle w:val="Hyperlink"/>
                <w:noProof/>
                <w14:scene3d>
                  <w14:camera w14:prst="orthographicFront"/>
                  <w14:lightRig w14:rig="threePt" w14:dir="t">
                    <w14:rot w14:lat="0" w14:lon="0" w14:rev="0"/>
                  </w14:lightRig>
                </w14:scene3d>
              </w:rPr>
              <w:t>Chapter 5:</w:t>
            </w:r>
            <w:r w:rsidR="005F222B" w:rsidRPr="00696D30">
              <w:rPr>
                <w:rStyle w:val="Hyperlink"/>
                <w:noProof/>
              </w:rPr>
              <w:t xml:space="preserve"> Proposed Approach and Methodology</w:t>
            </w:r>
            <w:r w:rsidR="005F222B">
              <w:rPr>
                <w:noProof/>
                <w:webHidden/>
              </w:rPr>
              <w:tab/>
            </w:r>
            <w:r w:rsidR="005F222B">
              <w:rPr>
                <w:noProof/>
                <w:webHidden/>
              </w:rPr>
              <w:fldChar w:fldCharType="begin"/>
            </w:r>
            <w:r w:rsidR="005F222B">
              <w:rPr>
                <w:noProof/>
                <w:webHidden/>
              </w:rPr>
              <w:instrText xml:space="preserve"> PAGEREF _Toc135945332 \h </w:instrText>
            </w:r>
            <w:r w:rsidR="005F222B">
              <w:rPr>
                <w:noProof/>
                <w:webHidden/>
              </w:rPr>
            </w:r>
            <w:r w:rsidR="005F222B">
              <w:rPr>
                <w:noProof/>
                <w:webHidden/>
              </w:rPr>
              <w:fldChar w:fldCharType="separate"/>
            </w:r>
            <w:r w:rsidR="006A7758">
              <w:rPr>
                <w:noProof/>
                <w:webHidden/>
              </w:rPr>
              <w:t>44</w:t>
            </w:r>
            <w:r w:rsidR="005F222B">
              <w:rPr>
                <w:noProof/>
                <w:webHidden/>
              </w:rPr>
              <w:fldChar w:fldCharType="end"/>
            </w:r>
          </w:hyperlink>
        </w:p>
        <w:p w14:paraId="14828FB2" w14:textId="6B83684A"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33" w:history="1">
            <w:r w:rsidR="005F222B" w:rsidRPr="00696D30">
              <w:rPr>
                <w:rStyle w:val="Hyperlink"/>
                <w:noProof/>
              </w:rPr>
              <w:t>5.1 Dataset</w:t>
            </w:r>
            <w:r w:rsidR="005F222B">
              <w:rPr>
                <w:noProof/>
                <w:webHidden/>
              </w:rPr>
              <w:tab/>
            </w:r>
            <w:r w:rsidR="005F222B">
              <w:rPr>
                <w:noProof/>
                <w:webHidden/>
              </w:rPr>
              <w:fldChar w:fldCharType="begin"/>
            </w:r>
            <w:r w:rsidR="005F222B">
              <w:rPr>
                <w:noProof/>
                <w:webHidden/>
              </w:rPr>
              <w:instrText xml:space="preserve"> PAGEREF _Toc135945333 \h </w:instrText>
            </w:r>
            <w:r w:rsidR="005F222B">
              <w:rPr>
                <w:noProof/>
                <w:webHidden/>
              </w:rPr>
            </w:r>
            <w:r w:rsidR="005F222B">
              <w:rPr>
                <w:noProof/>
                <w:webHidden/>
              </w:rPr>
              <w:fldChar w:fldCharType="separate"/>
            </w:r>
            <w:r w:rsidR="006A7758">
              <w:rPr>
                <w:noProof/>
                <w:webHidden/>
              </w:rPr>
              <w:t>44</w:t>
            </w:r>
            <w:r w:rsidR="005F222B">
              <w:rPr>
                <w:noProof/>
                <w:webHidden/>
              </w:rPr>
              <w:fldChar w:fldCharType="end"/>
            </w:r>
          </w:hyperlink>
        </w:p>
        <w:p w14:paraId="6FCF6E56" w14:textId="092423B7"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34" w:history="1">
            <w:r w:rsidR="005F222B" w:rsidRPr="00696D30">
              <w:rPr>
                <w:rStyle w:val="Hyperlink"/>
                <w:noProof/>
              </w:rPr>
              <w:t>5.2 Key Points Using MediaPipe Holistic</w:t>
            </w:r>
            <w:r w:rsidR="005F222B">
              <w:rPr>
                <w:noProof/>
                <w:webHidden/>
              </w:rPr>
              <w:tab/>
            </w:r>
            <w:r w:rsidR="005F222B">
              <w:rPr>
                <w:noProof/>
                <w:webHidden/>
              </w:rPr>
              <w:fldChar w:fldCharType="begin"/>
            </w:r>
            <w:r w:rsidR="005F222B">
              <w:rPr>
                <w:noProof/>
                <w:webHidden/>
              </w:rPr>
              <w:instrText xml:space="preserve"> PAGEREF _Toc135945334 \h </w:instrText>
            </w:r>
            <w:r w:rsidR="005F222B">
              <w:rPr>
                <w:noProof/>
                <w:webHidden/>
              </w:rPr>
            </w:r>
            <w:r w:rsidR="005F222B">
              <w:rPr>
                <w:noProof/>
                <w:webHidden/>
              </w:rPr>
              <w:fldChar w:fldCharType="separate"/>
            </w:r>
            <w:r w:rsidR="006A7758">
              <w:rPr>
                <w:noProof/>
                <w:webHidden/>
              </w:rPr>
              <w:t>44</w:t>
            </w:r>
            <w:r w:rsidR="005F222B">
              <w:rPr>
                <w:noProof/>
                <w:webHidden/>
              </w:rPr>
              <w:fldChar w:fldCharType="end"/>
            </w:r>
          </w:hyperlink>
        </w:p>
        <w:p w14:paraId="03C8CECF" w14:textId="6627E014"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35" w:history="1">
            <w:r w:rsidR="005F222B" w:rsidRPr="00696D30">
              <w:rPr>
                <w:rStyle w:val="Hyperlink"/>
                <w:noProof/>
              </w:rPr>
              <w:t>5.2.1 MediaPipe Holistic</w:t>
            </w:r>
            <w:r w:rsidR="005F222B">
              <w:rPr>
                <w:noProof/>
                <w:webHidden/>
              </w:rPr>
              <w:tab/>
            </w:r>
            <w:r w:rsidR="005F222B">
              <w:rPr>
                <w:noProof/>
                <w:webHidden/>
              </w:rPr>
              <w:fldChar w:fldCharType="begin"/>
            </w:r>
            <w:r w:rsidR="005F222B">
              <w:rPr>
                <w:noProof/>
                <w:webHidden/>
              </w:rPr>
              <w:instrText xml:space="preserve"> PAGEREF _Toc135945335 \h </w:instrText>
            </w:r>
            <w:r w:rsidR="005F222B">
              <w:rPr>
                <w:noProof/>
                <w:webHidden/>
              </w:rPr>
            </w:r>
            <w:r w:rsidR="005F222B">
              <w:rPr>
                <w:noProof/>
                <w:webHidden/>
              </w:rPr>
              <w:fldChar w:fldCharType="separate"/>
            </w:r>
            <w:r w:rsidR="006A7758">
              <w:rPr>
                <w:noProof/>
                <w:webHidden/>
              </w:rPr>
              <w:t>45</w:t>
            </w:r>
            <w:r w:rsidR="005F222B">
              <w:rPr>
                <w:noProof/>
                <w:webHidden/>
              </w:rPr>
              <w:fldChar w:fldCharType="end"/>
            </w:r>
          </w:hyperlink>
        </w:p>
        <w:p w14:paraId="49B28E86" w14:textId="12A5D0BB"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36" w:history="1">
            <w:r w:rsidR="005F222B" w:rsidRPr="00696D30">
              <w:rPr>
                <w:rStyle w:val="Hyperlink"/>
                <w:noProof/>
              </w:rPr>
              <w:t>5.2.2 Open CV</w:t>
            </w:r>
            <w:r w:rsidR="005F222B">
              <w:rPr>
                <w:noProof/>
                <w:webHidden/>
              </w:rPr>
              <w:tab/>
            </w:r>
            <w:r w:rsidR="005F222B">
              <w:rPr>
                <w:noProof/>
                <w:webHidden/>
              </w:rPr>
              <w:fldChar w:fldCharType="begin"/>
            </w:r>
            <w:r w:rsidR="005F222B">
              <w:rPr>
                <w:noProof/>
                <w:webHidden/>
              </w:rPr>
              <w:instrText xml:space="preserve"> PAGEREF _Toc135945336 \h </w:instrText>
            </w:r>
            <w:r w:rsidR="005F222B">
              <w:rPr>
                <w:noProof/>
                <w:webHidden/>
              </w:rPr>
            </w:r>
            <w:r w:rsidR="005F222B">
              <w:rPr>
                <w:noProof/>
                <w:webHidden/>
              </w:rPr>
              <w:fldChar w:fldCharType="separate"/>
            </w:r>
            <w:r w:rsidR="006A7758">
              <w:rPr>
                <w:noProof/>
                <w:webHidden/>
              </w:rPr>
              <w:t>46</w:t>
            </w:r>
            <w:r w:rsidR="005F222B">
              <w:rPr>
                <w:noProof/>
                <w:webHidden/>
              </w:rPr>
              <w:fldChar w:fldCharType="end"/>
            </w:r>
          </w:hyperlink>
        </w:p>
        <w:p w14:paraId="621294C7" w14:textId="42D6360D"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37" w:history="1">
            <w:r w:rsidR="005F222B" w:rsidRPr="00696D30">
              <w:rPr>
                <w:rStyle w:val="Hyperlink"/>
                <w:noProof/>
              </w:rPr>
              <w:t>5.3 Extract Keypoint Values</w:t>
            </w:r>
            <w:r w:rsidR="005F222B">
              <w:rPr>
                <w:noProof/>
                <w:webHidden/>
              </w:rPr>
              <w:tab/>
            </w:r>
            <w:r w:rsidR="005F222B">
              <w:rPr>
                <w:noProof/>
                <w:webHidden/>
              </w:rPr>
              <w:fldChar w:fldCharType="begin"/>
            </w:r>
            <w:r w:rsidR="005F222B">
              <w:rPr>
                <w:noProof/>
                <w:webHidden/>
              </w:rPr>
              <w:instrText xml:space="preserve"> PAGEREF _Toc135945337 \h </w:instrText>
            </w:r>
            <w:r w:rsidR="005F222B">
              <w:rPr>
                <w:noProof/>
                <w:webHidden/>
              </w:rPr>
            </w:r>
            <w:r w:rsidR="005F222B">
              <w:rPr>
                <w:noProof/>
                <w:webHidden/>
              </w:rPr>
              <w:fldChar w:fldCharType="separate"/>
            </w:r>
            <w:r w:rsidR="006A7758">
              <w:rPr>
                <w:noProof/>
                <w:webHidden/>
              </w:rPr>
              <w:t>46</w:t>
            </w:r>
            <w:r w:rsidR="005F222B">
              <w:rPr>
                <w:noProof/>
                <w:webHidden/>
              </w:rPr>
              <w:fldChar w:fldCharType="end"/>
            </w:r>
          </w:hyperlink>
        </w:p>
        <w:p w14:paraId="7DE277EC" w14:textId="09FBBD75"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38" w:history="1">
            <w:r w:rsidR="005F222B" w:rsidRPr="00696D30">
              <w:rPr>
                <w:rStyle w:val="Hyperlink"/>
                <w:noProof/>
              </w:rPr>
              <w:t>5.4 Collect Keypoint Values</w:t>
            </w:r>
            <w:r w:rsidR="005F222B">
              <w:rPr>
                <w:noProof/>
                <w:webHidden/>
              </w:rPr>
              <w:tab/>
            </w:r>
            <w:r w:rsidR="005F222B">
              <w:rPr>
                <w:noProof/>
                <w:webHidden/>
              </w:rPr>
              <w:fldChar w:fldCharType="begin"/>
            </w:r>
            <w:r w:rsidR="005F222B">
              <w:rPr>
                <w:noProof/>
                <w:webHidden/>
              </w:rPr>
              <w:instrText xml:space="preserve"> PAGEREF _Toc135945338 \h </w:instrText>
            </w:r>
            <w:r w:rsidR="005F222B">
              <w:rPr>
                <w:noProof/>
                <w:webHidden/>
              </w:rPr>
            </w:r>
            <w:r w:rsidR="005F222B">
              <w:rPr>
                <w:noProof/>
                <w:webHidden/>
              </w:rPr>
              <w:fldChar w:fldCharType="separate"/>
            </w:r>
            <w:r w:rsidR="006A7758">
              <w:rPr>
                <w:noProof/>
                <w:webHidden/>
              </w:rPr>
              <w:t>46</w:t>
            </w:r>
            <w:r w:rsidR="005F222B">
              <w:rPr>
                <w:noProof/>
                <w:webHidden/>
              </w:rPr>
              <w:fldChar w:fldCharType="end"/>
            </w:r>
          </w:hyperlink>
        </w:p>
        <w:p w14:paraId="741F8C92" w14:textId="2517CEC1"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39" w:history="1">
            <w:r w:rsidR="005F222B" w:rsidRPr="00696D30">
              <w:rPr>
                <w:rStyle w:val="Hyperlink"/>
                <w:noProof/>
              </w:rPr>
              <w:t>5.4.1 Models</w:t>
            </w:r>
            <w:r w:rsidR="005F222B">
              <w:rPr>
                <w:noProof/>
                <w:webHidden/>
              </w:rPr>
              <w:tab/>
            </w:r>
            <w:r w:rsidR="005F222B">
              <w:rPr>
                <w:noProof/>
                <w:webHidden/>
              </w:rPr>
              <w:fldChar w:fldCharType="begin"/>
            </w:r>
            <w:r w:rsidR="005F222B">
              <w:rPr>
                <w:noProof/>
                <w:webHidden/>
              </w:rPr>
              <w:instrText xml:space="preserve"> PAGEREF _Toc135945339 \h </w:instrText>
            </w:r>
            <w:r w:rsidR="005F222B">
              <w:rPr>
                <w:noProof/>
                <w:webHidden/>
              </w:rPr>
            </w:r>
            <w:r w:rsidR="005F222B">
              <w:rPr>
                <w:noProof/>
                <w:webHidden/>
              </w:rPr>
              <w:fldChar w:fldCharType="separate"/>
            </w:r>
            <w:r w:rsidR="006A7758">
              <w:rPr>
                <w:noProof/>
                <w:webHidden/>
              </w:rPr>
              <w:t>47</w:t>
            </w:r>
            <w:r w:rsidR="005F222B">
              <w:rPr>
                <w:noProof/>
                <w:webHidden/>
              </w:rPr>
              <w:fldChar w:fldCharType="end"/>
            </w:r>
          </w:hyperlink>
        </w:p>
        <w:p w14:paraId="7960B658" w14:textId="10A4F9DA"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40" w:history="1">
            <w:r w:rsidR="005F222B" w:rsidRPr="00696D30">
              <w:rPr>
                <w:rStyle w:val="Hyperlink"/>
                <w:noProof/>
              </w:rPr>
              <w:t>5.5 Preprocessing</w:t>
            </w:r>
            <w:r w:rsidR="005F222B">
              <w:rPr>
                <w:noProof/>
                <w:webHidden/>
              </w:rPr>
              <w:tab/>
            </w:r>
            <w:r w:rsidR="005F222B">
              <w:rPr>
                <w:noProof/>
                <w:webHidden/>
              </w:rPr>
              <w:fldChar w:fldCharType="begin"/>
            </w:r>
            <w:r w:rsidR="005F222B">
              <w:rPr>
                <w:noProof/>
                <w:webHidden/>
              </w:rPr>
              <w:instrText xml:space="preserve"> PAGEREF _Toc135945340 \h </w:instrText>
            </w:r>
            <w:r w:rsidR="005F222B">
              <w:rPr>
                <w:noProof/>
                <w:webHidden/>
              </w:rPr>
            </w:r>
            <w:r w:rsidR="005F222B">
              <w:rPr>
                <w:noProof/>
                <w:webHidden/>
              </w:rPr>
              <w:fldChar w:fldCharType="separate"/>
            </w:r>
            <w:r w:rsidR="006A7758">
              <w:rPr>
                <w:noProof/>
                <w:webHidden/>
              </w:rPr>
              <w:t>47</w:t>
            </w:r>
            <w:r w:rsidR="005F222B">
              <w:rPr>
                <w:noProof/>
                <w:webHidden/>
              </w:rPr>
              <w:fldChar w:fldCharType="end"/>
            </w:r>
          </w:hyperlink>
        </w:p>
        <w:p w14:paraId="0E40512C" w14:textId="5B6539FB"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41" w:history="1">
            <w:r w:rsidR="005F222B" w:rsidRPr="00696D30">
              <w:rPr>
                <w:rStyle w:val="Hyperlink"/>
                <w:noProof/>
              </w:rPr>
              <w:t>5.6 LSTM Neural Network</w:t>
            </w:r>
            <w:r w:rsidR="005F222B">
              <w:rPr>
                <w:noProof/>
                <w:webHidden/>
              </w:rPr>
              <w:tab/>
            </w:r>
            <w:r w:rsidR="005F222B">
              <w:rPr>
                <w:noProof/>
                <w:webHidden/>
              </w:rPr>
              <w:fldChar w:fldCharType="begin"/>
            </w:r>
            <w:r w:rsidR="005F222B">
              <w:rPr>
                <w:noProof/>
                <w:webHidden/>
              </w:rPr>
              <w:instrText xml:space="preserve"> PAGEREF _Toc135945341 \h </w:instrText>
            </w:r>
            <w:r w:rsidR="005F222B">
              <w:rPr>
                <w:noProof/>
                <w:webHidden/>
              </w:rPr>
            </w:r>
            <w:r w:rsidR="005F222B">
              <w:rPr>
                <w:noProof/>
                <w:webHidden/>
              </w:rPr>
              <w:fldChar w:fldCharType="separate"/>
            </w:r>
            <w:r w:rsidR="006A7758">
              <w:rPr>
                <w:noProof/>
                <w:webHidden/>
              </w:rPr>
              <w:t>47</w:t>
            </w:r>
            <w:r w:rsidR="005F222B">
              <w:rPr>
                <w:noProof/>
                <w:webHidden/>
              </w:rPr>
              <w:fldChar w:fldCharType="end"/>
            </w:r>
          </w:hyperlink>
        </w:p>
        <w:p w14:paraId="5476BA8F" w14:textId="02954613"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42" w:history="1">
            <w:r w:rsidR="005F222B" w:rsidRPr="00696D30">
              <w:rPr>
                <w:rStyle w:val="Hyperlink"/>
                <w:noProof/>
              </w:rPr>
              <w:t>5.7 LSTM and MP Holistic</w:t>
            </w:r>
            <w:r w:rsidR="005F222B">
              <w:rPr>
                <w:noProof/>
                <w:webHidden/>
              </w:rPr>
              <w:tab/>
            </w:r>
            <w:r w:rsidR="005F222B">
              <w:rPr>
                <w:noProof/>
                <w:webHidden/>
              </w:rPr>
              <w:fldChar w:fldCharType="begin"/>
            </w:r>
            <w:r w:rsidR="005F222B">
              <w:rPr>
                <w:noProof/>
                <w:webHidden/>
              </w:rPr>
              <w:instrText xml:space="preserve"> PAGEREF _Toc135945342 \h </w:instrText>
            </w:r>
            <w:r w:rsidR="005F222B">
              <w:rPr>
                <w:noProof/>
                <w:webHidden/>
              </w:rPr>
            </w:r>
            <w:r w:rsidR="005F222B">
              <w:rPr>
                <w:noProof/>
                <w:webHidden/>
              </w:rPr>
              <w:fldChar w:fldCharType="separate"/>
            </w:r>
            <w:r w:rsidR="006A7758">
              <w:rPr>
                <w:noProof/>
                <w:webHidden/>
              </w:rPr>
              <w:t>48</w:t>
            </w:r>
            <w:r w:rsidR="005F222B">
              <w:rPr>
                <w:noProof/>
                <w:webHidden/>
              </w:rPr>
              <w:fldChar w:fldCharType="end"/>
            </w:r>
          </w:hyperlink>
        </w:p>
        <w:p w14:paraId="69DFD4EA" w14:textId="3431AF80"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43" w:history="1">
            <w:r w:rsidR="005F222B" w:rsidRPr="00696D30">
              <w:rPr>
                <w:rStyle w:val="Hyperlink"/>
                <w:noProof/>
              </w:rPr>
              <w:t>5.8 Bi-LSTM Neural Network</w:t>
            </w:r>
            <w:r w:rsidR="005F222B">
              <w:rPr>
                <w:noProof/>
                <w:webHidden/>
              </w:rPr>
              <w:tab/>
            </w:r>
            <w:r w:rsidR="005F222B">
              <w:rPr>
                <w:noProof/>
                <w:webHidden/>
              </w:rPr>
              <w:fldChar w:fldCharType="begin"/>
            </w:r>
            <w:r w:rsidR="005F222B">
              <w:rPr>
                <w:noProof/>
                <w:webHidden/>
              </w:rPr>
              <w:instrText xml:space="preserve"> PAGEREF _Toc135945343 \h </w:instrText>
            </w:r>
            <w:r w:rsidR="005F222B">
              <w:rPr>
                <w:noProof/>
                <w:webHidden/>
              </w:rPr>
            </w:r>
            <w:r w:rsidR="005F222B">
              <w:rPr>
                <w:noProof/>
                <w:webHidden/>
              </w:rPr>
              <w:fldChar w:fldCharType="separate"/>
            </w:r>
            <w:r w:rsidR="006A7758">
              <w:rPr>
                <w:noProof/>
                <w:webHidden/>
              </w:rPr>
              <w:t>49</w:t>
            </w:r>
            <w:r w:rsidR="005F222B">
              <w:rPr>
                <w:noProof/>
                <w:webHidden/>
              </w:rPr>
              <w:fldChar w:fldCharType="end"/>
            </w:r>
          </w:hyperlink>
        </w:p>
        <w:p w14:paraId="4AF81476" w14:textId="6F9E1BBC"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44" w:history="1">
            <w:r w:rsidR="005F222B" w:rsidRPr="00696D30">
              <w:rPr>
                <w:rStyle w:val="Hyperlink"/>
                <w:noProof/>
              </w:rPr>
              <w:t>5.9 Categorical Cross-Entropy Loss</w:t>
            </w:r>
            <w:r w:rsidR="005F222B">
              <w:rPr>
                <w:noProof/>
                <w:webHidden/>
              </w:rPr>
              <w:tab/>
            </w:r>
            <w:r w:rsidR="005F222B">
              <w:rPr>
                <w:noProof/>
                <w:webHidden/>
              </w:rPr>
              <w:fldChar w:fldCharType="begin"/>
            </w:r>
            <w:r w:rsidR="005F222B">
              <w:rPr>
                <w:noProof/>
                <w:webHidden/>
              </w:rPr>
              <w:instrText xml:space="preserve"> PAGEREF _Toc135945344 \h </w:instrText>
            </w:r>
            <w:r w:rsidR="005F222B">
              <w:rPr>
                <w:noProof/>
                <w:webHidden/>
              </w:rPr>
            </w:r>
            <w:r w:rsidR="005F222B">
              <w:rPr>
                <w:noProof/>
                <w:webHidden/>
              </w:rPr>
              <w:fldChar w:fldCharType="separate"/>
            </w:r>
            <w:r w:rsidR="006A7758">
              <w:rPr>
                <w:noProof/>
                <w:webHidden/>
              </w:rPr>
              <w:t>50</w:t>
            </w:r>
            <w:r w:rsidR="005F222B">
              <w:rPr>
                <w:noProof/>
                <w:webHidden/>
              </w:rPr>
              <w:fldChar w:fldCharType="end"/>
            </w:r>
          </w:hyperlink>
        </w:p>
        <w:p w14:paraId="2A35CB95" w14:textId="14C3D0E0"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45" w:history="1">
            <w:r w:rsidR="005F222B" w:rsidRPr="00696D30">
              <w:rPr>
                <w:rStyle w:val="Hyperlink"/>
                <w:noProof/>
              </w:rPr>
              <w:t>5.10 Methodology Conclusion</w:t>
            </w:r>
            <w:r w:rsidR="005F222B">
              <w:rPr>
                <w:noProof/>
                <w:webHidden/>
              </w:rPr>
              <w:tab/>
            </w:r>
            <w:r w:rsidR="005F222B">
              <w:rPr>
                <w:noProof/>
                <w:webHidden/>
              </w:rPr>
              <w:fldChar w:fldCharType="begin"/>
            </w:r>
            <w:r w:rsidR="005F222B">
              <w:rPr>
                <w:noProof/>
                <w:webHidden/>
              </w:rPr>
              <w:instrText xml:space="preserve"> PAGEREF _Toc135945345 \h </w:instrText>
            </w:r>
            <w:r w:rsidR="005F222B">
              <w:rPr>
                <w:noProof/>
                <w:webHidden/>
              </w:rPr>
            </w:r>
            <w:r w:rsidR="005F222B">
              <w:rPr>
                <w:noProof/>
                <w:webHidden/>
              </w:rPr>
              <w:fldChar w:fldCharType="separate"/>
            </w:r>
            <w:r w:rsidR="006A7758">
              <w:rPr>
                <w:noProof/>
                <w:webHidden/>
              </w:rPr>
              <w:t>51</w:t>
            </w:r>
            <w:r w:rsidR="005F222B">
              <w:rPr>
                <w:noProof/>
                <w:webHidden/>
              </w:rPr>
              <w:fldChar w:fldCharType="end"/>
            </w:r>
          </w:hyperlink>
        </w:p>
        <w:p w14:paraId="6CCFEF5D" w14:textId="67F51A45" w:rsidR="005F222B" w:rsidRDefault="00ED5F68">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35945346" w:history="1">
            <w:r w:rsidR="005F222B" w:rsidRPr="00696D30">
              <w:rPr>
                <w:rStyle w:val="Hyperlink"/>
                <w:noProof/>
                <w14:scene3d>
                  <w14:camera w14:prst="orthographicFront"/>
                  <w14:lightRig w14:rig="threePt" w14:dir="t">
                    <w14:rot w14:lat="0" w14:lon="0" w14:rev="0"/>
                  </w14:lightRig>
                </w14:scene3d>
              </w:rPr>
              <w:t>Chapter 6:</w:t>
            </w:r>
            <w:r w:rsidR="005F222B" w:rsidRPr="00696D30">
              <w:rPr>
                <w:rStyle w:val="Hyperlink"/>
                <w:noProof/>
              </w:rPr>
              <w:t xml:space="preserve"> Implementation and Test Cases</w:t>
            </w:r>
            <w:r w:rsidR="005F222B">
              <w:rPr>
                <w:noProof/>
                <w:webHidden/>
              </w:rPr>
              <w:tab/>
            </w:r>
            <w:r w:rsidR="005F222B">
              <w:rPr>
                <w:noProof/>
                <w:webHidden/>
              </w:rPr>
              <w:fldChar w:fldCharType="begin"/>
            </w:r>
            <w:r w:rsidR="005F222B">
              <w:rPr>
                <w:noProof/>
                <w:webHidden/>
              </w:rPr>
              <w:instrText xml:space="preserve"> PAGEREF _Toc135945346 \h </w:instrText>
            </w:r>
            <w:r w:rsidR="005F222B">
              <w:rPr>
                <w:noProof/>
                <w:webHidden/>
              </w:rPr>
            </w:r>
            <w:r w:rsidR="005F222B">
              <w:rPr>
                <w:noProof/>
                <w:webHidden/>
              </w:rPr>
              <w:fldChar w:fldCharType="separate"/>
            </w:r>
            <w:r w:rsidR="006A7758">
              <w:rPr>
                <w:noProof/>
                <w:webHidden/>
              </w:rPr>
              <w:t>52</w:t>
            </w:r>
            <w:r w:rsidR="005F222B">
              <w:rPr>
                <w:noProof/>
                <w:webHidden/>
              </w:rPr>
              <w:fldChar w:fldCharType="end"/>
            </w:r>
          </w:hyperlink>
        </w:p>
        <w:p w14:paraId="001EB3A2" w14:textId="604DAE33"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47" w:history="1">
            <w:r w:rsidR="005F222B" w:rsidRPr="00696D30">
              <w:rPr>
                <w:rStyle w:val="Hyperlink"/>
                <w:noProof/>
              </w:rPr>
              <w:t>6.1 Implementation</w:t>
            </w:r>
            <w:r w:rsidR="005F222B">
              <w:rPr>
                <w:noProof/>
                <w:webHidden/>
              </w:rPr>
              <w:tab/>
            </w:r>
            <w:r w:rsidR="005F222B">
              <w:rPr>
                <w:noProof/>
                <w:webHidden/>
              </w:rPr>
              <w:fldChar w:fldCharType="begin"/>
            </w:r>
            <w:r w:rsidR="005F222B">
              <w:rPr>
                <w:noProof/>
                <w:webHidden/>
              </w:rPr>
              <w:instrText xml:space="preserve"> PAGEREF _Toc135945347 \h </w:instrText>
            </w:r>
            <w:r w:rsidR="005F222B">
              <w:rPr>
                <w:noProof/>
                <w:webHidden/>
              </w:rPr>
            </w:r>
            <w:r w:rsidR="005F222B">
              <w:rPr>
                <w:noProof/>
                <w:webHidden/>
              </w:rPr>
              <w:fldChar w:fldCharType="separate"/>
            </w:r>
            <w:r w:rsidR="006A7758">
              <w:rPr>
                <w:noProof/>
                <w:webHidden/>
              </w:rPr>
              <w:t>52</w:t>
            </w:r>
            <w:r w:rsidR="005F222B">
              <w:rPr>
                <w:noProof/>
                <w:webHidden/>
              </w:rPr>
              <w:fldChar w:fldCharType="end"/>
            </w:r>
          </w:hyperlink>
        </w:p>
        <w:p w14:paraId="34DDF03F" w14:textId="446C6F0E"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48" w:history="1">
            <w:r w:rsidR="005F222B" w:rsidRPr="00696D30">
              <w:rPr>
                <w:rStyle w:val="Hyperlink"/>
                <w:noProof/>
              </w:rPr>
              <w:t>6.1.1 Environment Setup</w:t>
            </w:r>
            <w:r w:rsidR="005F222B">
              <w:rPr>
                <w:noProof/>
                <w:webHidden/>
              </w:rPr>
              <w:tab/>
            </w:r>
            <w:r w:rsidR="005F222B">
              <w:rPr>
                <w:noProof/>
                <w:webHidden/>
              </w:rPr>
              <w:fldChar w:fldCharType="begin"/>
            </w:r>
            <w:r w:rsidR="005F222B">
              <w:rPr>
                <w:noProof/>
                <w:webHidden/>
              </w:rPr>
              <w:instrText xml:space="preserve"> PAGEREF _Toc135945348 \h </w:instrText>
            </w:r>
            <w:r w:rsidR="005F222B">
              <w:rPr>
                <w:noProof/>
                <w:webHidden/>
              </w:rPr>
            </w:r>
            <w:r w:rsidR="005F222B">
              <w:rPr>
                <w:noProof/>
                <w:webHidden/>
              </w:rPr>
              <w:fldChar w:fldCharType="separate"/>
            </w:r>
            <w:r w:rsidR="006A7758">
              <w:rPr>
                <w:noProof/>
                <w:webHidden/>
              </w:rPr>
              <w:t>52</w:t>
            </w:r>
            <w:r w:rsidR="005F222B">
              <w:rPr>
                <w:noProof/>
                <w:webHidden/>
              </w:rPr>
              <w:fldChar w:fldCharType="end"/>
            </w:r>
          </w:hyperlink>
        </w:p>
        <w:p w14:paraId="415662AD" w14:textId="3DC05C5E"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49" w:history="1">
            <w:r w:rsidR="005F222B" w:rsidRPr="00696D30">
              <w:rPr>
                <w:rStyle w:val="Hyperlink"/>
                <w:noProof/>
              </w:rPr>
              <w:t>6.1.2 Preprocessing</w:t>
            </w:r>
            <w:r w:rsidR="005F222B">
              <w:rPr>
                <w:noProof/>
                <w:webHidden/>
              </w:rPr>
              <w:tab/>
            </w:r>
            <w:r w:rsidR="005F222B">
              <w:rPr>
                <w:noProof/>
                <w:webHidden/>
              </w:rPr>
              <w:fldChar w:fldCharType="begin"/>
            </w:r>
            <w:r w:rsidR="005F222B">
              <w:rPr>
                <w:noProof/>
                <w:webHidden/>
              </w:rPr>
              <w:instrText xml:space="preserve"> PAGEREF _Toc135945349 \h </w:instrText>
            </w:r>
            <w:r w:rsidR="005F222B">
              <w:rPr>
                <w:noProof/>
                <w:webHidden/>
              </w:rPr>
            </w:r>
            <w:r w:rsidR="005F222B">
              <w:rPr>
                <w:noProof/>
                <w:webHidden/>
              </w:rPr>
              <w:fldChar w:fldCharType="separate"/>
            </w:r>
            <w:r w:rsidR="006A7758">
              <w:rPr>
                <w:noProof/>
                <w:webHidden/>
              </w:rPr>
              <w:t>52</w:t>
            </w:r>
            <w:r w:rsidR="005F222B">
              <w:rPr>
                <w:noProof/>
                <w:webHidden/>
              </w:rPr>
              <w:fldChar w:fldCharType="end"/>
            </w:r>
          </w:hyperlink>
        </w:p>
        <w:p w14:paraId="2A145B25" w14:textId="16FF6F5F"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50" w:history="1">
            <w:r w:rsidR="005F222B" w:rsidRPr="00696D30">
              <w:rPr>
                <w:rStyle w:val="Hyperlink"/>
                <w:noProof/>
              </w:rPr>
              <w:t>6.1.3 Feature Extraction</w:t>
            </w:r>
            <w:r w:rsidR="005F222B">
              <w:rPr>
                <w:noProof/>
                <w:webHidden/>
              </w:rPr>
              <w:tab/>
            </w:r>
            <w:r w:rsidR="005F222B">
              <w:rPr>
                <w:noProof/>
                <w:webHidden/>
              </w:rPr>
              <w:fldChar w:fldCharType="begin"/>
            </w:r>
            <w:r w:rsidR="005F222B">
              <w:rPr>
                <w:noProof/>
                <w:webHidden/>
              </w:rPr>
              <w:instrText xml:space="preserve"> PAGEREF _Toc135945350 \h </w:instrText>
            </w:r>
            <w:r w:rsidR="005F222B">
              <w:rPr>
                <w:noProof/>
                <w:webHidden/>
              </w:rPr>
            </w:r>
            <w:r w:rsidR="005F222B">
              <w:rPr>
                <w:noProof/>
                <w:webHidden/>
              </w:rPr>
              <w:fldChar w:fldCharType="separate"/>
            </w:r>
            <w:r w:rsidR="006A7758">
              <w:rPr>
                <w:noProof/>
                <w:webHidden/>
              </w:rPr>
              <w:t>53</w:t>
            </w:r>
            <w:r w:rsidR="005F222B">
              <w:rPr>
                <w:noProof/>
                <w:webHidden/>
              </w:rPr>
              <w:fldChar w:fldCharType="end"/>
            </w:r>
          </w:hyperlink>
        </w:p>
        <w:p w14:paraId="69F95B2D" w14:textId="67C01809"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51" w:history="1">
            <w:r w:rsidR="005F222B" w:rsidRPr="00696D30">
              <w:rPr>
                <w:rStyle w:val="Hyperlink"/>
                <w:noProof/>
              </w:rPr>
              <w:t>6.1.4 Sign Language Recognition Models</w:t>
            </w:r>
            <w:r w:rsidR="005F222B">
              <w:rPr>
                <w:noProof/>
                <w:webHidden/>
              </w:rPr>
              <w:tab/>
            </w:r>
            <w:r w:rsidR="005F222B">
              <w:rPr>
                <w:noProof/>
                <w:webHidden/>
              </w:rPr>
              <w:fldChar w:fldCharType="begin"/>
            </w:r>
            <w:r w:rsidR="005F222B">
              <w:rPr>
                <w:noProof/>
                <w:webHidden/>
              </w:rPr>
              <w:instrText xml:space="preserve"> PAGEREF _Toc135945351 \h </w:instrText>
            </w:r>
            <w:r w:rsidR="005F222B">
              <w:rPr>
                <w:noProof/>
                <w:webHidden/>
              </w:rPr>
            </w:r>
            <w:r w:rsidR="005F222B">
              <w:rPr>
                <w:noProof/>
                <w:webHidden/>
              </w:rPr>
              <w:fldChar w:fldCharType="separate"/>
            </w:r>
            <w:r w:rsidR="006A7758">
              <w:rPr>
                <w:noProof/>
                <w:webHidden/>
              </w:rPr>
              <w:t>53</w:t>
            </w:r>
            <w:r w:rsidR="005F222B">
              <w:rPr>
                <w:noProof/>
                <w:webHidden/>
              </w:rPr>
              <w:fldChar w:fldCharType="end"/>
            </w:r>
          </w:hyperlink>
        </w:p>
        <w:p w14:paraId="1E2BCB28" w14:textId="40413EB0"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52" w:history="1">
            <w:r w:rsidR="005F222B" w:rsidRPr="00696D30">
              <w:rPr>
                <w:rStyle w:val="Hyperlink"/>
                <w:noProof/>
              </w:rPr>
              <w:t>6.2 Test Case Design and Description</w:t>
            </w:r>
            <w:r w:rsidR="005F222B">
              <w:rPr>
                <w:noProof/>
                <w:webHidden/>
              </w:rPr>
              <w:tab/>
            </w:r>
            <w:r w:rsidR="005F222B">
              <w:rPr>
                <w:noProof/>
                <w:webHidden/>
              </w:rPr>
              <w:fldChar w:fldCharType="begin"/>
            </w:r>
            <w:r w:rsidR="005F222B">
              <w:rPr>
                <w:noProof/>
                <w:webHidden/>
              </w:rPr>
              <w:instrText xml:space="preserve"> PAGEREF _Toc135945352 \h </w:instrText>
            </w:r>
            <w:r w:rsidR="005F222B">
              <w:rPr>
                <w:noProof/>
                <w:webHidden/>
              </w:rPr>
            </w:r>
            <w:r w:rsidR="005F222B">
              <w:rPr>
                <w:noProof/>
                <w:webHidden/>
              </w:rPr>
              <w:fldChar w:fldCharType="separate"/>
            </w:r>
            <w:r w:rsidR="006A7758">
              <w:rPr>
                <w:noProof/>
                <w:webHidden/>
              </w:rPr>
              <w:t>55</w:t>
            </w:r>
            <w:r w:rsidR="005F222B">
              <w:rPr>
                <w:noProof/>
                <w:webHidden/>
              </w:rPr>
              <w:fldChar w:fldCharType="end"/>
            </w:r>
          </w:hyperlink>
        </w:p>
        <w:p w14:paraId="111D7009" w14:textId="2D0ACE02"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53" w:history="1">
            <w:r w:rsidR="005F222B" w:rsidRPr="00696D30">
              <w:rPr>
                <w:rStyle w:val="Hyperlink"/>
                <w:noProof/>
              </w:rPr>
              <w:t>6.2.1 Test Case No.1</w:t>
            </w:r>
            <w:r w:rsidR="005F222B">
              <w:rPr>
                <w:noProof/>
                <w:webHidden/>
              </w:rPr>
              <w:tab/>
            </w:r>
            <w:r w:rsidR="005F222B">
              <w:rPr>
                <w:noProof/>
                <w:webHidden/>
              </w:rPr>
              <w:fldChar w:fldCharType="begin"/>
            </w:r>
            <w:r w:rsidR="005F222B">
              <w:rPr>
                <w:noProof/>
                <w:webHidden/>
              </w:rPr>
              <w:instrText xml:space="preserve"> PAGEREF _Toc135945353 \h </w:instrText>
            </w:r>
            <w:r w:rsidR="005F222B">
              <w:rPr>
                <w:noProof/>
                <w:webHidden/>
              </w:rPr>
            </w:r>
            <w:r w:rsidR="005F222B">
              <w:rPr>
                <w:noProof/>
                <w:webHidden/>
              </w:rPr>
              <w:fldChar w:fldCharType="separate"/>
            </w:r>
            <w:r w:rsidR="006A7758">
              <w:rPr>
                <w:noProof/>
                <w:webHidden/>
              </w:rPr>
              <w:t>55</w:t>
            </w:r>
            <w:r w:rsidR="005F222B">
              <w:rPr>
                <w:noProof/>
                <w:webHidden/>
              </w:rPr>
              <w:fldChar w:fldCharType="end"/>
            </w:r>
          </w:hyperlink>
        </w:p>
        <w:p w14:paraId="315FCD15" w14:textId="67D7E99E"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54" w:history="1">
            <w:r w:rsidR="005F222B" w:rsidRPr="00696D30">
              <w:rPr>
                <w:rStyle w:val="Hyperlink"/>
                <w:noProof/>
              </w:rPr>
              <w:t>6.3 Test Metrics</w:t>
            </w:r>
            <w:r w:rsidR="005F222B">
              <w:rPr>
                <w:noProof/>
                <w:webHidden/>
              </w:rPr>
              <w:tab/>
            </w:r>
            <w:r w:rsidR="005F222B">
              <w:rPr>
                <w:noProof/>
                <w:webHidden/>
              </w:rPr>
              <w:fldChar w:fldCharType="begin"/>
            </w:r>
            <w:r w:rsidR="005F222B">
              <w:rPr>
                <w:noProof/>
                <w:webHidden/>
              </w:rPr>
              <w:instrText xml:space="preserve"> PAGEREF _Toc135945354 \h </w:instrText>
            </w:r>
            <w:r w:rsidR="005F222B">
              <w:rPr>
                <w:noProof/>
                <w:webHidden/>
              </w:rPr>
            </w:r>
            <w:r w:rsidR="005F222B">
              <w:rPr>
                <w:noProof/>
                <w:webHidden/>
              </w:rPr>
              <w:fldChar w:fldCharType="separate"/>
            </w:r>
            <w:r w:rsidR="006A7758">
              <w:rPr>
                <w:noProof/>
                <w:webHidden/>
              </w:rPr>
              <w:t>56</w:t>
            </w:r>
            <w:r w:rsidR="005F222B">
              <w:rPr>
                <w:noProof/>
                <w:webHidden/>
              </w:rPr>
              <w:fldChar w:fldCharType="end"/>
            </w:r>
          </w:hyperlink>
        </w:p>
        <w:p w14:paraId="434B60DE" w14:textId="2F34152E"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55" w:history="1">
            <w:r w:rsidR="005F222B" w:rsidRPr="00696D30">
              <w:rPr>
                <w:rStyle w:val="Hyperlink"/>
                <w:noProof/>
              </w:rPr>
              <w:t>6.3.1 Sample Test Case Matric.No.1</w:t>
            </w:r>
            <w:r w:rsidR="005F222B">
              <w:rPr>
                <w:noProof/>
                <w:webHidden/>
              </w:rPr>
              <w:tab/>
            </w:r>
            <w:r w:rsidR="005F222B">
              <w:rPr>
                <w:noProof/>
                <w:webHidden/>
              </w:rPr>
              <w:fldChar w:fldCharType="begin"/>
            </w:r>
            <w:r w:rsidR="005F222B">
              <w:rPr>
                <w:noProof/>
                <w:webHidden/>
              </w:rPr>
              <w:instrText xml:space="preserve"> PAGEREF _Toc135945355 \h </w:instrText>
            </w:r>
            <w:r w:rsidR="005F222B">
              <w:rPr>
                <w:noProof/>
                <w:webHidden/>
              </w:rPr>
            </w:r>
            <w:r w:rsidR="005F222B">
              <w:rPr>
                <w:noProof/>
                <w:webHidden/>
              </w:rPr>
              <w:fldChar w:fldCharType="separate"/>
            </w:r>
            <w:r w:rsidR="006A7758">
              <w:rPr>
                <w:noProof/>
                <w:webHidden/>
              </w:rPr>
              <w:t>56</w:t>
            </w:r>
            <w:r w:rsidR="005F222B">
              <w:rPr>
                <w:noProof/>
                <w:webHidden/>
              </w:rPr>
              <w:fldChar w:fldCharType="end"/>
            </w:r>
          </w:hyperlink>
        </w:p>
        <w:p w14:paraId="3DCFEE01" w14:textId="0BA5AFE4"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56" w:history="1">
            <w:r w:rsidR="005F222B" w:rsidRPr="00696D30">
              <w:rPr>
                <w:rStyle w:val="Hyperlink"/>
                <w:noProof/>
              </w:rPr>
              <w:t>6.4 Prototype</w:t>
            </w:r>
            <w:r w:rsidR="005F222B">
              <w:rPr>
                <w:noProof/>
                <w:webHidden/>
              </w:rPr>
              <w:tab/>
            </w:r>
            <w:r w:rsidR="005F222B">
              <w:rPr>
                <w:noProof/>
                <w:webHidden/>
              </w:rPr>
              <w:fldChar w:fldCharType="begin"/>
            </w:r>
            <w:r w:rsidR="005F222B">
              <w:rPr>
                <w:noProof/>
                <w:webHidden/>
              </w:rPr>
              <w:instrText xml:space="preserve"> PAGEREF _Toc135945356 \h </w:instrText>
            </w:r>
            <w:r w:rsidR="005F222B">
              <w:rPr>
                <w:noProof/>
                <w:webHidden/>
              </w:rPr>
            </w:r>
            <w:r w:rsidR="005F222B">
              <w:rPr>
                <w:noProof/>
                <w:webHidden/>
              </w:rPr>
              <w:fldChar w:fldCharType="separate"/>
            </w:r>
            <w:r w:rsidR="006A7758">
              <w:rPr>
                <w:noProof/>
                <w:webHidden/>
              </w:rPr>
              <w:t>56</w:t>
            </w:r>
            <w:r w:rsidR="005F222B">
              <w:rPr>
                <w:noProof/>
                <w:webHidden/>
              </w:rPr>
              <w:fldChar w:fldCharType="end"/>
            </w:r>
          </w:hyperlink>
        </w:p>
        <w:p w14:paraId="6CEA6F88" w14:textId="7BB52877" w:rsidR="005F222B" w:rsidRDefault="00ED5F68">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35945357" w:history="1">
            <w:r w:rsidR="005F222B" w:rsidRPr="00696D30">
              <w:rPr>
                <w:rStyle w:val="Hyperlink"/>
                <w:noProof/>
                <w14:scene3d>
                  <w14:camera w14:prst="orthographicFront"/>
                  <w14:lightRig w14:rig="threePt" w14:dir="t">
                    <w14:rot w14:lat="0" w14:lon="0" w14:rev="0"/>
                  </w14:lightRig>
                </w14:scene3d>
              </w:rPr>
              <w:t>Chapter 7:</w:t>
            </w:r>
            <w:r w:rsidR="005F222B" w:rsidRPr="00696D30">
              <w:rPr>
                <w:rStyle w:val="Hyperlink"/>
                <w:noProof/>
              </w:rPr>
              <w:t xml:space="preserve"> Experimental Results and Discussion</w:t>
            </w:r>
            <w:r w:rsidR="005F222B">
              <w:rPr>
                <w:noProof/>
                <w:webHidden/>
              </w:rPr>
              <w:tab/>
            </w:r>
            <w:r w:rsidR="005F222B">
              <w:rPr>
                <w:noProof/>
                <w:webHidden/>
              </w:rPr>
              <w:fldChar w:fldCharType="begin"/>
            </w:r>
            <w:r w:rsidR="005F222B">
              <w:rPr>
                <w:noProof/>
                <w:webHidden/>
              </w:rPr>
              <w:instrText xml:space="preserve"> PAGEREF _Toc135945357 \h </w:instrText>
            </w:r>
            <w:r w:rsidR="005F222B">
              <w:rPr>
                <w:noProof/>
                <w:webHidden/>
              </w:rPr>
            </w:r>
            <w:r w:rsidR="005F222B">
              <w:rPr>
                <w:noProof/>
                <w:webHidden/>
              </w:rPr>
              <w:fldChar w:fldCharType="separate"/>
            </w:r>
            <w:r w:rsidR="006A7758">
              <w:rPr>
                <w:noProof/>
                <w:webHidden/>
              </w:rPr>
              <w:t>58</w:t>
            </w:r>
            <w:r w:rsidR="005F222B">
              <w:rPr>
                <w:noProof/>
                <w:webHidden/>
              </w:rPr>
              <w:fldChar w:fldCharType="end"/>
            </w:r>
          </w:hyperlink>
        </w:p>
        <w:p w14:paraId="78C5A612" w14:textId="4090BEA0"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58" w:history="1">
            <w:r w:rsidR="005F222B" w:rsidRPr="00696D30">
              <w:rPr>
                <w:rStyle w:val="Hyperlink"/>
                <w:noProof/>
              </w:rPr>
              <w:t>7.1 Dataset Testing</w:t>
            </w:r>
            <w:r w:rsidR="005F222B">
              <w:rPr>
                <w:noProof/>
                <w:webHidden/>
              </w:rPr>
              <w:tab/>
            </w:r>
            <w:r w:rsidR="005F222B">
              <w:rPr>
                <w:noProof/>
                <w:webHidden/>
              </w:rPr>
              <w:fldChar w:fldCharType="begin"/>
            </w:r>
            <w:r w:rsidR="005F222B">
              <w:rPr>
                <w:noProof/>
                <w:webHidden/>
              </w:rPr>
              <w:instrText xml:space="preserve"> PAGEREF _Toc135945358 \h </w:instrText>
            </w:r>
            <w:r w:rsidR="005F222B">
              <w:rPr>
                <w:noProof/>
                <w:webHidden/>
              </w:rPr>
            </w:r>
            <w:r w:rsidR="005F222B">
              <w:rPr>
                <w:noProof/>
                <w:webHidden/>
              </w:rPr>
              <w:fldChar w:fldCharType="separate"/>
            </w:r>
            <w:r w:rsidR="006A7758">
              <w:rPr>
                <w:noProof/>
                <w:webHidden/>
              </w:rPr>
              <w:t>58</w:t>
            </w:r>
            <w:r w:rsidR="005F222B">
              <w:rPr>
                <w:noProof/>
                <w:webHidden/>
              </w:rPr>
              <w:fldChar w:fldCharType="end"/>
            </w:r>
          </w:hyperlink>
        </w:p>
        <w:p w14:paraId="5180EF82" w14:textId="3BB64E19"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59" w:history="1">
            <w:r w:rsidR="005F222B" w:rsidRPr="00696D30">
              <w:rPr>
                <w:rStyle w:val="Hyperlink"/>
                <w:noProof/>
              </w:rPr>
              <w:t>7.2 Live Testing</w:t>
            </w:r>
            <w:r w:rsidR="005F222B">
              <w:rPr>
                <w:noProof/>
                <w:webHidden/>
              </w:rPr>
              <w:tab/>
            </w:r>
            <w:r w:rsidR="005F222B">
              <w:rPr>
                <w:noProof/>
                <w:webHidden/>
              </w:rPr>
              <w:fldChar w:fldCharType="begin"/>
            </w:r>
            <w:r w:rsidR="005F222B">
              <w:rPr>
                <w:noProof/>
                <w:webHidden/>
              </w:rPr>
              <w:instrText xml:space="preserve"> PAGEREF _Toc135945359 \h </w:instrText>
            </w:r>
            <w:r w:rsidR="005F222B">
              <w:rPr>
                <w:noProof/>
                <w:webHidden/>
              </w:rPr>
            </w:r>
            <w:r w:rsidR="005F222B">
              <w:rPr>
                <w:noProof/>
                <w:webHidden/>
              </w:rPr>
              <w:fldChar w:fldCharType="separate"/>
            </w:r>
            <w:r w:rsidR="006A7758">
              <w:rPr>
                <w:noProof/>
                <w:webHidden/>
              </w:rPr>
              <w:t>58</w:t>
            </w:r>
            <w:r w:rsidR="005F222B">
              <w:rPr>
                <w:noProof/>
                <w:webHidden/>
              </w:rPr>
              <w:fldChar w:fldCharType="end"/>
            </w:r>
          </w:hyperlink>
        </w:p>
        <w:p w14:paraId="5A712884" w14:textId="1069FD77"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60" w:history="1">
            <w:r w:rsidR="005F222B" w:rsidRPr="00696D30">
              <w:rPr>
                <w:rStyle w:val="Hyperlink"/>
                <w:noProof/>
              </w:rPr>
              <w:t>7.2.1 Experimental Setup</w:t>
            </w:r>
            <w:r w:rsidR="005F222B">
              <w:rPr>
                <w:noProof/>
                <w:webHidden/>
              </w:rPr>
              <w:tab/>
            </w:r>
            <w:r w:rsidR="005F222B">
              <w:rPr>
                <w:noProof/>
                <w:webHidden/>
              </w:rPr>
              <w:fldChar w:fldCharType="begin"/>
            </w:r>
            <w:r w:rsidR="005F222B">
              <w:rPr>
                <w:noProof/>
                <w:webHidden/>
              </w:rPr>
              <w:instrText xml:space="preserve"> PAGEREF _Toc135945360 \h </w:instrText>
            </w:r>
            <w:r w:rsidR="005F222B">
              <w:rPr>
                <w:noProof/>
                <w:webHidden/>
              </w:rPr>
            </w:r>
            <w:r w:rsidR="005F222B">
              <w:rPr>
                <w:noProof/>
                <w:webHidden/>
              </w:rPr>
              <w:fldChar w:fldCharType="separate"/>
            </w:r>
            <w:r w:rsidR="006A7758">
              <w:rPr>
                <w:noProof/>
                <w:webHidden/>
              </w:rPr>
              <w:t>58</w:t>
            </w:r>
            <w:r w:rsidR="005F222B">
              <w:rPr>
                <w:noProof/>
                <w:webHidden/>
              </w:rPr>
              <w:fldChar w:fldCharType="end"/>
            </w:r>
          </w:hyperlink>
        </w:p>
        <w:p w14:paraId="422C2512" w14:textId="6342007E"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61" w:history="1">
            <w:r w:rsidR="005F222B" w:rsidRPr="00696D30">
              <w:rPr>
                <w:rStyle w:val="Hyperlink"/>
                <w:noProof/>
              </w:rPr>
              <w:t>7.2.2 Experimental Results</w:t>
            </w:r>
            <w:r w:rsidR="005F222B">
              <w:rPr>
                <w:noProof/>
                <w:webHidden/>
              </w:rPr>
              <w:tab/>
            </w:r>
            <w:r w:rsidR="005F222B">
              <w:rPr>
                <w:noProof/>
                <w:webHidden/>
              </w:rPr>
              <w:fldChar w:fldCharType="begin"/>
            </w:r>
            <w:r w:rsidR="005F222B">
              <w:rPr>
                <w:noProof/>
                <w:webHidden/>
              </w:rPr>
              <w:instrText xml:space="preserve"> PAGEREF _Toc135945361 \h </w:instrText>
            </w:r>
            <w:r w:rsidR="005F222B">
              <w:rPr>
                <w:noProof/>
                <w:webHidden/>
              </w:rPr>
            </w:r>
            <w:r w:rsidR="005F222B">
              <w:rPr>
                <w:noProof/>
                <w:webHidden/>
              </w:rPr>
              <w:fldChar w:fldCharType="separate"/>
            </w:r>
            <w:r w:rsidR="006A7758">
              <w:rPr>
                <w:noProof/>
                <w:webHidden/>
              </w:rPr>
              <w:t>59</w:t>
            </w:r>
            <w:r w:rsidR="005F222B">
              <w:rPr>
                <w:noProof/>
                <w:webHidden/>
              </w:rPr>
              <w:fldChar w:fldCharType="end"/>
            </w:r>
          </w:hyperlink>
        </w:p>
        <w:p w14:paraId="32970A91" w14:textId="584FD8E4"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62" w:history="1">
            <w:r w:rsidR="005F222B" w:rsidRPr="00696D30">
              <w:rPr>
                <w:rStyle w:val="Hyperlink"/>
                <w:noProof/>
              </w:rPr>
              <w:t>7.3 Results and Discussion</w:t>
            </w:r>
            <w:r w:rsidR="005F222B">
              <w:rPr>
                <w:noProof/>
                <w:webHidden/>
              </w:rPr>
              <w:tab/>
            </w:r>
            <w:r w:rsidR="005F222B">
              <w:rPr>
                <w:noProof/>
                <w:webHidden/>
              </w:rPr>
              <w:fldChar w:fldCharType="begin"/>
            </w:r>
            <w:r w:rsidR="005F222B">
              <w:rPr>
                <w:noProof/>
                <w:webHidden/>
              </w:rPr>
              <w:instrText xml:space="preserve"> PAGEREF _Toc135945362 \h </w:instrText>
            </w:r>
            <w:r w:rsidR="005F222B">
              <w:rPr>
                <w:noProof/>
                <w:webHidden/>
              </w:rPr>
            </w:r>
            <w:r w:rsidR="005F222B">
              <w:rPr>
                <w:noProof/>
                <w:webHidden/>
              </w:rPr>
              <w:fldChar w:fldCharType="separate"/>
            </w:r>
            <w:r w:rsidR="006A7758">
              <w:rPr>
                <w:noProof/>
                <w:webHidden/>
              </w:rPr>
              <w:t>60</w:t>
            </w:r>
            <w:r w:rsidR="005F222B">
              <w:rPr>
                <w:noProof/>
                <w:webHidden/>
              </w:rPr>
              <w:fldChar w:fldCharType="end"/>
            </w:r>
          </w:hyperlink>
        </w:p>
        <w:p w14:paraId="677D2D26" w14:textId="6790F711" w:rsidR="005F222B" w:rsidRDefault="00ED5F68">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35945363" w:history="1">
            <w:r w:rsidR="005F222B" w:rsidRPr="00696D30">
              <w:rPr>
                <w:rStyle w:val="Hyperlink"/>
                <w:noProof/>
                <w14:scene3d>
                  <w14:camera w14:prst="orthographicFront"/>
                  <w14:lightRig w14:rig="threePt" w14:dir="t">
                    <w14:rot w14:lat="0" w14:lon="0" w14:rev="0"/>
                  </w14:lightRig>
                </w14:scene3d>
              </w:rPr>
              <w:t>Chapter 8:</w:t>
            </w:r>
            <w:r w:rsidR="005F222B" w:rsidRPr="00696D30">
              <w:rPr>
                <w:rStyle w:val="Hyperlink"/>
                <w:noProof/>
              </w:rPr>
              <w:t xml:space="preserve"> Conclusion</w:t>
            </w:r>
            <w:r w:rsidR="005F222B">
              <w:rPr>
                <w:noProof/>
                <w:webHidden/>
              </w:rPr>
              <w:tab/>
            </w:r>
            <w:r w:rsidR="005F222B">
              <w:rPr>
                <w:noProof/>
                <w:webHidden/>
              </w:rPr>
              <w:fldChar w:fldCharType="begin"/>
            </w:r>
            <w:r w:rsidR="005F222B">
              <w:rPr>
                <w:noProof/>
                <w:webHidden/>
              </w:rPr>
              <w:instrText xml:space="preserve"> PAGEREF _Toc135945363 \h </w:instrText>
            </w:r>
            <w:r w:rsidR="005F222B">
              <w:rPr>
                <w:noProof/>
                <w:webHidden/>
              </w:rPr>
            </w:r>
            <w:r w:rsidR="005F222B">
              <w:rPr>
                <w:noProof/>
                <w:webHidden/>
              </w:rPr>
              <w:fldChar w:fldCharType="separate"/>
            </w:r>
            <w:r w:rsidR="006A7758">
              <w:rPr>
                <w:noProof/>
                <w:webHidden/>
              </w:rPr>
              <w:t>62</w:t>
            </w:r>
            <w:r w:rsidR="005F222B">
              <w:rPr>
                <w:noProof/>
                <w:webHidden/>
              </w:rPr>
              <w:fldChar w:fldCharType="end"/>
            </w:r>
          </w:hyperlink>
        </w:p>
        <w:p w14:paraId="4839E7CA" w14:textId="5B468D7C"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64" w:history="1">
            <w:r w:rsidR="005F222B" w:rsidRPr="00696D30">
              <w:rPr>
                <w:rStyle w:val="Hyperlink"/>
                <w:noProof/>
              </w:rPr>
              <w:t>8.1 Critical Analysis of The Research Items</w:t>
            </w:r>
            <w:r w:rsidR="005F222B">
              <w:rPr>
                <w:noProof/>
                <w:webHidden/>
              </w:rPr>
              <w:tab/>
            </w:r>
            <w:r w:rsidR="005F222B">
              <w:rPr>
                <w:noProof/>
                <w:webHidden/>
              </w:rPr>
              <w:fldChar w:fldCharType="begin"/>
            </w:r>
            <w:r w:rsidR="005F222B">
              <w:rPr>
                <w:noProof/>
                <w:webHidden/>
              </w:rPr>
              <w:instrText xml:space="preserve"> PAGEREF _Toc135945364 \h </w:instrText>
            </w:r>
            <w:r w:rsidR="005F222B">
              <w:rPr>
                <w:noProof/>
                <w:webHidden/>
              </w:rPr>
            </w:r>
            <w:r w:rsidR="005F222B">
              <w:rPr>
                <w:noProof/>
                <w:webHidden/>
              </w:rPr>
              <w:fldChar w:fldCharType="separate"/>
            </w:r>
            <w:r w:rsidR="006A7758">
              <w:rPr>
                <w:noProof/>
                <w:webHidden/>
              </w:rPr>
              <w:t>62</w:t>
            </w:r>
            <w:r w:rsidR="005F222B">
              <w:rPr>
                <w:noProof/>
                <w:webHidden/>
              </w:rPr>
              <w:fldChar w:fldCharType="end"/>
            </w:r>
          </w:hyperlink>
        </w:p>
        <w:p w14:paraId="707E1A2E" w14:textId="129C8A74"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65" w:history="1">
            <w:r w:rsidR="005F222B" w:rsidRPr="00696D30">
              <w:rPr>
                <w:rStyle w:val="Hyperlink"/>
                <w:noProof/>
              </w:rPr>
              <w:t>8.1.1 Strengths</w:t>
            </w:r>
            <w:r w:rsidR="005F222B">
              <w:rPr>
                <w:noProof/>
                <w:webHidden/>
              </w:rPr>
              <w:tab/>
            </w:r>
            <w:r w:rsidR="005F222B">
              <w:rPr>
                <w:noProof/>
                <w:webHidden/>
              </w:rPr>
              <w:fldChar w:fldCharType="begin"/>
            </w:r>
            <w:r w:rsidR="005F222B">
              <w:rPr>
                <w:noProof/>
                <w:webHidden/>
              </w:rPr>
              <w:instrText xml:space="preserve"> PAGEREF _Toc135945365 \h </w:instrText>
            </w:r>
            <w:r w:rsidR="005F222B">
              <w:rPr>
                <w:noProof/>
                <w:webHidden/>
              </w:rPr>
            </w:r>
            <w:r w:rsidR="005F222B">
              <w:rPr>
                <w:noProof/>
                <w:webHidden/>
              </w:rPr>
              <w:fldChar w:fldCharType="separate"/>
            </w:r>
            <w:r w:rsidR="006A7758">
              <w:rPr>
                <w:noProof/>
                <w:webHidden/>
              </w:rPr>
              <w:t>62</w:t>
            </w:r>
            <w:r w:rsidR="005F222B">
              <w:rPr>
                <w:noProof/>
                <w:webHidden/>
              </w:rPr>
              <w:fldChar w:fldCharType="end"/>
            </w:r>
          </w:hyperlink>
        </w:p>
        <w:p w14:paraId="30BF42D5" w14:textId="0F624C70" w:rsidR="005F222B" w:rsidRDefault="00ED5F68">
          <w:pPr>
            <w:pStyle w:val="TOC3"/>
            <w:tabs>
              <w:tab w:val="right" w:leader="dot" w:pos="9019"/>
            </w:tabs>
            <w:rPr>
              <w:rFonts w:asciiTheme="minorHAnsi" w:eastAsiaTheme="minorEastAsia" w:hAnsiTheme="minorHAnsi" w:cstheme="minorBidi"/>
              <w:noProof/>
              <w:kern w:val="2"/>
              <w:sz w:val="22"/>
              <w:szCs w:val="22"/>
              <w14:ligatures w14:val="standardContextual"/>
            </w:rPr>
          </w:pPr>
          <w:hyperlink w:anchor="_Toc135945366" w:history="1">
            <w:r w:rsidR="005F222B" w:rsidRPr="00696D30">
              <w:rPr>
                <w:rStyle w:val="Hyperlink"/>
                <w:noProof/>
              </w:rPr>
              <w:t>8.1.2 Weakness</w:t>
            </w:r>
            <w:r w:rsidR="005F222B">
              <w:rPr>
                <w:noProof/>
                <w:webHidden/>
              </w:rPr>
              <w:tab/>
            </w:r>
            <w:r w:rsidR="005F222B">
              <w:rPr>
                <w:noProof/>
                <w:webHidden/>
              </w:rPr>
              <w:fldChar w:fldCharType="begin"/>
            </w:r>
            <w:r w:rsidR="005F222B">
              <w:rPr>
                <w:noProof/>
                <w:webHidden/>
              </w:rPr>
              <w:instrText xml:space="preserve"> PAGEREF _Toc135945366 \h </w:instrText>
            </w:r>
            <w:r w:rsidR="005F222B">
              <w:rPr>
                <w:noProof/>
                <w:webHidden/>
              </w:rPr>
            </w:r>
            <w:r w:rsidR="005F222B">
              <w:rPr>
                <w:noProof/>
                <w:webHidden/>
              </w:rPr>
              <w:fldChar w:fldCharType="separate"/>
            </w:r>
            <w:r w:rsidR="006A7758">
              <w:rPr>
                <w:noProof/>
                <w:webHidden/>
              </w:rPr>
              <w:t>62</w:t>
            </w:r>
            <w:r w:rsidR="005F222B">
              <w:rPr>
                <w:noProof/>
                <w:webHidden/>
              </w:rPr>
              <w:fldChar w:fldCharType="end"/>
            </w:r>
          </w:hyperlink>
        </w:p>
        <w:p w14:paraId="3473C36A" w14:textId="30DF44E5"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67" w:history="1">
            <w:r w:rsidR="005F222B" w:rsidRPr="00696D30">
              <w:rPr>
                <w:rStyle w:val="Hyperlink"/>
                <w:noProof/>
              </w:rPr>
              <w:t>8.2 Relevance Of Review to Proposed Research Work</w:t>
            </w:r>
            <w:r w:rsidR="005F222B">
              <w:rPr>
                <w:noProof/>
                <w:webHidden/>
              </w:rPr>
              <w:tab/>
            </w:r>
            <w:r w:rsidR="005F222B">
              <w:rPr>
                <w:noProof/>
                <w:webHidden/>
              </w:rPr>
              <w:fldChar w:fldCharType="begin"/>
            </w:r>
            <w:r w:rsidR="005F222B">
              <w:rPr>
                <w:noProof/>
                <w:webHidden/>
              </w:rPr>
              <w:instrText xml:space="preserve"> PAGEREF _Toc135945367 \h </w:instrText>
            </w:r>
            <w:r w:rsidR="005F222B">
              <w:rPr>
                <w:noProof/>
                <w:webHidden/>
              </w:rPr>
            </w:r>
            <w:r w:rsidR="005F222B">
              <w:rPr>
                <w:noProof/>
                <w:webHidden/>
              </w:rPr>
              <w:fldChar w:fldCharType="separate"/>
            </w:r>
            <w:r w:rsidR="006A7758">
              <w:rPr>
                <w:noProof/>
                <w:webHidden/>
              </w:rPr>
              <w:t>62</w:t>
            </w:r>
            <w:r w:rsidR="005F222B">
              <w:rPr>
                <w:noProof/>
                <w:webHidden/>
              </w:rPr>
              <w:fldChar w:fldCharType="end"/>
            </w:r>
          </w:hyperlink>
        </w:p>
        <w:p w14:paraId="581C91C6" w14:textId="6A2A5D90"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68" w:history="1">
            <w:r w:rsidR="005F222B" w:rsidRPr="00696D30">
              <w:rPr>
                <w:rStyle w:val="Hyperlink"/>
                <w:noProof/>
              </w:rPr>
              <w:t>8.3 Motivation Behind Methodology</w:t>
            </w:r>
            <w:r w:rsidR="005F222B">
              <w:rPr>
                <w:noProof/>
                <w:webHidden/>
              </w:rPr>
              <w:tab/>
            </w:r>
            <w:r w:rsidR="005F222B">
              <w:rPr>
                <w:noProof/>
                <w:webHidden/>
              </w:rPr>
              <w:fldChar w:fldCharType="begin"/>
            </w:r>
            <w:r w:rsidR="005F222B">
              <w:rPr>
                <w:noProof/>
                <w:webHidden/>
              </w:rPr>
              <w:instrText xml:space="preserve"> PAGEREF _Toc135945368 \h </w:instrText>
            </w:r>
            <w:r w:rsidR="005F222B">
              <w:rPr>
                <w:noProof/>
                <w:webHidden/>
              </w:rPr>
            </w:r>
            <w:r w:rsidR="005F222B">
              <w:rPr>
                <w:noProof/>
                <w:webHidden/>
              </w:rPr>
              <w:fldChar w:fldCharType="separate"/>
            </w:r>
            <w:r w:rsidR="006A7758">
              <w:rPr>
                <w:noProof/>
                <w:webHidden/>
              </w:rPr>
              <w:t>63</w:t>
            </w:r>
            <w:r w:rsidR="005F222B">
              <w:rPr>
                <w:noProof/>
                <w:webHidden/>
              </w:rPr>
              <w:fldChar w:fldCharType="end"/>
            </w:r>
          </w:hyperlink>
        </w:p>
        <w:p w14:paraId="5B1131B8" w14:textId="1944A2AD"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69" w:history="1">
            <w:r w:rsidR="005F222B" w:rsidRPr="00696D30">
              <w:rPr>
                <w:rStyle w:val="Hyperlink"/>
                <w:noProof/>
              </w:rPr>
              <w:t>8.4 Results and Accuracy</w:t>
            </w:r>
            <w:r w:rsidR="005F222B">
              <w:rPr>
                <w:noProof/>
                <w:webHidden/>
              </w:rPr>
              <w:tab/>
            </w:r>
            <w:r w:rsidR="005F222B">
              <w:rPr>
                <w:noProof/>
                <w:webHidden/>
              </w:rPr>
              <w:fldChar w:fldCharType="begin"/>
            </w:r>
            <w:r w:rsidR="005F222B">
              <w:rPr>
                <w:noProof/>
                <w:webHidden/>
              </w:rPr>
              <w:instrText xml:space="preserve"> PAGEREF _Toc135945369 \h </w:instrText>
            </w:r>
            <w:r w:rsidR="005F222B">
              <w:rPr>
                <w:noProof/>
                <w:webHidden/>
              </w:rPr>
            </w:r>
            <w:r w:rsidR="005F222B">
              <w:rPr>
                <w:noProof/>
                <w:webHidden/>
              </w:rPr>
              <w:fldChar w:fldCharType="separate"/>
            </w:r>
            <w:r w:rsidR="006A7758">
              <w:rPr>
                <w:noProof/>
                <w:webHidden/>
              </w:rPr>
              <w:t>63</w:t>
            </w:r>
            <w:r w:rsidR="005F222B">
              <w:rPr>
                <w:noProof/>
                <w:webHidden/>
              </w:rPr>
              <w:fldChar w:fldCharType="end"/>
            </w:r>
          </w:hyperlink>
        </w:p>
        <w:p w14:paraId="3DAD430D" w14:textId="150B0C11"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70" w:history="1">
            <w:r w:rsidR="005F222B" w:rsidRPr="00696D30">
              <w:rPr>
                <w:rStyle w:val="Hyperlink"/>
                <w:noProof/>
              </w:rPr>
              <w:t>8.5 Challenges Faced</w:t>
            </w:r>
            <w:r w:rsidR="005F222B">
              <w:rPr>
                <w:noProof/>
                <w:webHidden/>
              </w:rPr>
              <w:tab/>
            </w:r>
            <w:r w:rsidR="005F222B">
              <w:rPr>
                <w:noProof/>
                <w:webHidden/>
              </w:rPr>
              <w:fldChar w:fldCharType="begin"/>
            </w:r>
            <w:r w:rsidR="005F222B">
              <w:rPr>
                <w:noProof/>
                <w:webHidden/>
              </w:rPr>
              <w:instrText xml:space="preserve"> PAGEREF _Toc135945370 \h </w:instrText>
            </w:r>
            <w:r w:rsidR="005F222B">
              <w:rPr>
                <w:noProof/>
                <w:webHidden/>
              </w:rPr>
            </w:r>
            <w:r w:rsidR="005F222B">
              <w:rPr>
                <w:noProof/>
                <w:webHidden/>
              </w:rPr>
              <w:fldChar w:fldCharType="separate"/>
            </w:r>
            <w:r w:rsidR="006A7758">
              <w:rPr>
                <w:noProof/>
                <w:webHidden/>
              </w:rPr>
              <w:t>64</w:t>
            </w:r>
            <w:r w:rsidR="005F222B">
              <w:rPr>
                <w:noProof/>
                <w:webHidden/>
              </w:rPr>
              <w:fldChar w:fldCharType="end"/>
            </w:r>
          </w:hyperlink>
        </w:p>
        <w:p w14:paraId="3AF21015" w14:textId="57B70321"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71" w:history="1">
            <w:r w:rsidR="005F222B" w:rsidRPr="00696D30">
              <w:rPr>
                <w:rStyle w:val="Hyperlink"/>
                <w:noProof/>
              </w:rPr>
              <w:t>8.6 Completed Work</w:t>
            </w:r>
            <w:r w:rsidR="005F222B">
              <w:rPr>
                <w:noProof/>
                <w:webHidden/>
              </w:rPr>
              <w:tab/>
            </w:r>
            <w:r w:rsidR="005F222B">
              <w:rPr>
                <w:noProof/>
                <w:webHidden/>
              </w:rPr>
              <w:fldChar w:fldCharType="begin"/>
            </w:r>
            <w:r w:rsidR="005F222B">
              <w:rPr>
                <w:noProof/>
                <w:webHidden/>
              </w:rPr>
              <w:instrText xml:space="preserve"> PAGEREF _Toc135945371 \h </w:instrText>
            </w:r>
            <w:r w:rsidR="005F222B">
              <w:rPr>
                <w:noProof/>
                <w:webHidden/>
              </w:rPr>
            </w:r>
            <w:r w:rsidR="005F222B">
              <w:rPr>
                <w:noProof/>
                <w:webHidden/>
              </w:rPr>
              <w:fldChar w:fldCharType="separate"/>
            </w:r>
            <w:r w:rsidR="006A7758">
              <w:rPr>
                <w:noProof/>
                <w:webHidden/>
              </w:rPr>
              <w:t>64</w:t>
            </w:r>
            <w:r w:rsidR="005F222B">
              <w:rPr>
                <w:noProof/>
                <w:webHidden/>
              </w:rPr>
              <w:fldChar w:fldCharType="end"/>
            </w:r>
          </w:hyperlink>
        </w:p>
        <w:p w14:paraId="735FBE9B" w14:textId="4D2976A3" w:rsidR="005F222B" w:rsidRDefault="00ED5F68">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35945372" w:history="1">
            <w:r w:rsidR="005F222B" w:rsidRPr="00696D30">
              <w:rPr>
                <w:rStyle w:val="Hyperlink"/>
                <w:noProof/>
              </w:rPr>
              <w:t>References</w:t>
            </w:r>
            <w:r w:rsidR="005F222B">
              <w:rPr>
                <w:noProof/>
                <w:webHidden/>
              </w:rPr>
              <w:tab/>
            </w:r>
            <w:r w:rsidR="005F222B">
              <w:rPr>
                <w:noProof/>
                <w:webHidden/>
              </w:rPr>
              <w:fldChar w:fldCharType="begin"/>
            </w:r>
            <w:r w:rsidR="005F222B">
              <w:rPr>
                <w:noProof/>
                <w:webHidden/>
              </w:rPr>
              <w:instrText xml:space="preserve"> PAGEREF _Toc135945372 \h </w:instrText>
            </w:r>
            <w:r w:rsidR="005F222B">
              <w:rPr>
                <w:noProof/>
                <w:webHidden/>
              </w:rPr>
            </w:r>
            <w:r w:rsidR="005F222B">
              <w:rPr>
                <w:noProof/>
                <w:webHidden/>
              </w:rPr>
              <w:fldChar w:fldCharType="separate"/>
            </w:r>
            <w:r w:rsidR="006A7758">
              <w:rPr>
                <w:noProof/>
                <w:webHidden/>
              </w:rPr>
              <w:t>65</w:t>
            </w:r>
            <w:r w:rsidR="005F222B">
              <w:rPr>
                <w:noProof/>
                <w:webHidden/>
              </w:rPr>
              <w:fldChar w:fldCharType="end"/>
            </w:r>
          </w:hyperlink>
        </w:p>
        <w:p w14:paraId="030A93A2" w14:textId="3B203D5D" w:rsidR="00280A7C" w:rsidRDefault="00280A7C">
          <w:r>
            <w:rPr>
              <w:b/>
              <w:bCs/>
              <w:noProof/>
            </w:rPr>
            <w:fldChar w:fldCharType="end"/>
          </w:r>
        </w:p>
      </w:sdtContent>
    </w:sdt>
    <w:p w14:paraId="4ADC665C" w14:textId="5FFB7AAF" w:rsidR="00B17408" w:rsidRDefault="00280A7C" w:rsidP="00280A7C">
      <w:pPr>
        <w:pStyle w:val="Subtitle"/>
        <w:rPr>
          <w:rFonts w:cs="Times New Roman"/>
        </w:rPr>
        <w:sectPr w:rsidR="00B17408" w:rsidSect="00E65248">
          <w:headerReference w:type="first" r:id="rId14"/>
          <w:pgSz w:w="11909" w:h="16834" w:code="9"/>
          <w:pgMar w:top="1440" w:right="1440" w:bottom="1440" w:left="1440" w:header="720" w:footer="720" w:gutter="0"/>
          <w:pgNumType w:fmt="lowerRoman" w:start="1"/>
          <w:cols w:space="720"/>
          <w:titlePg/>
          <w:docGrid w:linePitch="360"/>
        </w:sectPr>
      </w:pPr>
      <w:r>
        <w:br w:type="page"/>
      </w:r>
    </w:p>
    <w:p w14:paraId="33C8A59A" w14:textId="77777777" w:rsidR="0032191D" w:rsidRDefault="00884C85" w:rsidP="004C3191">
      <w:pPr>
        <w:pStyle w:val="Subtitle"/>
      </w:pPr>
      <w:bookmarkStart w:id="7" w:name="_Toc19544193"/>
      <w:bookmarkStart w:id="8" w:name="_Toc19544445"/>
      <w:bookmarkStart w:id="9" w:name="_Toc113958743"/>
      <w:bookmarkStart w:id="10" w:name="_Toc135945291"/>
      <w:r w:rsidRPr="008B57AF">
        <w:lastRenderedPageBreak/>
        <w:t>List of Tables</w:t>
      </w:r>
      <w:bookmarkEnd w:id="7"/>
      <w:bookmarkEnd w:id="8"/>
      <w:bookmarkEnd w:id="9"/>
      <w:bookmarkEnd w:id="10"/>
    </w:p>
    <w:p w14:paraId="044FC280" w14:textId="267D6641" w:rsidR="00CE58EF" w:rsidRDefault="00984320" w:rsidP="004C3191">
      <w:pPr>
        <w:pStyle w:val="Subtitle"/>
        <w:rPr>
          <w:noProof/>
        </w:rPr>
      </w:pPr>
      <w:r>
        <w:rPr>
          <w:rFonts w:asciiTheme="majorBidi" w:eastAsiaTheme="majorEastAsia" w:hAnsiTheme="majorBidi" w:cstheme="majorBidi"/>
          <w:color w:val="000000" w:themeColor="text1"/>
          <w:sz w:val="32"/>
          <w:szCs w:val="32"/>
        </w:rPr>
        <w:fldChar w:fldCharType="begin"/>
      </w:r>
      <w:r>
        <w:instrText xml:space="preserve"> TOC \h \z \c "Table" </w:instrText>
      </w:r>
      <w:r>
        <w:rPr>
          <w:rFonts w:asciiTheme="majorBidi" w:eastAsiaTheme="majorEastAsia" w:hAnsiTheme="majorBidi" w:cstheme="majorBidi"/>
          <w:color w:val="000000" w:themeColor="text1"/>
          <w:sz w:val="32"/>
          <w:szCs w:val="32"/>
        </w:rPr>
        <w:fldChar w:fldCharType="separate"/>
      </w:r>
    </w:p>
    <w:sdt>
      <w:sdtPr>
        <w:id w:val="-1018540184"/>
        <w:docPartObj>
          <w:docPartGallery w:val="Table of Contents"/>
          <w:docPartUnique/>
        </w:docPartObj>
      </w:sdtPr>
      <w:sdtEndPr/>
      <w:sdtContent>
        <w:p w14:paraId="222C8788" w14:textId="5FD9BD38" w:rsidR="00C74040" w:rsidRDefault="00C74040" w:rsidP="00C74040">
          <w:pPr>
            <w:pBdr>
              <w:top w:val="nil"/>
              <w:left w:val="nil"/>
              <w:bottom w:val="nil"/>
              <w:right w:val="nil"/>
              <w:between w:val="nil"/>
            </w:pBdr>
            <w:tabs>
              <w:tab w:val="right" w:pos="9019"/>
            </w:tabs>
            <w:rPr>
              <w:rFonts w:ascii="Calibri" w:eastAsia="Calibri" w:hAnsi="Calibri" w:cs="Calibri"/>
              <w:sz w:val="22"/>
              <w:szCs w:val="22"/>
            </w:rPr>
          </w:pPr>
          <w:r>
            <w:fldChar w:fldCharType="begin"/>
          </w:r>
          <w:r>
            <w:instrText xml:space="preserve"> TOC \h \u \z </w:instrText>
          </w:r>
          <w:r>
            <w:fldChar w:fldCharType="separate"/>
          </w:r>
          <w:hyperlink w:anchor="_heading=h.2p2csry">
            <w:r>
              <w:t>Table 1</w:t>
            </w:r>
          </w:hyperlink>
          <w:r>
            <w:t>: 7 datasets used to test OpenHands Library</w:t>
          </w:r>
          <w:r>
            <w:tab/>
          </w:r>
          <w:r w:rsidR="00D868A7">
            <w:t>9</w:t>
          </w:r>
        </w:p>
        <w:p w14:paraId="21582D39" w14:textId="56DEB4AA" w:rsidR="00C74040" w:rsidRDefault="00ED5F68" w:rsidP="00C74040">
          <w:pPr>
            <w:pBdr>
              <w:top w:val="nil"/>
              <w:left w:val="nil"/>
              <w:bottom w:val="nil"/>
              <w:right w:val="nil"/>
              <w:between w:val="nil"/>
            </w:pBdr>
            <w:tabs>
              <w:tab w:val="right" w:pos="9019"/>
            </w:tabs>
          </w:pPr>
          <w:hyperlink w:anchor="_heading=h.3mzq4wv">
            <w:r w:rsidR="00C74040">
              <w:t>Table 2:</w:t>
            </w:r>
          </w:hyperlink>
          <w:r w:rsidR="00C74040">
            <w:t xml:space="preserve">  Results of Open Hands Library on 7 dataset</w:t>
          </w:r>
          <w:r w:rsidR="00C74040">
            <w:tab/>
          </w:r>
          <w:r w:rsidR="00D868A7">
            <w:t>9</w:t>
          </w:r>
        </w:p>
        <w:p w14:paraId="4ECB9BC1" w14:textId="2D6F4081" w:rsidR="00C74040" w:rsidRDefault="00C74040" w:rsidP="00C74040">
          <w:pPr>
            <w:pBdr>
              <w:top w:val="nil"/>
              <w:left w:val="nil"/>
              <w:bottom w:val="nil"/>
              <w:right w:val="nil"/>
              <w:between w:val="nil"/>
            </w:pBdr>
            <w:tabs>
              <w:tab w:val="right" w:pos="9019"/>
            </w:tabs>
          </w:pPr>
          <w:r>
            <w:t>Table 3: Comparison of results of STGCN with other models</w:t>
          </w:r>
          <w:r>
            <w:tab/>
            <w:t>1</w:t>
          </w:r>
          <w:r w:rsidR="00217EFE">
            <w:t>2</w:t>
          </w:r>
        </w:p>
        <w:p w14:paraId="74230FDB" w14:textId="616E3AC8" w:rsidR="00C74040" w:rsidRDefault="00C74040" w:rsidP="00C74040">
          <w:pPr>
            <w:pBdr>
              <w:top w:val="nil"/>
              <w:left w:val="nil"/>
              <w:bottom w:val="nil"/>
              <w:right w:val="nil"/>
              <w:between w:val="nil"/>
            </w:pBdr>
            <w:tabs>
              <w:tab w:val="right" w:pos="9019"/>
            </w:tabs>
          </w:pPr>
          <w:r>
            <w:t>Table 4: Results of Keypoint based Sign Language Translation without Glosses</w:t>
          </w:r>
          <w:r>
            <w:tab/>
            <w:t>1</w:t>
          </w:r>
          <w:r w:rsidR="00D868A7">
            <w:t>4</w:t>
          </w:r>
        </w:p>
        <w:p w14:paraId="00242F1C" w14:textId="0ADAB556" w:rsidR="00C74040" w:rsidRDefault="00C74040" w:rsidP="00C74040">
          <w:pPr>
            <w:tabs>
              <w:tab w:val="right" w:pos="9019"/>
            </w:tabs>
          </w:pPr>
          <w:r>
            <w:t>Table 5: Results of Part-based Graph Convolutional Network for Action Recognition</w:t>
          </w:r>
          <w:r>
            <w:tab/>
            <w:t>1</w:t>
          </w:r>
          <w:r w:rsidR="00D868A7">
            <w:t>6</w:t>
          </w:r>
        </w:p>
        <w:p w14:paraId="0730040A" w14:textId="13094F29" w:rsidR="00C74040" w:rsidRDefault="00C74040" w:rsidP="00C74040">
          <w:pPr>
            <w:tabs>
              <w:tab w:val="right" w:pos="9019"/>
            </w:tabs>
          </w:pPr>
          <w:r>
            <w:t>Table 6: Translation performance of baseline models and Open-Domain Sign Language Translation</w:t>
          </w:r>
          <w:r>
            <w:tab/>
          </w:r>
          <w:r w:rsidR="00217EFE">
            <w:t>20</w:t>
          </w:r>
        </w:p>
        <w:p w14:paraId="5817B652" w14:textId="51081163" w:rsidR="00C74040" w:rsidRDefault="00C74040" w:rsidP="00C74040">
          <w:pPr>
            <w:tabs>
              <w:tab w:val="right" w:pos="9019"/>
            </w:tabs>
          </w:pPr>
          <w:r>
            <w:t>Table 7: Comparing the translation performance of TIN-SLT</w:t>
          </w:r>
          <w:r>
            <w:tab/>
          </w:r>
          <w:r w:rsidR="00D868A7">
            <w:t>2</w:t>
          </w:r>
          <w:r w:rsidR="00217EFE">
            <w:t>2</w:t>
          </w:r>
        </w:p>
        <w:p w14:paraId="20BA42F8" w14:textId="2729FF30" w:rsidR="00C74040" w:rsidRPr="00217EFE" w:rsidRDefault="00C74040" w:rsidP="00C74040">
          <w:pPr>
            <w:tabs>
              <w:tab w:val="right" w:pos="9019"/>
            </w:tabs>
          </w:pPr>
          <w:r>
            <w:t>Table 8: Comparing the translation Word-level Deep Sign Language Recognition</w:t>
          </w:r>
          <w:r>
            <w:tab/>
            <w:t>2</w:t>
          </w:r>
          <w:r w:rsidR="00217EFE">
            <w:t>7</w:t>
          </w:r>
        </w:p>
        <w:p w14:paraId="24A7F0D3" w14:textId="043ED400" w:rsidR="00C74040" w:rsidRDefault="00C74040" w:rsidP="00C74040">
          <w:pPr>
            <w:tabs>
              <w:tab w:val="right" w:pos="9019"/>
            </w:tabs>
          </w:pPr>
          <w:r>
            <w:t>Table 9: Validation Results of  SLR using CNN</w:t>
          </w:r>
          <w:r>
            <w:tab/>
          </w:r>
          <w:r w:rsidR="00217EFE">
            <w:t>31</w:t>
          </w:r>
        </w:p>
        <w:p w14:paraId="0AAA15CA" w14:textId="79109E03" w:rsidR="00C74040" w:rsidRDefault="00C74040" w:rsidP="00C74040">
          <w:pPr>
            <w:tabs>
              <w:tab w:val="right" w:pos="9019"/>
            </w:tabs>
          </w:pPr>
          <w:r>
            <w:t>Table 1</w:t>
          </w:r>
          <w:r w:rsidR="007C65CD">
            <w:t>0</w:t>
          </w:r>
          <w:r>
            <w:t>: Results Sign pose-based transformer on WLASL</w:t>
          </w:r>
          <w:r>
            <w:tab/>
            <w:t>3</w:t>
          </w:r>
          <w:r w:rsidR="00217EFE">
            <w:t>6</w:t>
          </w:r>
        </w:p>
        <w:p w14:paraId="3A128E3F" w14:textId="2EB98C73" w:rsidR="00C74040" w:rsidRDefault="00C74040" w:rsidP="00C74040">
          <w:pPr>
            <w:tabs>
              <w:tab w:val="right" w:pos="9019"/>
            </w:tabs>
          </w:pPr>
          <w:r>
            <w:t>Table 1</w:t>
          </w:r>
          <w:r w:rsidR="007C65CD">
            <w:t>1</w:t>
          </w:r>
          <w:r>
            <w:t xml:space="preserve">:Top1 average recognition accuracy </w:t>
          </w:r>
          <w:r w:rsidR="00F36F5D">
            <w:tab/>
          </w:r>
          <w:r>
            <w:t>3</w:t>
          </w:r>
          <w:r w:rsidR="00217EFE">
            <w:t>6</w:t>
          </w:r>
        </w:p>
        <w:p w14:paraId="370ADEE8" w14:textId="29F03F6F" w:rsidR="0049627A" w:rsidRDefault="00C74040" w:rsidP="00C74040">
          <w:pPr>
            <w:tabs>
              <w:tab w:val="right" w:pos="9019"/>
            </w:tabs>
          </w:pPr>
          <w:r>
            <w:t>Table 1</w:t>
          </w:r>
          <w:r w:rsidR="007C65CD">
            <w:t>2</w:t>
          </w:r>
          <w:r>
            <w:t>: Work done on Sign Language Recognition</w:t>
          </w:r>
          <w:r>
            <w:tab/>
            <w:t>3</w:t>
          </w:r>
          <w:r>
            <w:fldChar w:fldCharType="end"/>
          </w:r>
          <w:r w:rsidR="00217EFE">
            <w:t>7</w:t>
          </w:r>
        </w:p>
        <w:p w14:paraId="7B7FEB72" w14:textId="5B21558E" w:rsidR="004307E8" w:rsidRDefault="0049627A" w:rsidP="00C74040">
          <w:pPr>
            <w:tabs>
              <w:tab w:val="right" w:pos="9019"/>
            </w:tabs>
          </w:pPr>
          <w:r w:rsidRPr="0049627A">
            <w:t>Table 1</w:t>
          </w:r>
          <w:r w:rsidR="007C65CD">
            <w:t>3</w:t>
          </w:r>
          <w:r w:rsidRPr="0049627A">
            <w:t xml:space="preserve">: </w:t>
          </w:r>
          <w:r w:rsidR="003C33FF" w:rsidRPr="004307E8">
            <w:t>Use case</w:t>
          </w:r>
          <w:r w:rsidR="00842121" w:rsidRPr="004307E8">
            <w:t xml:space="preserve"> Details Table</w:t>
          </w:r>
          <w:r>
            <w:tab/>
            <w:t>4</w:t>
          </w:r>
          <w:r w:rsidR="00217EFE">
            <w:t>3</w:t>
          </w:r>
        </w:p>
        <w:p w14:paraId="179CF8B5" w14:textId="19B9C7AC" w:rsidR="003C33FF" w:rsidRDefault="004307E8" w:rsidP="00C74040">
          <w:pPr>
            <w:tabs>
              <w:tab w:val="right" w:pos="9019"/>
            </w:tabs>
          </w:pPr>
          <w:r>
            <w:t>T</w:t>
          </w:r>
          <w:r w:rsidR="003C33FF">
            <w:t>able 1</w:t>
          </w:r>
          <w:r w:rsidR="00FA77B0">
            <w:t>4</w:t>
          </w:r>
          <w:r w:rsidR="003C33FF">
            <w:t xml:space="preserve">: </w:t>
          </w:r>
          <w:r w:rsidR="005F222B">
            <w:t>Test Case No.1</w:t>
          </w:r>
          <w:r w:rsidR="003C33FF">
            <w:tab/>
            <w:t>5</w:t>
          </w:r>
          <w:r w:rsidR="005F222B">
            <w:t>5</w:t>
          </w:r>
        </w:p>
        <w:p w14:paraId="0D7000E6" w14:textId="3889A542" w:rsidR="003C33FF" w:rsidRDefault="003C33FF" w:rsidP="00C74040">
          <w:pPr>
            <w:tabs>
              <w:tab w:val="right" w:pos="9019"/>
            </w:tabs>
          </w:pPr>
          <w:r w:rsidRPr="003C33FF">
            <w:t>Table 1</w:t>
          </w:r>
          <w:r w:rsidR="00FA77B0">
            <w:t>5</w:t>
          </w:r>
          <w:r w:rsidRPr="003C33FF">
            <w:t xml:space="preserve">: </w:t>
          </w:r>
          <w:r w:rsidR="005F222B">
            <w:t>Test Case Matric.No.1</w:t>
          </w:r>
          <w:r>
            <w:tab/>
            <w:t>5</w:t>
          </w:r>
          <w:r w:rsidR="005F222B">
            <w:t>6</w:t>
          </w:r>
        </w:p>
        <w:p w14:paraId="24BA53D3" w14:textId="53D71D1E" w:rsidR="003C33FF" w:rsidRDefault="003C33FF" w:rsidP="00C74040">
          <w:pPr>
            <w:tabs>
              <w:tab w:val="right" w:pos="9019"/>
            </w:tabs>
          </w:pPr>
          <w:r w:rsidRPr="003C33FF">
            <w:t>Table 1</w:t>
          </w:r>
          <w:r w:rsidR="00FA77B0">
            <w:t>6</w:t>
          </w:r>
          <w:r w:rsidRPr="003C33FF">
            <w:t xml:space="preserve">: </w:t>
          </w:r>
          <w:r w:rsidR="005F222B">
            <w:t>Testing Data Results</w:t>
          </w:r>
          <w:r>
            <w:tab/>
            <w:t>5</w:t>
          </w:r>
          <w:r w:rsidR="00FA77B0">
            <w:t>8</w:t>
          </w:r>
        </w:p>
        <w:p w14:paraId="1DB80A8C" w14:textId="32BE53B3" w:rsidR="003C33FF" w:rsidRDefault="003C33FF" w:rsidP="00C74040">
          <w:pPr>
            <w:tabs>
              <w:tab w:val="right" w:pos="9019"/>
            </w:tabs>
          </w:pPr>
          <w:r w:rsidRPr="003C33FF">
            <w:t>Table 1</w:t>
          </w:r>
          <w:r w:rsidR="00FA77B0">
            <w:t>7</w:t>
          </w:r>
          <w:r w:rsidRPr="003C33FF">
            <w:t xml:space="preserve">: </w:t>
          </w:r>
          <w:r w:rsidR="005F222B">
            <w:t>Experimental Setup Summary</w:t>
          </w:r>
          <w:r>
            <w:tab/>
            <w:t>5</w:t>
          </w:r>
          <w:r w:rsidR="005F222B">
            <w:t>9</w:t>
          </w:r>
        </w:p>
        <w:p w14:paraId="74E7D2A3" w14:textId="264F5D93" w:rsidR="00C74040" w:rsidRDefault="003C33FF" w:rsidP="00C74040">
          <w:pPr>
            <w:tabs>
              <w:tab w:val="right" w:pos="9019"/>
            </w:tabs>
          </w:pPr>
          <w:r w:rsidRPr="003C33FF">
            <w:t xml:space="preserve">Table </w:t>
          </w:r>
          <w:r w:rsidR="007C65CD">
            <w:t>1</w:t>
          </w:r>
          <w:r w:rsidR="00FA77B0">
            <w:t>8</w:t>
          </w:r>
          <w:r w:rsidRPr="003C33FF">
            <w:t xml:space="preserve">: </w:t>
          </w:r>
          <w:r w:rsidR="005F222B">
            <w:t>Live Testing Results</w:t>
          </w:r>
          <w:r>
            <w:tab/>
            <w:t>5</w:t>
          </w:r>
          <w:r w:rsidR="00FA77B0">
            <w:t>9</w:t>
          </w:r>
        </w:p>
      </w:sdtContent>
    </w:sdt>
    <w:p w14:paraId="3C179145"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1265E9CD" w14:textId="77777777" w:rsidR="00490E64" w:rsidRDefault="00490E64" w:rsidP="00AE0BAE">
      <w:pPr>
        <w:pStyle w:val="Subtitle"/>
        <w:rPr>
          <w:rFonts w:cs="Times New Roman"/>
          <w:b w:val="0"/>
          <w:sz w:val="24"/>
        </w:rPr>
      </w:pPr>
    </w:p>
    <w:p w14:paraId="7326DD55" w14:textId="77777777" w:rsidR="00727274" w:rsidRPr="00727274" w:rsidRDefault="00727274" w:rsidP="00727274"/>
    <w:p w14:paraId="4249AF34" w14:textId="77777777" w:rsidR="00727274" w:rsidRPr="00727274" w:rsidRDefault="00727274" w:rsidP="00727274"/>
    <w:p w14:paraId="06F95C7F" w14:textId="77777777" w:rsidR="00727274" w:rsidRPr="00727274" w:rsidRDefault="00727274" w:rsidP="00727274"/>
    <w:p w14:paraId="5FF1FCED" w14:textId="77777777" w:rsidR="00727274" w:rsidRPr="00727274" w:rsidRDefault="00727274" w:rsidP="00727274"/>
    <w:p w14:paraId="293C9221" w14:textId="77777777" w:rsidR="00727274" w:rsidRPr="00727274" w:rsidRDefault="00727274" w:rsidP="00727274"/>
    <w:p w14:paraId="186EF699" w14:textId="77777777" w:rsidR="00727274" w:rsidRPr="00727274" w:rsidRDefault="00727274" w:rsidP="00727274"/>
    <w:p w14:paraId="69722847" w14:textId="77777777" w:rsidR="00727274" w:rsidRPr="00727274" w:rsidRDefault="00727274" w:rsidP="00727274"/>
    <w:p w14:paraId="5CB20380" w14:textId="77777777" w:rsidR="00727274" w:rsidRPr="00727274" w:rsidRDefault="00727274" w:rsidP="00727274"/>
    <w:p w14:paraId="16E1D84B" w14:textId="08C5BB34" w:rsidR="00727274" w:rsidRDefault="00727274" w:rsidP="00727274">
      <w:pPr>
        <w:tabs>
          <w:tab w:val="left" w:pos="6444"/>
        </w:tabs>
      </w:pPr>
      <w:r>
        <w:tab/>
      </w:r>
    </w:p>
    <w:p w14:paraId="6F2CD8CF" w14:textId="6797F509" w:rsidR="00727274" w:rsidRPr="00727274" w:rsidRDefault="00727274" w:rsidP="00727274">
      <w:pPr>
        <w:tabs>
          <w:tab w:val="left" w:pos="6444"/>
        </w:tabs>
        <w:sectPr w:rsidR="00727274" w:rsidRPr="00727274" w:rsidSect="004C3191">
          <w:headerReference w:type="first" r:id="rId15"/>
          <w:pgSz w:w="11909" w:h="16834" w:code="9"/>
          <w:pgMar w:top="1440" w:right="1440" w:bottom="1440" w:left="1440" w:header="720" w:footer="720" w:gutter="0"/>
          <w:pgNumType w:fmt="lowerRoman"/>
          <w:cols w:space="720"/>
          <w:titlePg/>
          <w:docGrid w:linePitch="360"/>
        </w:sectPr>
      </w:pPr>
      <w:r>
        <w:tab/>
      </w:r>
    </w:p>
    <w:p w14:paraId="268667C0" w14:textId="77777777" w:rsidR="004C3191" w:rsidRDefault="004C3191" w:rsidP="004C3191">
      <w:pPr>
        <w:pStyle w:val="Subtitle"/>
      </w:pPr>
      <w:bookmarkStart w:id="11" w:name="_Toc113958744"/>
      <w:bookmarkStart w:id="12" w:name="_Toc135945292"/>
      <w:r>
        <w:lastRenderedPageBreak/>
        <w:t>List of Figures</w:t>
      </w:r>
      <w:bookmarkEnd w:id="11"/>
      <w:bookmarkEnd w:id="12"/>
    </w:p>
    <w:p w14:paraId="48DD1FF7" w14:textId="77777777" w:rsidR="00BC6E30" w:rsidRDefault="004C3191" w:rsidP="00BC6E30">
      <w:pPr>
        <w:tabs>
          <w:tab w:val="right" w:pos="9019"/>
        </w:tabs>
        <w:jc w:val="both"/>
      </w:pPr>
      <w:r>
        <w:fldChar w:fldCharType="begin"/>
      </w:r>
      <w:r>
        <w:instrText xml:space="preserve"> TOC \c "Figure" </w:instrText>
      </w:r>
      <w:r>
        <w:fldChar w:fldCharType="separate"/>
      </w:r>
      <w:r w:rsidR="00BC6E30" w:rsidRPr="00BC6E30">
        <w:t xml:space="preserve"> </w:t>
      </w:r>
    </w:p>
    <w:sdt>
      <w:sdtPr>
        <w:id w:val="-1522391593"/>
        <w:docPartObj>
          <w:docPartGallery w:val="Table of Contents"/>
          <w:docPartUnique/>
        </w:docPartObj>
      </w:sdtPr>
      <w:sdtEndPr/>
      <w:sdtContent>
        <w:p w14:paraId="1F80A7F9" w14:textId="0A1FC0DE" w:rsidR="00BC6E30" w:rsidRDefault="00BC6E30" w:rsidP="00BC6E30">
          <w:pPr>
            <w:tabs>
              <w:tab w:val="right" w:pos="9019"/>
            </w:tabs>
            <w:jc w:val="both"/>
          </w:pPr>
          <w:r>
            <w:fldChar w:fldCharType="begin"/>
          </w:r>
          <w:r>
            <w:instrText xml:space="preserve"> TOC \h \u \z </w:instrText>
          </w:r>
          <w:r>
            <w:fldChar w:fldCharType="separate"/>
          </w:r>
          <w:hyperlink w:anchor="_heading=h.1mrcu09">
            <w:r>
              <w:t xml:space="preserve">Figure 1: </w:t>
            </w:r>
          </w:hyperlink>
          <w:r>
            <w:t>STGCN mapping of whole body skeleton</w:t>
          </w:r>
          <w:r>
            <w:tab/>
            <w:t>1</w:t>
          </w:r>
          <w:r w:rsidR="00D54689">
            <w:t>1</w:t>
          </w:r>
        </w:p>
        <w:p w14:paraId="25B8B0E2" w14:textId="609440A0" w:rsidR="00BC6E30" w:rsidRDefault="00ED5F68" w:rsidP="00BC6E30">
          <w:pPr>
            <w:tabs>
              <w:tab w:val="right" w:pos="9019"/>
            </w:tabs>
            <w:jc w:val="both"/>
          </w:pPr>
          <w:hyperlink w:anchor="_heading=h.3l18frh">
            <w:r w:rsidR="00BC6E30">
              <w:t xml:space="preserve">Figure 2: </w:t>
            </w:r>
          </w:hyperlink>
          <w:r w:rsidR="00BC6E30">
            <w:t>Geometric Features for motion recognition</w:t>
          </w:r>
          <w:r w:rsidR="00BC6E30">
            <w:tab/>
            <w:t>1</w:t>
          </w:r>
          <w:r w:rsidR="008327E7">
            <w:t>5</w:t>
          </w:r>
        </w:p>
        <w:p w14:paraId="39669522" w14:textId="70131F2A" w:rsidR="00BC6E30" w:rsidRDefault="00ED5F68" w:rsidP="00BC6E30">
          <w:pPr>
            <w:tabs>
              <w:tab w:val="right" w:pos="9019"/>
            </w:tabs>
            <w:jc w:val="both"/>
          </w:pPr>
          <w:hyperlink w:anchor="_heading=h.206ipza">
            <w:r w:rsidR="00BC6E30">
              <w:t xml:space="preserve">Figure 3: </w:t>
            </w:r>
          </w:hyperlink>
          <w:r w:rsidR="00BC6E30">
            <w:t>Fusion and sequence modeling architecture (Open-Domain SLT)</w:t>
          </w:r>
          <w:r w:rsidR="00BC6E30">
            <w:tab/>
          </w:r>
          <w:r w:rsidR="00D54689">
            <w:t>20</w:t>
          </w:r>
        </w:p>
        <w:p w14:paraId="2F741AAF" w14:textId="0E64CF2B" w:rsidR="00BC6E30" w:rsidRDefault="00ED5F68" w:rsidP="00BC6E30">
          <w:pPr>
            <w:tabs>
              <w:tab w:val="right" w:pos="9019"/>
            </w:tabs>
            <w:jc w:val="both"/>
          </w:pPr>
          <w:hyperlink w:anchor="_heading=h.2afmg28">
            <w:r w:rsidR="00BC6E30">
              <w:t xml:space="preserve">Figure 4: </w:t>
            </w:r>
          </w:hyperlink>
          <w:r w:rsidR="00BC6E30">
            <w:t xml:space="preserve">Architecture for Task-aware Instruction Module </w:t>
          </w:r>
          <w:r w:rsidR="00BC6E30">
            <w:tab/>
            <w:t>2</w:t>
          </w:r>
          <w:r w:rsidR="00D54689">
            <w:t>2</w:t>
          </w:r>
        </w:p>
        <w:p w14:paraId="1430838B" w14:textId="7EFB2C39" w:rsidR="00BC6E30" w:rsidRDefault="00ED5F68" w:rsidP="00BC6E30">
          <w:pPr>
            <w:tabs>
              <w:tab w:val="right" w:pos="9019"/>
            </w:tabs>
            <w:jc w:val="both"/>
          </w:pPr>
          <w:hyperlink w:anchor="_heading=h.39kk8xu">
            <w:r w:rsidR="00BC6E30">
              <w:t xml:space="preserve">Figure 5: </w:t>
            </w:r>
          </w:hyperlink>
          <w:r w:rsidR="00BC6E30">
            <w:t>Result of Sign Language translator tool</w:t>
          </w:r>
          <w:r w:rsidR="00BC6E30">
            <w:tab/>
            <w:t>2</w:t>
          </w:r>
          <w:r w:rsidR="00D54689">
            <w:t>9</w:t>
          </w:r>
        </w:p>
        <w:p w14:paraId="2433286A" w14:textId="24F2A9C8" w:rsidR="00BC6E30" w:rsidRDefault="00ED5F68" w:rsidP="00BC6E30">
          <w:pPr>
            <w:tabs>
              <w:tab w:val="right" w:pos="9019"/>
            </w:tabs>
            <w:jc w:val="both"/>
          </w:pPr>
          <w:hyperlink w:anchor="_heading=h.48pi1tg">
            <w:r w:rsidR="00BC6E30">
              <w:t>Figure 6:</w:t>
            </w:r>
          </w:hyperlink>
          <w:r w:rsidR="00BC6E30">
            <w:t xml:space="preserve"> Result of background removal samples</w:t>
          </w:r>
          <w:r w:rsidR="00BC6E30">
            <w:tab/>
          </w:r>
          <w:r w:rsidR="00D54689">
            <w:t>30</w:t>
          </w:r>
        </w:p>
        <w:p w14:paraId="59A237D5" w14:textId="16C89D02" w:rsidR="00BC6E30" w:rsidRDefault="00ED5F68" w:rsidP="00BC6E30">
          <w:pPr>
            <w:tabs>
              <w:tab w:val="right" w:pos="9019"/>
            </w:tabs>
            <w:jc w:val="both"/>
          </w:pPr>
          <w:hyperlink w:anchor="_heading=h.haapch">
            <w:r w:rsidR="00BC6E30">
              <w:t>Figure 7:</w:t>
            </w:r>
          </w:hyperlink>
          <w:r w:rsidR="00BC6E30">
            <w:t xml:space="preserve"> Architecture of deep learning model</w:t>
          </w:r>
          <w:r w:rsidR="00BC6E30">
            <w:tab/>
          </w:r>
          <w:r w:rsidR="00D54689">
            <w:t>30</w:t>
          </w:r>
        </w:p>
        <w:p w14:paraId="3F44D19A" w14:textId="05F84065" w:rsidR="00BC6E30" w:rsidRDefault="00ED5F68" w:rsidP="00BC6E30">
          <w:pPr>
            <w:tabs>
              <w:tab w:val="right" w:pos="9019"/>
            </w:tabs>
            <w:jc w:val="both"/>
          </w:pPr>
          <w:hyperlink w:anchor="_heading=h.319y80a">
            <w:r w:rsidR="00BC6E30">
              <w:t>Figure 8:</w:t>
            </w:r>
          </w:hyperlink>
          <w:r w:rsidR="00BC6E30">
            <w:t xml:space="preserve"> A detailed overview of a single layered SLT</w:t>
          </w:r>
          <w:r w:rsidR="00BC6E30">
            <w:tab/>
            <w:t>3</w:t>
          </w:r>
          <w:r w:rsidR="00D54689">
            <w:t>2</w:t>
          </w:r>
        </w:p>
        <w:p w14:paraId="5FDA8D4F" w14:textId="7AC3DBE1" w:rsidR="0049627A" w:rsidRDefault="00ED5F68" w:rsidP="00BC6E30">
          <w:pPr>
            <w:tabs>
              <w:tab w:val="right" w:pos="9019"/>
            </w:tabs>
            <w:jc w:val="both"/>
          </w:pPr>
          <w:hyperlink w:anchor="_heading=h.1gf8i83">
            <w:r w:rsidR="00BC6E30">
              <w:t>Figure 9:</w:t>
            </w:r>
          </w:hyperlink>
          <w:r w:rsidR="00BC6E30">
            <w:t xml:space="preserve"> Standard Transformer is used with an Encoder and Decoder</w:t>
          </w:r>
          <w:r w:rsidR="00BC6E30">
            <w:tab/>
            <w:t>3</w:t>
          </w:r>
          <w:r w:rsidR="00BC6E30">
            <w:fldChar w:fldCharType="end"/>
          </w:r>
          <w:r w:rsidR="00D54689">
            <w:t>5</w:t>
          </w:r>
        </w:p>
        <w:p w14:paraId="0712D20B" w14:textId="765E1401" w:rsidR="00492633" w:rsidRDefault="007E5904" w:rsidP="00BC6E30">
          <w:pPr>
            <w:tabs>
              <w:tab w:val="right" w:pos="9019"/>
            </w:tabs>
            <w:jc w:val="both"/>
          </w:pPr>
          <w:r w:rsidRPr="007E5904">
            <w:t>Figure 10: MP Holistic Demo</w:t>
          </w:r>
          <w:r>
            <w:tab/>
            <w:t>4</w:t>
          </w:r>
          <w:r w:rsidR="00384C4C">
            <w:t>5</w:t>
          </w:r>
        </w:p>
        <w:p w14:paraId="5195E01C" w14:textId="28FF6592" w:rsidR="001E5F82" w:rsidRDefault="00492633" w:rsidP="00BC6E30">
          <w:pPr>
            <w:tabs>
              <w:tab w:val="right" w:pos="9019"/>
            </w:tabs>
            <w:jc w:val="both"/>
          </w:pPr>
          <w:r w:rsidRPr="00492633">
            <w:t>Figure 11: BlazePose Detection Model</w:t>
          </w:r>
          <w:r>
            <w:tab/>
            <w:t>4</w:t>
          </w:r>
          <w:r w:rsidR="00384C4C">
            <w:t>6</w:t>
          </w:r>
        </w:p>
        <w:p w14:paraId="73DDE0BF" w14:textId="5750E6CF" w:rsidR="00AD1F90" w:rsidRDefault="001E5F82" w:rsidP="00BC6E30">
          <w:pPr>
            <w:tabs>
              <w:tab w:val="right" w:pos="9019"/>
            </w:tabs>
            <w:jc w:val="both"/>
          </w:pPr>
          <w:r w:rsidRPr="001E5F82">
            <w:t xml:space="preserve">Figure 12: </w:t>
          </w:r>
          <w:r w:rsidR="008D444B" w:rsidRPr="008D444B">
            <w:t>Flow Diagram of Our System</w:t>
          </w:r>
          <w:r w:rsidR="00FA77B0">
            <w:tab/>
            <w:t>49</w:t>
          </w:r>
        </w:p>
        <w:p w14:paraId="2C2A8B07" w14:textId="357017F9" w:rsidR="008D444B" w:rsidRDefault="00AD1F90" w:rsidP="00BC6E30">
          <w:pPr>
            <w:tabs>
              <w:tab w:val="right" w:pos="9019"/>
            </w:tabs>
            <w:jc w:val="both"/>
          </w:pPr>
          <w:r w:rsidRPr="001E5F82">
            <w:t>Figure 1</w:t>
          </w:r>
          <w:r>
            <w:t>3</w:t>
          </w:r>
          <w:r w:rsidRPr="001E5F82">
            <w:t xml:space="preserve">: </w:t>
          </w:r>
          <w:r>
            <w:t>Bi-LSTM Neural Network</w:t>
          </w:r>
          <w:r w:rsidR="001E5F82">
            <w:tab/>
          </w:r>
          <w:r w:rsidR="00FA77B0">
            <w:t>50</w:t>
          </w:r>
        </w:p>
        <w:p w14:paraId="13BFAF90" w14:textId="7D776F23" w:rsidR="008D444B" w:rsidRDefault="008D444B" w:rsidP="00BC6E30">
          <w:pPr>
            <w:tabs>
              <w:tab w:val="right" w:pos="9019"/>
            </w:tabs>
            <w:jc w:val="both"/>
          </w:pPr>
          <w:r>
            <w:t>Figure 1</w:t>
          </w:r>
          <w:r w:rsidR="00AD1F90">
            <w:t>4</w:t>
          </w:r>
          <w:r>
            <w:t xml:space="preserve">: </w:t>
          </w:r>
          <w:r w:rsidRPr="001E5F82">
            <w:t>Visual Representation of Categorical Cross-Entropy Loss</w:t>
          </w:r>
          <w:r>
            <w:tab/>
          </w:r>
          <w:r w:rsidR="00AD1F90">
            <w:t>50</w:t>
          </w:r>
        </w:p>
        <w:p w14:paraId="48D6AC35" w14:textId="00CAABA2" w:rsidR="008D444B" w:rsidRDefault="008D444B" w:rsidP="00BC6E30">
          <w:pPr>
            <w:tabs>
              <w:tab w:val="right" w:pos="9019"/>
            </w:tabs>
            <w:jc w:val="both"/>
          </w:pPr>
          <w:r w:rsidRPr="008D444B">
            <w:t>Figure 1</w:t>
          </w:r>
          <w:r w:rsidR="00AD1F90">
            <w:t>5</w:t>
          </w:r>
          <w:r w:rsidRPr="008D444B">
            <w:t>: Sequential LSTM Model Architecture</w:t>
          </w:r>
          <w:r w:rsidR="00AD1F90">
            <w:t xml:space="preserve"> 1</w:t>
          </w:r>
          <w:r>
            <w:tab/>
          </w:r>
          <w:r w:rsidR="00FA77B0">
            <w:t>54</w:t>
          </w:r>
        </w:p>
        <w:p w14:paraId="4E29D803" w14:textId="2745E975" w:rsidR="00BC6E30" w:rsidRDefault="008D444B" w:rsidP="00BC6E30">
          <w:pPr>
            <w:tabs>
              <w:tab w:val="right" w:pos="9019"/>
            </w:tabs>
            <w:jc w:val="both"/>
          </w:pPr>
          <w:r w:rsidRPr="008D444B">
            <w:t>Figure 1</w:t>
          </w:r>
          <w:r w:rsidR="00AD1F90">
            <w:t>6</w:t>
          </w:r>
          <w:r w:rsidRPr="008D444B">
            <w:t>:</w:t>
          </w:r>
          <w:r w:rsidR="00AD1F90">
            <w:t xml:space="preserve"> </w:t>
          </w:r>
          <w:r w:rsidR="00AD1F90" w:rsidRPr="008D444B">
            <w:t>Sequential LSTM Model Architecture</w:t>
          </w:r>
          <w:r w:rsidR="00AD1F90">
            <w:t xml:space="preserve"> 2</w:t>
          </w:r>
          <w:r>
            <w:tab/>
            <w:t>5</w:t>
          </w:r>
          <w:r w:rsidR="00FA77B0">
            <w:t>5</w:t>
          </w:r>
        </w:p>
      </w:sdtContent>
    </w:sdt>
    <w:p w14:paraId="19047D9C" w14:textId="3650C77A" w:rsidR="00BC6E30" w:rsidRPr="00BC6E30" w:rsidRDefault="00BC6E30" w:rsidP="00BC6E30">
      <w:pPr>
        <w:pStyle w:val="TableofFigures"/>
        <w:tabs>
          <w:tab w:val="right" w:leader="dot" w:pos="9019"/>
        </w:tabs>
        <w:rPr>
          <w:noProof/>
        </w:rPr>
      </w:pPr>
    </w:p>
    <w:p w14:paraId="43FA9FA1" w14:textId="77777777" w:rsidR="00B17408" w:rsidRDefault="004C3191" w:rsidP="004C3191">
      <w:pPr>
        <w:sectPr w:rsidR="00B17408" w:rsidSect="004C3191">
          <w:headerReference w:type="first" r:id="rId16"/>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0CAB816" w14:textId="1BCB9DAD" w:rsidR="004E5FC8" w:rsidRDefault="004E5FC8">
      <w:pPr>
        <w:pStyle w:val="Heading1"/>
      </w:pPr>
      <w:bookmarkStart w:id="13" w:name="_Toc975460"/>
      <w:bookmarkStart w:id="14" w:name="_Toc5527832"/>
      <w:bookmarkStart w:id="15" w:name="_Toc19544168"/>
      <w:bookmarkStart w:id="16" w:name="_Toc19544195"/>
      <w:bookmarkStart w:id="17" w:name="_Toc113958745"/>
      <w:bookmarkStart w:id="18" w:name="_Toc135945293"/>
      <w:bookmarkStart w:id="19" w:name="_Hlk116999442"/>
      <w:bookmarkStart w:id="20" w:name="_Toc224669195"/>
      <w:r w:rsidRPr="00242A9C">
        <w:lastRenderedPageBreak/>
        <w:t>Introduction</w:t>
      </w:r>
      <w:bookmarkEnd w:id="13"/>
      <w:bookmarkEnd w:id="14"/>
      <w:bookmarkEnd w:id="15"/>
      <w:bookmarkEnd w:id="16"/>
      <w:bookmarkEnd w:id="17"/>
      <w:bookmarkEnd w:id="18"/>
    </w:p>
    <w:p w14:paraId="7E26CCCF" w14:textId="77777777" w:rsidR="00517AC4" w:rsidRDefault="00517AC4" w:rsidP="00517AC4">
      <w:pPr>
        <w:spacing w:after="120"/>
        <w:jc w:val="both"/>
      </w:pPr>
      <w:bookmarkStart w:id="21" w:name="_Toc5527833"/>
      <w:bookmarkStart w:id="22" w:name="_Toc19544196"/>
      <w:bookmarkStart w:id="23" w:name="_Toc975461"/>
      <w:r>
        <w:t>Deaf or speech-impaired persons frequently use sign language for communication, which takes an ample amount of practice to become proficient in. Training beginners to understand and convey information through Sign language is time consuming and judging by the underlying statistics of people familiar with its semantics, taking this approach isn’t feasible. By detecting signals from given videos, Sign Language Recognition (SLR) aims to decrease the communication barrier between sign language users and others. It is a difficult but vital work since sign language necessitates the rapid and intricate motion of hands, body position, and even facial emotions. Skeleton-based sign identification has lately gained popularity due to the independence between the object and backdrop variance.</w:t>
      </w:r>
    </w:p>
    <w:p w14:paraId="318C1DE2" w14:textId="35962427" w:rsidR="00517AC4" w:rsidRDefault="00517AC4" w:rsidP="00517AC4">
      <w:pPr>
        <w:spacing w:after="120"/>
        <w:jc w:val="both"/>
      </w:pPr>
      <w:r>
        <w:t xml:space="preserve">Our project aims to use a </w:t>
      </w:r>
      <w:r w:rsidR="006C0398" w:rsidRPr="009B0572">
        <w:t>LSTM model</w:t>
      </w:r>
      <w:r>
        <w:t xml:space="preserve"> for sign language recognition to help solve this major problem. The project intends to provide an interface that will enable deaf and hearing users to establish a live video connection with real-time translation of sign language. We will strive to create a lightweight and fast model that can be used on mobile devices with ease. </w:t>
      </w:r>
    </w:p>
    <w:p w14:paraId="6135437B" w14:textId="36661E6D" w:rsidR="00A0098E" w:rsidRDefault="00517AC4" w:rsidP="00517AC4">
      <w:pPr>
        <w:spacing w:after="120"/>
        <w:jc w:val="both"/>
        <w:rPr>
          <w:rtl/>
        </w:rPr>
      </w:pPr>
      <w:r>
        <w:t>We have started our documentation with a basic abstract and later in Chapter 1, we gave a brief background on the Sign language problem and our proposed solution to it (plus purpose and targeted audience for our research work and application). Then, Chapter 2 covers the project vision, where we have elaborated our problem faced in SLR, our goals and objectives (results we are expecting on using the skeletal model) and common limitations faced on working on Sign language recognition. We proceed to literature review in Chapter 3 which contains summarized information about different approaches to SLR (Skeletal, Transformer, CNN) collected from 14 research articles plus a table to briefly mention each article. Lastly, in our Conclusion (Chapter 4), we ended our deliverable by stating the strength and weakness of the models we studied about in our literature review and stated different ways in which this research is related to our Project work.</w:t>
      </w:r>
      <w:bookmarkStart w:id="24" w:name="_Toc4223020"/>
      <w:bookmarkStart w:id="25" w:name="_Toc4297587"/>
      <w:bookmarkStart w:id="26" w:name="_Toc5527836"/>
      <w:bookmarkStart w:id="27" w:name="_Toc975464"/>
      <w:bookmarkEnd w:id="21"/>
      <w:bookmarkEnd w:id="22"/>
      <w:bookmarkEnd w:id="23"/>
      <w:r w:rsidR="004E5FC8" w:rsidRPr="003463B7">
        <w:t xml:space="preserve"> </w:t>
      </w:r>
      <w:bookmarkStart w:id="28" w:name="_Toc5527837"/>
      <w:bookmarkEnd w:id="24"/>
      <w:bookmarkEnd w:id="25"/>
      <w:bookmarkEnd w:id="26"/>
    </w:p>
    <w:p w14:paraId="536AABA9" w14:textId="77777777" w:rsidR="00A0098E" w:rsidRPr="008B57AF" w:rsidRDefault="00A0098E">
      <w:pPr>
        <w:pStyle w:val="Heading2"/>
      </w:pPr>
      <w:bookmarkStart w:id="29" w:name="_Toc23336591"/>
      <w:bookmarkStart w:id="30" w:name="_Toc113958746"/>
      <w:bookmarkStart w:id="31" w:name="_Toc135945294"/>
      <w:r w:rsidRPr="008B57AF">
        <w:t>Purpose of this Document</w:t>
      </w:r>
      <w:bookmarkEnd w:id="29"/>
      <w:bookmarkEnd w:id="30"/>
      <w:bookmarkEnd w:id="31"/>
    </w:p>
    <w:p w14:paraId="419D3375" w14:textId="4AE87515" w:rsidR="00517AC4" w:rsidRDefault="00517AC4" w:rsidP="00517AC4">
      <w:bookmarkStart w:id="32" w:name="_Toc5527834"/>
      <w:bookmarkStart w:id="33" w:name="_Toc19544197"/>
      <w:bookmarkStart w:id="34" w:name="_Toc23336592"/>
      <w:bookmarkStart w:id="35" w:name="_Toc113958747"/>
      <w:r>
        <w:t>Communication is a core and crucial component in our daily lives. In this digitalized era, convenient and faster means of conversation is essential. Unfortunately, there are several barriers in communication for individuals who are either speech or hearing impaired. Our goal through this project is to provide a faster and more effective mobile application interface for these individuals to translate their mode of communication that is sign language to written subtitles to communicate in real time with rest.</w:t>
      </w:r>
    </w:p>
    <w:p w14:paraId="46CBE260" w14:textId="669939F9" w:rsidR="00517AC4" w:rsidRDefault="00517AC4" w:rsidP="00517AC4">
      <w:r>
        <w:t>The basic purpose of this document is researching and collecting data based on sign language translation or recognition. For this project, we have reviewed 14 documents (along with a few available codes) which contain model workings and algorithms already implemented on this issue. We have filtered out the best possible techniques and accuracies and so we can take inspiration from them and use them together in an efficient way to provide the best possible solution.</w:t>
      </w:r>
    </w:p>
    <w:p w14:paraId="77DABD5E" w14:textId="272ECA38" w:rsidR="00BE0AC8" w:rsidRDefault="00A0098E">
      <w:pPr>
        <w:pStyle w:val="Heading2"/>
      </w:pPr>
      <w:bookmarkStart w:id="36" w:name="_Toc135945295"/>
      <w:r w:rsidRPr="008B57AF">
        <w:t>Intended Audience</w:t>
      </w:r>
      <w:bookmarkEnd w:id="32"/>
      <w:bookmarkEnd w:id="33"/>
      <w:bookmarkEnd w:id="34"/>
      <w:bookmarkEnd w:id="35"/>
      <w:bookmarkEnd w:id="36"/>
    </w:p>
    <w:p w14:paraId="0F4CE94D" w14:textId="10B3F582" w:rsidR="001237E0" w:rsidRPr="00517AC4" w:rsidRDefault="00517AC4" w:rsidP="00517AC4">
      <w:r>
        <w:t>The targeted audience for our project will be speech impaired individuals who are already experts in Sign Language to communicate with those who are not and individuals with hearing disability to communicate with Sign language users. Furthermore, our research work will also contribute to the research community and by making our progress public, with an aim to help people researching in the domain of sign language recognition and translation.</w:t>
      </w:r>
    </w:p>
    <w:p w14:paraId="5B25E922" w14:textId="77777777" w:rsidR="00E76205" w:rsidRDefault="00FF3E7A">
      <w:pPr>
        <w:pStyle w:val="Heading1"/>
      </w:pPr>
      <w:bookmarkStart w:id="37" w:name="_Toc113958749"/>
      <w:bookmarkStart w:id="38" w:name="_Toc135945296"/>
      <w:bookmarkStart w:id="39" w:name="_Toc19544169"/>
      <w:bookmarkStart w:id="40" w:name="_Toc19544199"/>
      <w:bookmarkEnd w:id="19"/>
      <w:r w:rsidRPr="0017633E">
        <w:rPr>
          <w:color w:val="000000" w:themeColor="text1"/>
        </w:rPr>
        <w:lastRenderedPageBreak/>
        <w:t>Project Vision</w:t>
      </w:r>
      <w:bookmarkEnd w:id="37"/>
      <w:bookmarkEnd w:id="38"/>
    </w:p>
    <w:p w14:paraId="025341B0" w14:textId="77777777" w:rsidR="00FA6309" w:rsidRDefault="00D54A3B" w:rsidP="00FA6309">
      <w:pPr>
        <w:pStyle w:val="BodyText"/>
      </w:pPr>
      <w:r>
        <w:rPr>
          <w:color w:val="000000"/>
        </w:rPr>
        <w:t>The following chapter lists all the details regarding the project we have undertaken</w:t>
      </w:r>
      <w:r w:rsidR="00FA6309">
        <w:t>.</w:t>
      </w:r>
    </w:p>
    <w:p w14:paraId="4F0BB3EF" w14:textId="77777777" w:rsidR="00532BA5" w:rsidRPr="008B57AF" w:rsidRDefault="002918B7">
      <w:pPr>
        <w:pStyle w:val="Heading2"/>
      </w:pPr>
      <w:bookmarkStart w:id="41" w:name="_Toc5527839"/>
      <w:bookmarkStart w:id="42" w:name="_Toc19544201"/>
      <w:bookmarkStart w:id="43" w:name="_Toc23336596"/>
      <w:bookmarkStart w:id="44" w:name="_Toc113958750"/>
      <w:bookmarkStart w:id="45" w:name="_Toc135945297"/>
      <w:r>
        <w:t xml:space="preserve">Problem </w:t>
      </w:r>
      <w:r w:rsidR="00532BA5" w:rsidRPr="008B57AF">
        <w:t>Domain Overview</w:t>
      </w:r>
      <w:bookmarkEnd w:id="41"/>
      <w:bookmarkEnd w:id="42"/>
      <w:bookmarkEnd w:id="43"/>
      <w:bookmarkEnd w:id="44"/>
      <w:bookmarkEnd w:id="45"/>
    </w:p>
    <w:p w14:paraId="37029BDE" w14:textId="77777777" w:rsidR="002B7DA7" w:rsidRDefault="002B7DA7" w:rsidP="002B7DA7">
      <w:pPr>
        <w:jc w:val="both"/>
      </w:pPr>
      <w:r>
        <w:t>By substituting all device-based procedures with vision-based ones employing Artificial Intelligence (AI), Machine Learning, and Deep Learning, the discipline of sign language translation seeks to eliminate all barriers to communicating with deaf individuals.</w:t>
      </w:r>
    </w:p>
    <w:p w14:paraId="0F02BE1B" w14:textId="770474AE" w:rsidR="00532BA5" w:rsidRDefault="002B7DA7" w:rsidP="002B7DA7">
      <w:pPr>
        <w:pStyle w:val="BodyText"/>
      </w:pPr>
      <w:r>
        <w:t>Our work will focus on accepting input from common cameras used in mobile devices, which are not as high-quality as most datasets. Furthermore, we intend to create a solution to segment and extract and recognize individual signs from RGB input photos. We wish to provide both isolated and continuous translations of American Sign Language. We intend to not only recognize signs on a gloss level but also translate them into suitable English language. Our main goal is to provide a lightweight, quick, and accurate real-time solution to SLR and SLT.</w:t>
      </w:r>
      <w:r w:rsidR="00532BA5" w:rsidRPr="009235AA">
        <w:t xml:space="preserve">. </w:t>
      </w:r>
    </w:p>
    <w:p w14:paraId="7743D9F6" w14:textId="4D57EB43" w:rsidR="009A3C6B" w:rsidRDefault="009A3C6B">
      <w:pPr>
        <w:pStyle w:val="Heading2"/>
      </w:pPr>
      <w:bookmarkStart w:id="46" w:name="_Toc113958751"/>
      <w:bookmarkStart w:id="47" w:name="_Toc135945298"/>
      <w:r w:rsidRPr="00FF3E7A">
        <w:t>Problem Statement</w:t>
      </w:r>
      <w:bookmarkEnd w:id="46"/>
      <w:bookmarkEnd w:id="47"/>
      <w:r w:rsidRPr="00FF3E7A">
        <w:t xml:space="preserve"> </w:t>
      </w:r>
    </w:p>
    <w:p w14:paraId="40E9583C" w14:textId="7F060664" w:rsidR="002B7DA7" w:rsidRPr="002B7DA7" w:rsidRDefault="002B7DA7" w:rsidP="002B7DA7">
      <w:r>
        <w:rPr>
          <w:color w:val="000000"/>
        </w:rPr>
        <w:t xml:space="preserve">Deaf or speech-impaired persons frequently use sign language to communicate, but it takes a lot of practice to become proficient. </w:t>
      </w:r>
      <w:r w:rsidR="00092FEE">
        <w:rPr>
          <w:color w:val="000000"/>
        </w:rPr>
        <w:t>Thus,</w:t>
      </w:r>
      <w:r>
        <w:rPr>
          <w:color w:val="000000"/>
        </w:rPr>
        <w:t xml:space="preserve"> a great gap has been created between the hearing community and the deaf community. We aim to bridge this gap by providing a real-time system for sign language translation for American Sign Language (ASL) that is fast, accurate, and lightweight enough to run on mobile devices.</w:t>
      </w:r>
    </w:p>
    <w:p w14:paraId="010DAF80" w14:textId="77777777" w:rsidR="004831E9" w:rsidRPr="008B57AF" w:rsidRDefault="004831E9">
      <w:pPr>
        <w:pStyle w:val="Heading2"/>
      </w:pPr>
      <w:bookmarkStart w:id="48" w:name="_Toc19644461"/>
      <w:bookmarkStart w:id="49" w:name="_Toc19696976"/>
      <w:bookmarkStart w:id="50" w:name="_Toc113958752"/>
      <w:bookmarkStart w:id="51" w:name="_Toc135945299"/>
      <w:r>
        <w:t>Problem</w:t>
      </w:r>
      <w:bookmarkEnd w:id="48"/>
      <w:r>
        <w:t xml:space="preserve"> Elaboration</w:t>
      </w:r>
      <w:bookmarkEnd w:id="49"/>
      <w:bookmarkEnd w:id="50"/>
      <w:bookmarkEnd w:id="51"/>
    </w:p>
    <w:p w14:paraId="71C97AE3" w14:textId="138AED90" w:rsidR="00092FEE" w:rsidRDefault="00092FEE" w:rsidP="00092FEE">
      <w:pPr>
        <w:jc w:val="both"/>
      </w:pPr>
      <w:r>
        <w:t xml:space="preserve">Sign language recognition is a problem that has been under research for quite a long time now. There have been several substantial developments in the field that have significantly improved the accessibility and accuracy of sign language translation models. However, all the past methods provide methods that require extensive computing and time as well as proper hardware for high-quality input. </w:t>
      </w:r>
      <w:r w:rsidR="002E3A03">
        <w:t>Thus,</w:t>
      </w:r>
      <w:r>
        <w:t xml:space="preserve"> most methods, despite having excellent accuracy, are not directly applicable in real-world scenarios. Our focus lies on this exact issue and on contributing to solving it in an efficient manner. We hope to provide a solution that can be commonly used by the deaf community in real-world communication scenarios like interviews, educational opportunities, video calls, and other online communication as well as face-to-face communications. The subproblems our solution will focus on are:</w:t>
      </w:r>
    </w:p>
    <w:p w14:paraId="597C4B0D" w14:textId="77777777" w:rsidR="00092FEE" w:rsidRDefault="00092FEE">
      <w:pPr>
        <w:numPr>
          <w:ilvl w:val="0"/>
          <w:numId w:val="4"/>
        </w:numPr>
        <w:jc w:val="both"/>
      </w:pPr>
      <w:r>
        <w:t>Accepting input from common cameras that are available in mobile devices that are not as high quality as most training data available.</w:t>
      </w:r>
    </w:p>
    <w:p w14:paraId="105823D7" w14:textId="77777777" w:rsidR="00092FEE" w:rsidRDefault="00092FEE">
      <w:pPr>
        <w:numPr>
          <w:ilvl w:val="0"/>
          <w:numId w:val="4"/>
        </w:numPr>
        <w:jc w:val="both"/>
      </w:pPr>
      <w:r>
        <w:t>Segmenting and extracting individual signs from input RGB images.</w:t>
      </w:r>
    </w:p>
    <w:p w14:paraId="2063BB16" w14:textId="77777777" w:rsidR="00092FEE" w:rsidRDefault="00092FEE">
      <w:pPr>
        <w:numPr>
          <w:ilvl w:val="0"/>
          <w:numId w:val="4"/>
        </w:numPr>
        <w:jc w:val="both"/>
      </w:pPr>
      <w:r>
        <w:t>Recognizing individual signs from video segments.</w:t>
      </w:r>
    </w:p>
    <w:p w14:paraId="2D0CF583" w14:textId="77777777" w:rsidR="00092FEE" w:rsidRDefault="00092FEE">
      <w:pPr>
        <w:numPr>
          <w:ilvl w:val="0"/>
          <w:numId w:val="4"/>
        </w:numPr>
        <w:jc w:val="both"/>
      </w:pPr>
      <w:r>
        <w:t>Providing isolated as well as continuous translation of the said signs.</w:t>
      </w:r>
    </w:p>
    <w:p w14:paraId="6533771B" w14:textId="77777777" w:rsidR="00092FEE" w:rsidRDefault="00092FEE">
      <w:pPr>
        <w:numPr>
          <w:ilvl w:val="0"/>
          <w:numId w:val="4"/>
        </w:numPr>
        <w:jc w:val="both"/>
      </w:pPr>
      <w:r>
        <w:t>Not only recognizing the signs on gloss level but also translating them into proper English sentences.</w:t>
      </w:r>
    </w:p>
    <w:p w14:paraId="0512822B" w14:textId="4A83D08B" w:rsidR="004831E9" w:rsidRDefault="00092FEE">
      <w:pPr>
        <w:numPr>
          <w:ilvl w:val="0"/>
          <w:numId w:val="4"/>
        </w:numPr>
        <w:jc w:val="both"/>
      </w:pPr>
      <w:r>
        <w:t>Providing a real-time lightweight, fast and accurate solution to all of the above-mentioned subproblems.</w:t>
      </w:r>
    </w:p>
    <w:p w14:paraId="321855BC" w14:textId="77777777" w:rsidR="00FF3E7A" w:rsidRPr="0021728D" w:rsidRDefault="00C47091">
      <w:pPr>
        <w:pStyle w:val="Heading2"/>
        <w:rPr>
          <w:rtl/>
        </w:rPr>
      </w:pPr>
      <w:bookmarkStart w:id="52" w:name="_Toc113958753"/>
      <w:bookmarkStart w:id="53" w:name="_Toc135945300"/>
      <w:r w:rsidRPr="0021728D">
        <w:t>Goals and Objectives</w:t>
      </w:r>
      <w:bookmarkEnd w:id="52"/>
      <w:bookmarkEnd w:id="53"/>
      <w:r w:rsidR="00FF3E7A" w:rsidRPr="0021728D">
        <w:t xml:space="preserve"> </w:t>
      </w:r>
    </w:p>
    <w:p w14:paraId="416ED9C0" w14:textId="77777777" w:rsidR="00A734C2" w:rsidRDefault="00A734C2" w:rsidP="00A734C2">
      <w:pPr>
        <w:jc w:val="both"/>
      </w:pPr>
      <w:bookmarkStart w:id="54" w:name="_Toc113958754"/>
      <w:r>
        <w:t>We will research and enhance a pre-made Skeleton Aware Sign Language Recognition Multi-model to achieve our goals. The main goals and objectives of our project are as follows:</w:t>
      </w:r>
    </w:p>
    <w:p w14:paraId="54A46E12" w14:textId="77777777" w:rsidR="00A734C2" w:rsidRDefault="00A734C2">
      <w:pPr>
        <w:numPr>
          <w:ilvl w:val="0"/>
          <w:numId w:val="5"/>
        </w:numPr>
        <w:jc w:val="both"/>
      </w:pPr>
      <w:r>
        <w:t>Establish a real-time fast and lightweight connection between a deaf and a hearing user.</w:t>
      </w:r>
    </w:p>
    <w:p w14:paraId="431F81C7" w14:textId="77777777" w:rsidR="00A734C2" w:rsidRDefault="00A734C2">
      <w:pPr>
        <w:numPr>
          <w:ilvl w:val="0"/>
          <w:numId w:val="5"/>
        </w:numPr>
        <w:jc w:val="both"/>
      </w:pPr>
      <w:r>
        <w:t>Detects and segments sign language in the live video.</w:t>
      </w:r>
    </w:p>
    <w:p w14:paraId="2AC295F2" w14:textId="77777777" w:rsidR="00A734C2" w:rsidRDefault="00A734C2">
      <w:pPr>
        <w:numPr>
          <w:ilvl w:val="0"/>
          <w:numId w:val="5"/>
        </w:numPr>
        <w:jc w:val="both"/>
      </w:pPr>
      <w:r>
        <w:t>Recognize and identify signs from segmented video.</w:t>
      </w:r>
    </w:p>
    <w:p w14:paraId="05FF38EA" w14:textId="29797C4A" w:rsidR="00A734C2" w:rsidRDefault="00A734C2">
      <w:pPr>
        <w:numPr>
          <w:ilvl w:val="0"/>
          <w:numId w:val="5"/>
        </w:numPr>
        <w:jc w:val="both"/>
      </w:pPr>
      <w:r>
        <w:lastRenderedPageBreak/>
        <w:t xml:space="preserve">Translate the identified signs to “sign gloss’ </w:t>
      </w:r>
      <w:r w:rsidR="002F267A">
        <w:t>i.e.,</w:t>
      </w:r>
      <w:r>
        <w:t xml:space="preserve"> a label.</w:t>
      </w:r>
    </w:p>
    <w:p w14:paraId="2B370DE0" w14:textId="77777777" w:rsidR="00A734C2" w:rsidRDefault="00A734C2">
      <w:pPr>
        <w:numPr>
          <w:ilvl w:val="0"/>
          <w:numId w:val="5"/>
        </w:numPr>
        <w:jc w:val="both"/>
      </w:pPr>
      <w:r>
        <w:t>Convert sign gloss to translated English sentences.</w:t>
      </w:r>
    </w:p>
    <w:p w14:paraId="432B0650" w14:textId="77777777" w:rsidR="00FF3E7A" w:rsidRDefault="00FF3E7A">
      <w:pPr>
        <w:pStyle w:val="Heading2"/>
        <w:rPr>
          <w:rtl/>
        </w:rPr>
      </w:pPr>
      <w:bookmarkStart w:id="55" w:name="_Toc135945301"/>
      <w:r w:rsidRPr="00FF3E7A">
        <w:t>Project Scope</w:t>
      </w:r>
      <w:bookmarkEnd w:id="54"/>
      <w:bookmarkEnd w:id="55"/>
      <w:r w:rsidRPr="00FF3E7A">
        <w:t xml:space="preserve"> </w:t>
      </w:r>
    </w:p>
    <w:p w14:paraId="79094552" w14:textId="77777777" w:rsidR="00143605" w:rsidRDefault="00143605" w:rsidP="00143605">
      <w:pPr>
        <w:jc w:val="both"/>
      </w:pPr>
      <w:bookmarkStart w:id="56" w:name="_Toc113958755"/>
      <w:r>
        <w:t>This project will use computer vision libraries to process sequences of images extracted from live video. Furthermore, artificial intelligence and machine learning will be used to recognize sign language from processed images. The project will also be utilizing a simple speech-to-text model.</w:t>
      </w:r>
    </w:p>
    <w:p w14:paraId="1CF2864F" w14:textId="77777777" w:rsidR="0073637A" w:rsidRDefault="0073637A">
      <w:pPr>
        <w:pStyle w:val="Heading2"/>
        <w:rPr>
          <w:rtl/>
        </w:rPr>
      </w:pPr>
      <w:bookmarkStart w:id="57" w:name="_Toc135945302"/>
      <w:r>
        <w:t>Sustainable Development Goal</w:t>
      </w:r>
      <w:r w:rsidR="000F2D63">
        <w:t xml:space="preserve"> (SDG)</w:t>
      </w:r>
      <w:bookmarkEnd w:id="56"/>
      <w:bookmarkEnd w:id="57"/>
    </w:p>
    <w:p w14:paraId="6A8C6F8F" w14:textId="1E546BC0" w:rsidR="000F2D63" w:rsidRPr="00F25362" w:rsidRDefault="00F25362" w:rsidP="00F25362">
      <w:pPr>
        <w:jc w:val="both"/>
      </w:pPr>
      <w:r>
        <w:t xml:space="preserve">Our project’s main SDG is Goal 10 </w:t>
      </w:r>
      <w:r w:rsidR="00420CFF">
        <w:t>that is</w:t>
      </w:r>
      <w:r>
        <w:t xml:space="preserve"> Reduced Inequalities. Our research work will try to bridge the gap between the hearing and the deaf community which will as a result ensure that everyone can avail similar and equal opportunities in every field of life. We hope to </w:t>
      </w:r>
      <w:r w:rsidR="002F267A">
        <w:t>open</w:t>
      </w:r>
      <w:r>
        <w:t xml:space="preserve"> the possibility of equal educational opportunities in accordance with the Goal 10 </w:t>
      </w:r>
      <w:r w:rsidR="002F267A">
        <w:t>i.e.,</w:t>
      </w:r>
      <w:r>
        <w:t xml:space="preserve"> Quality Education.</w:t>
      </w:r>
    </w:p>
    <w:p w14:paraId="28A0ADF9" w14:textId="151FD905" w:rsidR="00FF3E7A" w:rsidRDefault="00FF3E7A">
      <w:pPr>
        <w:pStyle w:val="Heading2"/>
      </w:pPr>
      <w:bookmarkStart w:id="58" w:name="_Toc113958756"/>
      <w:bookmarkStart w:id="59" w:name="_Toc135945303"/>
      <w:r w:rsidRPr="00FF3E7A">
        <w:t>Constraints</w:t>
      </w:r>
      <w:bookmarkEnd w:id="58"/>
      <w:bookmarkEnd w:id="59"/>
    </w:p>
    <w:p w14:paraId="69C1A691" w14:textId="77777777" w:rsidR="00BE519F" w:rsidRDefault="00BE519F" w:rsidP="00D06B86">
      <w:pPr>
        <w:spacing w:line="276" w:lineRule="auto"/>
        <w:jc w:val="both"/>
      </w:pPr>
      <w:r>
        <w:t>The present trends in SLR include the following limitations.</w:t>
      </w:r>
    </w:p>
    <w:p w14:paraId="451FF0FA" w14:textId="77777777" w:rsidR="00BE519F" w:rsidRDefault="00BE519F" w:rsidP="00D06B86">
      <w:pPr>
        <w:spacing w:line="276" w:lineRule="auto"/>
        <w:jc w:val="both"/>
      </w:pPr>
      <w:r>
        <w:t>The accuracy is hampered by the obstacle considering the several signers:</w:t>
      </w:r>
    </w:p>
    <w:p w14:paraId="756C7AAA" w14:textId="77777777" w:rsidR="00BE519F" w:rsidRDefault="00BE519F">
      <w:pPr>
        <w:numPr>
          <w:ilvl w:val="0"/>
          <w:numId w:val="6"/>
        </w:numPr>
        <w:spacing w:line="276" w:lineRule="auto"/>
        <w:jc w:val="both"/>
      </w:pPr>
      <w:r>
        <w:t>Break off between the letter/ sign and speed up sign performing: The signer's rapid, successive, and repetitive signing makes feature extraction and segmentation difficult.</w:t>
      </w:r>
    </w:p>
    <w:p w14:paraId="5DAAAF69" w14:textId="77777777" w:rsidR="00BE519F" w:rsidRDefault="00BE519F">
      <w:pPr>
        <w:numPr>
          <w:ilvl w:val="0"/>
          <w:numId w:val="6"/>
        </w:numPr>
        <w:spacing w:line="276" w:lineRule="auto"/>
        <w:jc w:val="both"/>
      </w:pPr>
      <w:r>
        <w:t>Obstruction of hand-face and hand-hand overlapping.</w:t>
      </w:r>
    </w:p>
    <w:p w14:paraId="78183F75" w14:textId="77777777" w:rsidR="00BE519F" w:rsidRDefault="00BE519F">
      <w:pPr>
        <w:numPr>
          <w:ilvl w:val="0"/>
          <w:numId w:val="6"/>
        </w:numPr>
        <w:spacing w:line="276" w:lineRule="auto"/>
        <w:jc w:val="both"/>
      </w:pPr>
      <w:r>
        <w:t>Long sleeves on a dress and colorful gloves have an impact on the ability to recognize signs.</w:t>
      </w:r>
    </w:p>
    <w:p w14:paraId="5547766C" w14:textId="77777777" w:rsidR="00BE519F" w:rsidRDefault="00BE519F">
      <w:pPr>
        <w:numPr>
          <w:ilvl w:val="0"/>
          <w:numId w:val="6"/>
        </w:numPr>
        <w:spacing w:line="276" w:lineRule="auto"/>
        <w:jc w:val="both"/>
      </w:pPr>
      <w:r>
        <w:t>Interpersonal variation is high: Sign differs between signers and moments.</w:t>
      </w:r>
    </w:p>
    <w:p w14:paraId="3196DE15" w14:textId="77777777" w:rsidR="00BE519F" w:rsidRDefault="00BE519F" w:rsidP="00D06B86">
      <w:pPr>
        <w:spacing w:line="276" w:lineRule="auto"/>
        <w:jc w:val="both"/>
      </w:pPr>
      <w:r>
        <w:t>The obstacle in the video domain is:</w:t>
      </w:r>
    </w:p>
    <w:p w14:paraId="01D551AA" w14:textId="2FA78CCB" w:rsidR="00CC7786" w:rsidRPr="00CC7786" w:rsidRDefault="00BE519F" w:rsidP="00D06B86">
      <w:pPr>
        <w:jc w:val="both"/>
      </w:pPr>
      <w:r>
        <w:t>It is not feasible to manage the video data inside the constrained GPU memory. Most CNN approaches only use movies with extratemporal information that are image-based. To complete the categorization and fine-tuning procedure on each frame separately, a straightforward scaling procedure may result in the loss of essential temporal information.</w:t>
      </w:r>
    </w:p>
    <w:p w14:paraId="4BFF1EB9" w14:textId="45A2BA8E" w:rsidR="00E76205" w:rsidRPr="00E75C2A" w:rsidRDefault="00E76205" w:rsidP="00E76205">
      <w:pPr>
        <w:pStyle w:val="BodyText"/>
        <w:rPr>
          <w:color w:val="FF0000"/>
          <w:sz w:val="28"/>
          <w:szCs w:val="28"/>
        </w:rPr>
        <w:sectPr w:rsidR="00E76205" w:rsidRPr="00E75C2A" w:rsidSect="00B50154">
          <w:headerReference w:type="even" r:id="rId17"/>
          <w:headerReference w:type="default" r:id="rId18"/>
          <w:pgSz w:w="11909" w:h="16834" w:code="9"/>
          <w:pgMar w:top="1440" w:right="1440" w:bottom="1440" w:left="1440" w:header="720" w:footer="720" w:gutter="0"/>
          <w:pgNumType w:start="1"/>
          <w:cols w:space="720"/>
          <w:docGrid w:linePitch="360"/>
        </w:sectPr>
      </w:pPr>
    </w:p>
    <w:p w14:paraId="154A87F6" w14:textId="707BE9A9" w:rsidR="004E5FC8" w:rsidRPr="008B57AF" w:rsidRDefault="00657558">
      <w:pPr>
        <w:pStyle w:val="Heading1"/>
      </w:pPr>
      <w:bookmarkStart w:id="60" w:name="_Toc113958761"/>
      <w:bookmarkStart w:id="61" w:name="_Toc135945304"/>
      <w:r>
        <w:lastRenderedPageBreak/>
        <w:t xml:space="preserve">Literature </w:t>
      </w:r>
      <w:r w:rsidR="000D3370" w:rsidRPr="0017633E">
        <w:rPr>
          <w:color w:val="000000" w:themeColor="text1"/>
        </w:rPr>
        <w:t xml:space="preserve">Review </w:t>
      </w:r>
      <w:r>
        <w:t>/ Related W</w:t>
      </w:r>
      <w:r w:rsidR="00A11546">
        <w:t>ork</w:t>
      </w:r>
      <w:bookmarkEnd w:id="27"/>
      <w:bookmarkEnd w:id="28"/>
      <w:bookmarkEnd w:id="39"/>
      <w:bookmarkEnd w:id="40"/>
      <w:bookmarkEnd w:id="60"/>
      <w:bookmarkEnd w:id="61"/>
    </w:p>
    <w:p w14:paraId="2D9C8B66" w14:textId="646E1A95" w:rsidR="00A9262D" w:rsidRPr="00A9262D" w:rsidRDefault="00A9262D" w:rsidP="001E5F82">
      <w:pPr>
        <w:pStyle w:val="Heading2"/>
        <w:numPr>
          <w:ilvl w:val="0"/>
          <w:numId w:val="0"/>
        </w:numPr>
        <w:jc w:val="both"/>
      </w:pPr>
      <w:bookmarkStart w:id="62" w:name="_Toc135945305"/>
      <w:bookmarkStart w:id="63" w:name="_Toc113958762"/>
      <w:bookmarkStart w:id="64" w:name="_Toc975465"/>
      <w:bookmarkStart w:id="65" w:name="_Toc532812916"/>
      <w:r w:rsidRPr="00A9262D">
        <w:rPr>
          <w:rFonts w:ascii="Times New Roman" w:hAnsi="Times New Roman" w:cs="Times New Roman"/>
          <w:b w:val="0"/>
          <w:bCs w:val="0"/>
          <w:iCs w:val="0"/>
          <w:sz w:val="24"/>
          <w:szCs w:val="24"/>
        </w:rPr>
        <w:t xml:space="preserve">The following section elaborates on the detailed literature review of previous research done in accordance with the chosen topic </w:t>
      </w:r>
      <w:r w:rsidR="001A033D">
        <w:rPr>
          <w:rFonts w:ascii="Times New Roman" w:hAnsi="Times New Roman" w:cs="Times New Roman"/>
          <w:b w:val="0"/>
          <w:bCs w:val="0"/>
          <w:iCs w:val="0"/>
          <w:sz w:val="24"/>
          <w:szCs w:val="24"/>
        </w:rPr>
        <w:t>that is</w:t>
      </w:r>
      <w:r w:rsidRPr="00A9262D">
        <w:rPr>
          <w:rFonts w:ascii="Times New Roman" w:hAnsi="Times New Roman" w:cs="Times New Roman"/>
          <w:b w:val="0"/>
          <w:bCs w:val="0"/>
          <w:iCs w:val="0"/>
          <w:sz w:val="24"/>
          <w:szCs w:val="24"/>
        </w:rPr>
        <w:t xml:space="preserve"> Sign Language Translation and the detailed knowledge of the techniques and models that have been used previously.</w:t>
      </w:r>
      <w:bookmarkEnd w:id="62"/>
    </w:p>
    <w:p w14:paraId="79D20E59" w14:textId="01C83648" w:rsidR="002A13F7" w:rsidRDefault="00A145AD">
      <w:pPr>
        <w:pStyle w:val="Heading2"/>
      </w:pPr>
      <w:bookmarkStart w:id="66" w:name="_Toc135945306"/>
      <w:r w:rsidRPr="008B57AF">
        <w:t>Definitions, Acronyms, and Abbreviations</w:t>
      </w:r>
      <w:bookmarkEnd w:id="63"/>
      <w:bookmarkEnd w:id="66"/>
    </w:p>
    <w:p w14:paraId="6E7CF0D6" w14:textId="5D06C125" w:rsidR="00A045B0" w:rsidRDefault="00A045B0">
      <w:pPr>
        <w:pStyle w:val="Heading3"/>
      </w:pPr>
      <w:bookmarkStart w:id="67" w:name="_Toc135945307"/>
      <w:r w:rsidRPr="008B57AF">
        <w:t>Definitions</w:t>
      </w:r>
      <w:bookmarkEnd w:id="67"/>
    </w:p>
    <w:p w14:paraId="09C8822F" w14:textId="77777777" w:rsidR="00A045B0" w:rsidRDefault="00A045B0">
      <w:pPr>
        <w:numPr>
          <w:ilvl w:val="0"/>
          <w:numId w:val="7"/>
        </w:numPr>
        <w:jc w:val="both"/>
      </w:pPr>
      <w:r>
        <w:t xml:space="preserve">Adam Optimizer: Adam is a replacement optimization algorithm for stochastic gradient descent for training deep learning models. </w:t>
      </w:r>
    </w:p>
    <w:p w14:paraId="6C370B0E" w14:textId="77777777" w:rsidR="00A045B0" w:rsidRDefault="00A045B0">
      <w:pPr>
        <w:numPr>
          <w:ilvl w:val="0"/>
          <w:numId w:val="7"/>
        </w:numPr>
        <w:jc w:val="both"/>
      </w:pPr>
      <w:r>
        <w:t>Gloss: When a word is associated with a sign is called a GLOSS: In simplest terms, a GLOSS is a label.</w:t>
      </w:r>
    </w:p>
    <w:p w14:paraId="16B00AF4" w14:textId="77777777" w:rsidR="00A045B0" w:rsidRDefault="00A045B0">
      <w:pPr>
        <w:numPr>
          <w:ilvl w:val="0"/>
          <w:numId w:val="7"/>
        </w:numPr>
        <w:jc w:val="both"/>
      </w:pPr>
      <w:r>
        <w:t>Pytorch Lightning: PyTorch Lightning is an open-source Python library that provides a high-level interface for PyTorch, a popular deep learning framework.</w:t>
      </w:r>
    </w:p>
    <w:p w14:paraId="7AA0F7A5" w14:textId="77777777" w:rsidR="00A045B0" w:rsidRDefault="00A045B0">
      <w:pPr>
        <w:numPr>
          <w:ilvl w:val="0"/>
          <w:numId w:val="7"/>
        </w:numPr>
        <w:jc w:val="both"/>
      </w:pPr>
      <w:r>
        <w:t>Seq2Seq model: A Seq2Seq model is a model that takes a sequence of items (words, letters, time series, etc) and outputs another sequence of items. In the case of Neural Machine Translation, the input is a series of words, and the output is the translated series of words.</w:t>
      </w:r>
    </w:p>
    <w:p w14:paraId="672C8D71" w14:textId="6C5F0AF7" w:rsidR="00A045B0" w:rsidRPr="00A045B0" w:rsidRDefault="00A045B0">
      <w:pPr>
        <w:numPr>
          <w:ilvl w:val="0"/>
          <w:numId w:val="7"/>
        </w:numPr>
        <w:jc w:val="both"/>
      </w:pPr>
      <w:r>
        <w:t>SoftMax: Softmax is a mathematical function that converts a vector of numbers into a vector of probabilities, where the probabilities of each value are proportional to the relative scale of each value in the vector.</w:t>
      </w:r>
    </w:p>
    <w:p w14:paraId="2932A658" w14:textId="66AB847E" w:rsidR="00A045B0" w:rsidRDefault="00A045B0">
      <w:pPr>
        <w:pStyle w:val="Heading3"/>
      </w:pPr>
      <w:bookmarkStart w:id="68" w:name="_Toc135945308"/>
      <w:r w:rsidRPr="008B57AF">
        <w:t>Abbreviations</w:t>
      </w:r>
      <w:bookmarkEnd w:id="68"/>
    </w:p>
    <w:p w14:paraId="2DA9B1BC" w14:textId="77777777" w:rsidR="0002246B" w:rsidRDefault="0002246B">
      <w:pPr>
        <w:numPr>
          <w:ilvl w:val="0"/>
          <w:numId w:val="8"/>
        </w:numPr>
      </w:pPr>
      <w:r>
        <w:t>2D/3D: 2/3 -Dimensions</w:t>
      </w:r>
    </w:p>
    <w:p w14:paraId="62143AEF" w14:textId="77777777" w:rsidR="0002246B" w:rsidRDefault="0002246B">
      <w:pPr>
        <w:numPr>
          <w:ilvl w:val="0"/>
          <w:numId w:val="8"/>
        </w:numPr>
      </w:pPr>
      <w:r>
        <w:t>ANN: Artificial neural network</w:t>
      </w:r>
    </w:p>
    <w:p w14:paraId="3D25C129" w14:textId="77777777" w:rsidR="0002246B" w:rsidRDefault="0002246B">
      <w:pPr>
        <w:numPr>
          <w:ilvl w:val="0"/>
          <w:numId w:val="8"/>
        </w:numPr>
      </w:pPr>
      <w:r>
        <w:t>ASL: American Sign Language</w:t>
      </w:r>
    </w:p>
    <w:p w14:paraId="6C700FAB" w14:textId="77777777" w:rsidR="0002246B" w:rsidRDefault="0002246B">
      <w:pPr>
        <w:numPr>
          <w:ilvl w:val="0"/>
          <w:numId w:val="8"/>
        </w:numPr>
      </w:pPr>
      <w:r>
        <w:t>ASLU: American Sign Language University</w:t>
      </w:r>
    </w:p>
    <w:p w14:paraId="221601CB" w14:textId="77777777" w:rsidR="0002246B" w:rsidRDefault="0002246B">
      <w:pPr>
        <w:numPr>
          <w:ilvl w:val="0"/>
          <w:numId w:val="8"/>
        </w:numPr>
      </w:pPr>
      <w:r>
        <w:t>BERT: Bidirectional Encoder Representations from Transformers Language Model</w:t>
      </w:r>
    </w:p>
    <w:p w14:paraId="414F8729" w14:textId="77777777" w:rsidR="0002246B" w:rsidRDefault="0002246B">
      <w:pPr>
        <w:numPr>
          <w:ilvl w:val="0"/>
          <w:numId w:val="8"/>
        </w:numPr>
      </w:pPr>
      <w:r>
        <w:t>C3D: 3-D convolutional model</w:t>
      </w:r>
    </w:p>
    <w:p w14:paraId="23011580" w14:textId="38C7E1DF" w:rsidR="0002246B" w:rsidRDefault="002D104C">
      <w:pPr>
        <w:numPr>
          <w:ilvl w:val="0"/>
          <w:numId w:val="8"/>
        </w:numPr>
      </w:pPr>
      <w:r>
        <w:t>CNN:</w:t>
      </w:r>
      <w:r w:rsidR="0002246B">
        <w:t xml:space="preserve"> Convolution Neural Network</w:t>
      </w:r>
    </w:p>
    <w:p w14:paraId="7BA28EA9" w14:textId="77777777" w:rsidR="0002246B" w:rsidRDefault="0002246B">
      <w:pPr>
        <w:numPr>
          <w:ilvl w:val="0"/>
          <w:numId w:val="8"/>
        </w:numPr>
      </w:pPr>
      <w:r>
        <w:t>CPU: Central processing unit</w:t>
      </w:r>
    </w:p>
    <w:p w14:paraId="2647EE52" w14:textId="77777777" w:rsidR="0002246B" w:rsidRDefault="0002246B">
      <w:pPr>
        <w:numPr>
          <w:ilvl w:val="0"/>
          <w:numId w:val="8"/>
        </w:numPr>
      </w:pPr>
      <w:r>
        <w:t>CSLR: Continuous Sign Language Recognition</w:t>
      </w:r>
    </w:p>
    <w:p w14:paraId="308E7C42" w14:textId="77777777" w:rsidR="0002246B" w:rsidRDefault="0002246B">
      <w:pPr>
        <w:numPr>
          <w:ilvl w:val="0"/>
          <w:numId w:val="8"/>
        </w:numPr>
      </w:pPr>
      <w:r>
        <w:t>CTC: Connectionist Temporal Classification (Loss for difficult alignment)</w:t>
      </w:r>
    </w:p>
    <w:p w14:paraId="6541B9DB" w14:textId="77777777" w:rsidR="0002246B" w:rsidRDefault="0002246B">
      <w:pPr>
        <w:numPr>
          <w:ilvl w:val="0"/>
          <w:numId w:val="8"/>
        </w:numPr>
      </w:pPr>
      <w:r>
        <w:t>DCNN: Deep convolutional neural network</w:t>
      </w:r>
    </w:p>
    <w:p w14:paraId="2583E425" w14:textId="77777777" w:rsidR="0002246B" w:rsidRDefault="0002246B">
      <w:pPr>
        <w:numPr>
          <w:ilvl w:val="0"/>
          <w:numId w:val="8"/>
        </w:numPr>
      </w:pPr>
      <w:r>
        <w:t>DH-BiGRU: Dynamic hierarchical bidirectional GRU</w:t>
      </w:r>
    </w:p>
    <w:p w14:paraId="4FD43442" w14:textId="77777777" w:rsidR="0002246B" w:rsidRDefault="0002246B">
      <w:pPr>
        <w:numPr>
          <w:ilvl w:val="0"/>
          <w:numId w:val="8"/>
        </w:numPr>
      </w:pPr>
      <w:r>
        <w:t>DTW: Dynamic Time Warping</w:t>
      </w:r>
    </w:p>
    <w:p w14:paraId="1AE5B97F" w14:textId="77777777" w:rsidR="0002246B" w:rsidRDefault="0002246B">
      <w:pPr>
        <w:numPr>
          <w:ilvl w:val="0"/>
          <w:numId w:val="8"/>
        </w:numPr>
      </w:pPr>
      <w:r>
        <w:t>FF: Feed Forward</w:t>
      </w:r>
    </w:p>
    <w:p w14:paraId="7A09F7BA" w14:textId="77777777" w:rsidR="0002246B" w:rsidRDefault="0002246B">
      <w:pPr>
        <w:numPr>
          <w:ilvl w:val="0"/>
          <w:numId w:val="8"/>
        </w:numPr>
      </w:pPr>
      <w:r>
        <w:t>FSDC: Frame stream density compression</w:t>
      </w:r>
    </w:p>
    <w:p w14:paraId="6B719C6B" w14:textId="77777777" w:rsidR="0002246B" w:rsidRDefault="0002246B">
      <w:pPr>
        <w:numPr>
          <w:ilvl w:val="0"/>
          <w:numId w:val="8"/>
        </w:numPr>
      </w:pPr>
      <w:r>
        <w:t>GAN: Generative Adversarial Network model</w:t>
      </w:r>
    </w:p>
    <w:p w14:paraId="008AACD6" w14:textId="77777777" w:rsidR="0002246B" w:rsidRDefault="0002246B">
      <w:pPr>
        <w:numPr>
          <w:ilvl w:val="0"/>
          <w:numId w:val="8"/>
        </w:numPr>
      </w:pPr>
      <w:r>
        <w:t>GEM: Generalized Ensemble Model</w:t>
      </w:r>
    </w:p>
    <w:p w14:paraId="631539E0" w14:textId="77777777" w:rsidR="0002246B" w:rsidRDefault="0002246B">
      <w:pPr>
        <w:numPr>
          <w:ilvl w:val="0"/>
          <w:numId w:val="8"/>
        </w:numPr>
      </w:pPr>
      <w:r>
        <w:t>GPU: Graphics processing unit</w:t>
      </w:r>
    </w:p>
    <w:p w14:paraId="405A1FB1" w14:textId="77777777" w:rsidR="0002246B" w:rsidRDefault="0002246B">
      <w:pPr>
        <w:numPr>
          <w:ilvl w:val="0"/>
          <w:numId w:val="8"/>
        </w:numPr>
      </w:pPr>
      <w:r>
        <w:t>GRU: Gated Recurrent Unit</w:t>
      </w:r>
    </w:p>
    <w:p w14:paraId="5C7E9C05" w14:textId="77777777" w:rsidR="0002246B" w:rsidRDefault="0002246B">
      <w:pPr>
        <w:numPr>
          <w:ilvl w:val="0"/>
          <w:numId w:val="8"/>
        </w:numPr>
      </w:pPr>
      <w:r>
        <w:t xml:space="preserve">HMM: Hidden Markov Models </w:t>
      </w:r>
    </w:p>
    <w:p w14:paraId="00345A0A" w14:textId="77777777" w:rsidR="0002246B" w:rsidRDefault="0002246B">
      <w:pPr>
        <w:numPr>
          <w:ilvl w:val="0"/>
          <w:numId w:val="8"/>
        </w:numPr>
      </w:pPr>
      <w:r>
        <w:t>HOG: Histogram of oriented gradients</w:t>
      </w:r>
    </w:p>
    <w:p w14:paraId="736EEC86" w14:textId="0185F0DF" w:rsidR="0002246B" w:rsidRDefault="003643D8">
      <w:pPr>
        <w:numPr>
          <w:ilvl w:val="0"/>
          <w:numId w:val="8"/>
        </w:numPr>
      </w:pPr>
      <w:r>
        <w:t>HSV:</w:t>
      </w:r>
      <w:r w:rsidR="0002246B">
        <w:t xml:space="preserve"> Hue Saturation and Value</w:t>
      </w:r>
    </w:p>
    <w:p w14:paraId="0174C80C" w14:textId="77777777" w:rsidR="0002246B" w:rsidRDefault="0002246B">
      <w:pPr>
        <w:numPr>
          <w:ilvl w:val="0"/>
          <w:numId w:val="8"/>
        </w:numPr>
      </w:pPr>
      <w:r>
        <w:t>I3D: Inflated 3D Networks</w:t>
      </w:r>
    </w:p>
    <w:p w14:paraId="782B1D7E" w14:textId="77777777" w:rsidR="0002246B" w:rsidRDefault="0002246B">
      <w:pPr>
        <w:numPr>
          <w:ilvl w:val="0"/>
          <w:numId w:val="8"/>
        </w:numPr>
      </w:pPr>
      <w:r>
        <w:t>ISL: Isolated Sign Language Recognition</w:t>
      </w:r>
    </w:p>
    <w:p w14:paraId="29176044" w14:textId="77777777" w:rsidR="0002246B" w:rsidRDefault="0002246B">
      <w:pPr>
        <w:numPr>
          <w:ilvl w:val="0"/>
          <w:numId w:val="8"/>
        </w:numPr>
      </w:pPr>
      <w:r>
        <w:lastRenderedPageBreak/>
        <w:t>LCN: Local contrast normalization</w:t>
      </w:r>
    </w:p>
    <w:p w14:paraId="00D4C887" w14:textId="77777777" w:rsidR="0002246B" w:rsidRDefault="0002246B">
      <w:pPr>
        <w:numPr>
          <w:ilvl w:val="0"/>
          <w:numId w:val="8"/>
        </w:numPr>
      </w:pPr>
      <w:r>
        <w:t>LSTM: Long short-term memory artificial neural network</w:t>
      </w:r>
    </w:p>
    <w:p w14:paraId="7E1DA2E1" w14:textId="77777777" w:rsidR="0002246B" w:rsidRDefault="0002246B">
      <w:pPr>
        <w:numPr>
          <w:ilvl w:val="0"/>
          <w:numId w:val="8"/>
        </w:numPr>
      </w:pPr>
      <w:r>
        <w:t>NLP: Natural Language Processing</w:t>
      </w:r>
    </w:p>
    <w:p w14:paraId="51FE88A6" w14:textId="77777777" w:rsidR="0002246B" w:rsidRDefault="0002246B">
      <w:pPr>
        <w:numPr>
          <w:ilvl w:val="0"/>
          <w:numId w:val="8"/>
        </w:numPr>
      </w:pPr>
      <w:r>
        <w:t>NMT: Neural Machine Translation</w:t>
      </w:r>
    </w:p>
    <w:p w14:paraId="2CCD37E0" w14:textId="77777777" w:rsidR="0002246B" w:rsidRDefault="0002246B">
      <w:pPr>
        <w:numPr>
          <w:ilvl w:val="0"/>
          <w:numId w:val="8"/>
        </w:numPr>
      </w:pPr>
      <w:r>
        <w:t>PB-GCN: Part-based graph convolutional network</w:t>
      </w:r>
    </w:p>
    <w:p w14:paraId="57E5519C" w14:textId="77777777" w:rsidR="0002246B" w:rsidRDefault="0002246B">
      <w:pPr>
        <w:numPr>
          <w:ilvl w:val="0"/>
          <w:numId w:val="8"/>
        </w:numPr>
      </w:pPr>
      <w:r>
        <w:t>rC3D: Spatio-Temporal Residual Block added to the 3-D convolutional model</w:t>
      </w:r>
    </w:p>
    <w:p w14:paraId="1378A138" w14:textId="03B558A3" w:rsidR="0002246B" w:rsidRDefault="003643D8">
      <w:pPr>
        <w:numPr>
          <w:ilvl w:val="0"/>
          <w:numId w:val="8"/>
        </w:numPr>
      </w:pPr>
      <w:r>
        <w:t>ReLU:</w:t>
      </w:r>
      <w:r w:rsidR="0002246B">
        <w:t xml:space="preserve"> Rectified linear activation function</w:t>
      </w:r>
    </w:p>
    <w:p w14:paraId="15CDA921" w14:textId="77777777" w:rsidR="0002246B" w:rsidRDefault="0002246B">
      <w:pPr>
        <w:numPr>
          <w:ilvl w:val="0"/>
          <w:numId w:val="8"/>
        </w:numPr>
      </w:pPr>
      <w:r>
        <w:t>RGB: Red, Green, Blue Track</w:t>
      </w:r>
    </w:p>
    <w:p w14:paraId="0DDE0AEB" w14:textId="77777777" w:rsidR="0002246B" w:rsidRDefault="0002246B">
      <w:pPr>
        <w:numPr>
          <w:ilvl w:val="0"/>
          <w:numId w:val="8"/>
        </w:numPr>
      </w:pPr>
      <w:r>
        <w:t>RGBD: RGB and Depth track</w:t>
      </w:r>
    </w:p>
    <w:p w14:paraId="1A558821" w14:textId="77777777" w:rsidR="0002246B" w:rsidRDefault="0002246B">
      <w:pPr>
        <w:numPr>
          <w:ilvl w:val="0"/>
          <w:numId w:val="8"/>
        </w:numPr>
      </w:pPr>
      <w:r>
        <w:t>RNN: Recurrent Neural Networks</w:t>
      </w:r>
    </w:p>
    <w:p w14:paraId="5E541AA6" w14:textId="77777777" w:rsidR="0002246B" w:rsidRDefault="0002246B">
      <w:pPr>
        <w:numPr>
          <w:ilvl w:val="0"/>
          <w:numId w:val="8"/>
        </w:numPr>
      </w:pPr>
      <w:r>
        <w:t>ROI: Return on Investment</w:t>
      </w:r>
    </w:p>
    <w:p w14:paraId="5B8F4924" w14:textId="77777777" w:rsidR="0002246B" w:rsidRDefault="0002246B">
      <w:pPr>
        <w:numPr>
          <w:ilvl w:val="0"/>
          <w:numId w:val="8"/>
        </w:numPr>
      </w:pPr>
      <w:r>
        <w:t>SAM-SLR: Skeleton Aware Multi-Modal Sign Language Recognizer</w:t>
      </w:r>
    </w:p>
    <w:p w14:paraId="22F5C711" w14:textId="77777777" w:rsidR="0002246B" w:rsidRDefault="0002246B">
      <w:pPr>
        <w:numPr>
          <w:ilvl w:val="0"/>
          <w:numId w:val="8"/>
        </w:numPr>
      </w:pPr>
      <w:r>
        <w:t>SL-GCN: Sign Language Graph Convolution Network</w:t>
      </w:r>
    </w:p>
    <w:p w14:paraId="49E29A9C" w14:textId="77777777" w:rsidR="0002246B" w:rsidRDefault="0002246B">
      <w:pPr>
        <w:numPr>
          <w:ilvl w:val="0"/>
          <w:numId w:val="8"/>
        </w:numPr>
      </w:pPr>
      <w:r>
        <w:t>SL: Sign Language</w:t>
      </w:r>
    </w:p>
    <w:p w14:paraId="15523ECC" w14:textId="77777777" w:rsidR="0002246B" w:rsidRDefault="0002246B">
      <w:pPr>
        <w:numPr>
          <w:ilvl w:val="0"/>
          <w:numId w:val="8"/>
        </w:numPr>
      </w:pPr>
      <w:r>
        <w:t>SLRT: Sign Language Recognition Transformer</w:t>
      </w:r>
    </w:p>
    <w:p w14:paraId="0F3FCFB6" w14:textId="77777777" w:rsidR="0002246B" w:rsidRDefault="0002246B">
      <w:pPr>
        <w:numPr>
          <w:ilvl w:val="0"/>
          <w:numId w:val="8"/>
        </w:numPr>
      </w:pPr>
      <w:r>
        <w:t>SLTT: Sign language Translation Transformer</w:t>
      </w:r>
    </w:p>
    <w:p w14:paraId="1E10240E" w14:textId="77777777" w:rsidR="0002246B" w:rsidRDefault="0002246B">
      <w:pPr>
        <w:numPr>
          <w:ilvl w:val="0"/>
          <w:numId w:val="8"/>
        </w:numPr>
      </w:pPr>
      <w:r>
        <w:t>SSTCN: Separable Spatial-Temporal Convolution Network</w:t>
      </w:r>
    </w:p>
    <w:p w14:paraId="6C43E3A2" w14:textId="77777777" w:rsidR="0002246B" w:rsidRDefault="0002246B">
      <w:pPr>
        <w:numPr>
          <w:ilvl w:val="0"/>
          <w:numId w:val="8"/>
        </w:numPr>
      </w:pPr>
      <w:r>
        <w:t>STMC: Spatial-Temporal Multi-Cue Network</w:t>
      </w:r>
    </w:p>
    <w:p w14:paraId="0380A0B0" w14:textId="77777777" w:rsidR="0002246B" w:rsidRDefault="0002246B">
      <w:pPr>
        <w:numPr>
          <w:ilvl w:val="0"/>
          <w:numId w:val="8"/>
        </w:numPr>
      </w:pPr>
      <w:r>
        <w:t>SVM: Support Vector Machine</w:t>
      </w:r>
    </w:p>
    <w:p w14:paraId="78A12386" w14:textId="77777777" w:rsidR="0002246B" w:rsidRDefault="0002246B">
      <w:pPr>
        <w:numPr>
          <w:ilvl w:val="0"/>
          <w:numId w:val="8"/>
        </w:numPr>
      </w:pPr>
      <w:r>
        <w:t>T-Conv: Temporal convolution</w:t>
      </w:r>
    </w:p>
    <w:p w14:paraId="58DCD698" w14:textId="77777777" w:rsidR="0002246B" w:rsidRDefault="0002246B">
      <w:pPr>
        <w:numPr>
          <w:ilvl w:val="0"/>
          <w:numId w:val="8"/>
        </w:numPr>
      </w:pPr>
      <w:r>
        <w:t>TC-DHBG-Net: Temporal convolution, and dynamic hierarchical bidirectional GRU hybrid network</w:t>
      </w:r>
    </w:p>
    <w:p w14:paraId="2B217C6E" w14:textId="77777777" w:rsidR="0002246B" w:rsidRDefault="0002246B">
      <w:pPr>
        <w:numPr>
          <w:ilvl w:val="0"/>
          <w:numId w:val="8"/>
        </w:numPr>
      </w:pPr>
      <w:r>
        <w:t>TIN-SLT: Task-aware Training Network for Sign Language Translation</w:t>
      </w:r>
    </w:p>
    <w:p w14:paraId="3EAF616D" w14:textId="77777777" w:rsidR="0002246B" w:rsidRDefault="0002246B">
      <w:pPr>
        <w:numPr>
          <w:ilvl w:val="0"/>
          <w:numId w:val="8"/>
        </w:numPr>
      </w:pPr>
      <w:r>
        <w:t>VGG: Visual Geometry Group</w:t>
      </w:r>
    </w:p>
    <w:p w14:paraId="78D7163C" w14:textId="79486D45" w:rsidR="00A045B0" w:rsidRPr="00A045B0" w:rsidRDefault="0002246B">
      <w:pPr>
        <w:numPr>
          <w:ilvl w:val="0"/>
          <w:numId w:val="8"/>
        </w:numPr>
      </w:pPr>
      <w:r>
        <w:t>WLASL: word-level ASL</w:t>
      </w:r>
    </w:p>
    <w:p w14:paraId="675C5FEC" w14:textId="77777777" w:rsidR="003D70EE" w:rsidRPr="003D70EE" w:rsidRDefault="003D70EE">
      <w:pPr>
        <w:pStyle w:val="Heading2"/>
        <w:rPr>
          <w:rFonts w:ascii="Times New Roman" w:hAnsi="Times New Roman" w:cs="Times New Roman"/>
          <w:sz w:val="30"/>
          <w:szCs w:val="28"/>
        </w:rPr>
      </w:pPr>
      <w:bookmarkStart w:id="69" w:name="_Toc19644463"/>
      <w:bookmarkStart w:id="70" w:name="_Toc19696978"/>
      <w:bookmarkStart w:id="71" w:name="_Toc113958763"/>
      <w:bookmarkStart w:id="72" w:name="_Toc135945309"/>
      <w:r>
        <w:rPr>
          <w:rFonts w:ascii="Times New Roman" w:hAnsi="Times New Roman" w:cs="Times New Roman"/>
        </w:rPr>
        <w:t>Detailed Literature Review</w:t>
      </w:r>
      <w:bookmarkEnd w:id="69"/>
      <w:bookmarkEnd w:id="70"/>
      <w:bookmarkEnd w:id="71"/>
      <w:bookmarkEnd w:id="72"/>
      <w:r>
        <w:rPr>
          <w:rFonts w:ascii="Times New Roman" w:hAnsi="Times New Roman" w:cs="Times New Roman"/>
        </w:rPr>
        <w:t xml:space="preserve"> </w:t>
      </w:r>
    </w:p>
    <w:p w14:paraId="3D86CEB6" w14:textId="77777777" w:rsidR="00FC6835" w:rsidRDefault="00EA5BF6" w:rsidP="00EA5BF6">
      <w:pPr>
        <w:spacing w:before="72" w:line="237" w:lineRule="auto"/>
        <w:ind w:left="5" w:right="82" w:firstLine="3"/>
        <w:jc w:val="both"/>
      </w:pPr>
      <w:bookmarkStart w:id="73" w:name="_Hlk117000420"/>
      <w:r>
        <w:t>In this section we have included a summary of the research papers we have studied so fa</w:t>
      </w:r>
      <w:bookmarkEnd w:id="73"/>
      <w:r w:rsidR="00146865">
        <w:t>r.</w:t>
      </w:r>
      <w:r w:rsidR="00F85E77">
        <w:t xml:space="preserve"> </w:t>
      </w:r>
    </w:p>
    <w:p w14:paraId="77B5010B" w14:textId="2507933E" w:rsidR="00FC6835" w:rsidRPr="003D70EE" w:rsidRDefault="00FC6835">
      <w:pPr>
        <w:pStyle w:val="Heading3"/>
        <w:rPr>
          <w:szCs w:val="28"/>
        </w:rPr>
      </w:pPr>
      <w:bookmarkStart w:id="74" w:name="_Toc135945310"/>
      <w:r>
        <w:t>Skelet</w:t>
      </w:r>
      <w:r>
        <w:rPr>
          <w:highlight w:val="white"/>
        </w:rPr>
        <w:t>on Aware Multi-modal Sign Language Recognition</w:t>
      </w:r>
      <w:bookmarkEnd w:id="74"/>
    </w:p>
    <w:p w14:paraId="4B8BD973" w14:textId="77777777" w:rsidR="00FC6835" w:rsidRDefault="00FC6835" w:rsidP="00FC6835">
      <w:pPr>
        <w:widowControl w:val="0"/>
        <w:jc w:val="both"/>
      </w:pPr>
      <w:bookmarkStart w:id="75" w:name="_Toc19609358"/>
      <w:bookmarkStart w:id="76" w:name="_Toc19644466"/>
      <w:bookmarkStart w:id="77" w:name="_Toc19696982"/>
      <w:bookmarkStart w:id="78" w:name="_Toc113958765"/>
      <w:r>
        <w:t>[1] For sign language to be clearly and precisely expressed, both distinctive arm/hand motions and whole-body movements are necessary. Additionally, emotions can be expressed through facial expressions. Depending on how many times a similar gesture is repeated, it can potentially impose different meanings. Second, SLR can be more difficult since sign language may be performed in a variety of ways by various signers (for example, body shapes, left- or right-handers, and speed).</w:t>
      </w:r>
    </w:p>
    <w:p w14:paraId="4F21EC57" w14:textId="52ADC31E" w:rsidR="00FC6835" w:rsidRDefault="00FC6835" w:rsidP="00FC6835">
      <w:pPr>
        <w:spacing w:after="200" w:line="276" w:lineRule="auto"/>
        <w:jc w:val="both"/>
      </w:pPr>
      <w:r>
        <w:t xml:space="preserve">Jiang and Sun suggest a brand-new </w:t>
      </w:r>
      <w:r w:rsidR="00D06B86">
        <w:t>skeleton-based</w:t>
      </w:r>
      <w:r>
        <w:t xml:space="preserve"> SLR technique that makes use of characteristics from trained whole-body posture estimators as well as whole-body Keypoints. In order to simulate the dynamics contained, they develop a new spatiotemporal skeleton graph for SLR and suggest a Sign Language Graph Convolution Network (SL-GCN). A novel Separable Spatial-Temporal Convolution Network (SSTCN) was suggested for the whole-body skeleton characteristics </w:t>
      </w:r>
      <w:r w:rsidR="001871A3">
        <w:t>to</w:t>
      </w:r>
      <w:r>
        <w:t xml:space="preserve"> properly utilize the data in whole-body Keypoints. A Skeleton Aware Multi-modal SLR framework (SAM-SLR) was created to combine the suggested skeleton-based approach with additional paradigms in both RGB-D and RGB scenarios, </w:t>
      </w:r>
      <w:r w:rsidR="001871A3">
        <w:t>to</w:t>
      </w:r>
      <w:r>
        <w:t xml:space="preserve"> significantly increase the identification rate. Following are all the methods introduced in the research paper: </w:t>
      </w:r>
    </w:p>
    <w:p w14:paraId="63749E18" w14:textId="77777777" w:rsidR="00FC6835" w:rsidRDefault="00FC6835">
      <w:pPr>
        <w:numPr>
          <w:ilvl w:val="0"/>
          <w:numId w:val="23"/>
        </w:numPr>
        <w:spacing w:after="200" w:line="276" w:lineRule="auto"/>
        <w:jc w:val="both"/>
      </w:pPr>
      <w:r>
        <w:lastRenderedPageBreak/>
        <w:t>Using the whole-body Key Points and graph reduction, a unique skeleton graph was created for SLR. This approach uses a whole-body posture estimator that has been previously trained and requires no additional annotation work.</w:t>
      </w:r>
    </w:p>
    <w:p w14:paraId="0BE1EC6B" w14:textId="77777777" w:rsidR="00FC6835" w:rsidRDefault="00FC6835">
      <w:pPr>
        <w:numPr>
          <w:ilvl w:val="0"/>
          <w:numId w:val="23"/>
        </w:numPr>
        <w:spacing w:after="200" w:line="276" w:lineRule="auto"/>
        <w:jc w:val="both"/>
      </w:pPr>
      <w:r>
        <w:t>To extract data from the whole-body skeleton graph, A SL-GCN is used. This, according to Jiang, is the first time the SLR challenge has been successfully completed utilizing whole-body skeleton graphs.</w:t>
      </w:r>
    </w:p>
    <w:p w14:paraId="75377559" w14:textId="77777777" w:rsidR="00FC6835" w:rsidRDefault="00FC6835">
      <w:pPr>
        <w:numPr>
          <w:ilvl w:val="0"/>
          <w:numId w:val="23"/>
        </w:numPr>
        <w:spacing w:after="200" w:line="276" w:lineRule="auto"/>
        <w:jc w:val="both"/>
      </w:pPr>
      <w:r>
        <w:t>The accuracy of whole-body Key Points can be greatly increased as compared to the conventional 3D convolution by using a unique SSTCN to further leverage whole-body skeleton data.</w:t>
      </w:r>
    </w:p>
    <w:p w14:paraId="6B9DC52D" w14:textId="77777777" w:rsidR="00FC6835" w:rsidRDefault="00FC6835">
      <w:pPr>
        <w:numPr>
          <w:ilvl w:val="0"/>
          <w:numId w:val="23"/>
        </w:numPr>
        <w:spacing w:after="200" w:line="276" w:lineRule="auto"/>
        <w:jc w:val="both"/>
      </w:pPr>
      <w:r>
        <w:t>A SAM-SLR system that learns from 6 methodologies and achieves cutting-edge performance on the AUTSL dataset for RGB-D and RGB-based SLR.</w:t>
      </w:r>
    </w:p>
    <w:p w14:paraId="1EA23447" w14:textId="1AE450D3" w:rsidR="00FC6835" w:rsidRDefault="00FC6835" w:rsidP="00FC6835">
      <w:pPr>
        <w:spacing w:after="200" w:line="276" w:lineRule="auto"/>
        <w:jc w:val="both"/>
      </w:pPr>
      <w:r>
        <w:t xml:space="preserve">133 Keypoints are estimated from the recognized individual in videos using a pre trained whole-body posture estimation network. Then, a spatial-temporal graph can be created by joining the neighboring Keypoints in the spatial dimension in a manner similar to how the human body naturally connects, and by joining every Keypoint to every other Keypoint in the temporal dimension. The whole-body skeleton graph's numerous edges and nodes add a lot of distortion to the model. It was discovered that employing just a whole-body skeleton graph with all 133 nodes results in low accuracy. </w:t>
      </w:r>
      <w:r w:rsidR="003643D8">
        <w:t>Thus,</w:t>
      </w:r>
      <w:r>
        <w:t xml:space="preserve"> the approach reduces the 133 nodes in the whole-body skeleton graph to just 27 nodes through the process of graph reduction. The remaining graph consists of 7 nodes for the upper body and 10 nodes for each hand.</w:t>
      </w:r>
    </w:p>
    <w:p w14:paraId="4FBC550B" w14:textId="77777777" w:rsidR="00FC6835" w:rsidRDefault="00FC6835" w:rsidP="00FC6835">
      <w:pPr>
        <w:spacing w:after="200" w:line="276" w:lineRule="auto"/>
        <w:jc w:val="both"/>
      </w:pPr>
      <w:r>
        <w:t>Multi-modal Data Preparation is done in the following way:</w:t>
      </w:r>
    </w:p>
    <w:p w14:paraId="07176B41" w14:textId="77777777" w:rsidR="00FC6835" w:rsidRDefault="00FC6835">
      <w:pPr>
        <w:numPr>
          <w:ilvl w:val="0"/>
          <w:numId w:val="25"/>
        </w:numPr>
        <w:spacing w:after="200" w:line="276" w:lineRule="auto"/>
        <w:jc w:val="both"/>
      </w:pPr>
      <w:r>
        <w:t>Whole-body Pose Keypoints and Features</w:t>
      </w:r>
    </w:p>
    <w:p w14:paraId="287A5171" w14:textId="77777777" w:rsidR="00FC6835" w:rsidRDefault="00FC6835">
      <w:pPr>
        <w:numPr>
          <w:ilvl w:val="1"/>
          <w:numId w:val="25"/>
        </w:numPr>
        <w:spacing w:after="200" w:line="276" w:lineRule="auto"/>
        <w:jc w:val="both"/>
      </w:pPr>
      <w:r>
        <w:t>From the RGB films, 133-point whole-body Keypoints are estimated to create the 27-node skeleton graph.</w:t>
      </w:r>
    </w:p>
    <w:p w14:paraId="779311B2" w14:textId="77777777" w:rsidR="00FC6835" w:rsidRDefault="00FC6835">
      <w:pPr>
        <w:numPr>
          <w:ilvl w:val="1"/>
          <w:numId w:val="25"/>
        </w:numPr>
        <w:spacing w:after="200" w:line="276" w:lineRule="auto"/>
        <w:jc w:val="both"/>
      </w:pPr>
      <w:r>
        <w:t>For each frame's skeleton features, 33 joint features are selected. Each video will have a standardized sample size of 60 frames.</w:t>
      </w:r>
    </w:p>
    <w:p w14:paraId="601ADBF6" w14:textId="77777777" w:rsidR="00FC6835" w:rsidRDefault="00FC6835">
      <w:pPr>
        <w:numPr>
          <w:ilvl w:val="0"/>
          <w:numId w:val="25"/>
        </w:numPr>
        <w:spacing w:after="200" w:line="276" w:lineRule="auto"/>
        <w:jc w:val="both"/>
      </w:pPr>
      <w:r>
        <w:t>RGB Frames and Optical Flow</w:t>
      </w:r>
    </w:p>
    <w:p w14:paraId="017567C7" w14:textId="77777777" w:rsidR="00FC6835" w:rsidRDefault="00FC6835">
      <w:pPr>
        <w:numPr>
          <w:ilvl w:val="1"/>
          <w:numId w:val="25"/>
        </w:numPr>
        <w:spacing w:after="200" w:line="276" w:lineRule="auto"/>
        <w:jc w:val="both"/>
      </w:pPr>
      <w:r>
        <w:t>For speedier parallel loading and processing, RGB videos' whole frames are retrieved and saved as pictures.</w:t>
      </w:r>
    </w:p>
    <w:p w14:paraId="101AF6FE" w14:textId="77777777" w:rsidR="00FC6835" w:rsidRDefault="00FC6835">
      <w:pPr>
        <w:numPr>
          <w:ilvl w:val="1"/>
          <w:numId w:val="25"/>
        </w:numPr>
        <w:spacing w:after="200" w:line="276" w:lineRule="auto"/>
        <w:jc w:val="both"/>
      </w:pPr>
      <w:r>
        <w:t>Using the Keypoints derived from whole-body posture estimation, optical flow frames and RGB frames are resized to 256x256.</w:t>
      </w:r>
    </w:p>
    <w:p w14:paraId="75821C81" w14:textId="77777777" w:rsidR="00FC6835" w:rsidRDefault="00FC6835">
      <w:pPr>
        <w:numPr>
          <w:ilvl w:val="0"/>
          <w:numId w:val="25"/>
        </w:numPr>
        <w:spacing w:after="200" w:line="276" w:lineRule="auto"/>
        <w:jc w:val="both"/>
      </w:pPr>
      <w:r>
        <w:t>Depth HHA and Depth Flow</w:t>
      </w:r>
    </w:p>
    <w:p w14:paraId="1B8C68FB" w14:textId="01706A07" w:rsidR="00FC6835" w:rsidRDefault="00FC6835">
      <w:pPr>
        <w:numPr>
          <w:ilvl w:val="1"/>
          <w:numId w:val="25"/>
        </w:numPr>
        <w:spacing w:after="200" w:line="276" w:lineRule="auto"/>
        <w:jc w:val="both"/>
      </w:pPr>
      <w:r>
        <w:t xml:space="preserve">HHA characteristics, which stand for the horizontal disparity, height above the ground, and angle normal, encode depth info into an RGB-like 3-channel </w:t>
      </w:r>
      <w:r>
        <w:lastRenderedPageBreak/>
        <w:t xml:space="preserve">output. The identification rate </w:t>
      </w:r>
      <w:r w:rsidR="003643D8">
        <w:t>increases,</w:t>
      </w:r>
      <w:r>
        <w:t xml:space="preserve"> and the picture can be better understood by employing HHA rather than straight-up gray-scale depth movies.</w:t>
      </w:r>
    </w:p>
    <w:p w14:paraId="74A41476" w14:textId="72C7CEEC" w:rsidR="00FC6835" w:rsidRDefault="001871A3">
      <w:pPr>
        <w:numPr>
          <w:ilvl w:val="1"/>
          <w:numId w:val="25"/>
        </w:numPr>
        <w:spacing w:after="200" w:line="276" w:lineRule="auto"/>
        <w:jc w:val="both"/>
      </w:pPr>
      <w:r>
        <w:t>To</w:t>
      </w:r>
      <w:r w:rsidR="00FC6835">
        <w:t xml:space="preserve"> derive optical flow from the depth (called depth flow) modality, the exact same steps as for RGB are used. Compared to the RGB flow, the depth flow is clearer and captures additional information.</w:t>
      </w:r>
    </w:p>
    <w:p w14:paraId="55B1E44F" w14:textId="6C9EAC69" w:rsidR="00FC6835" w:rsidRDefault="00FC6835" w:rsidP="00FC6835">
      <w:pPr>
        <w:spacing w:after="200" w:line="276" w:lineRule="auto"/>
        <w:jc w:val="both"/>
      </w:pPr>
      <w:r>
        <w:t xml:space="preserve">Jiang and Sun combine the </w:t>
      </w:r>
      <w:r w:rsidR="003643D8">
        <w:t>four</w:t>
      </w:r>
      <w:r>
        <w:t xml:space="preserve"> modalities using a straightforward ensemble approach. The output of the final </w:t>
      </w:r>
      <w:r w:rsidR="003643D8">
        <w:t>completely connected</w:t>
      </w:r>
      <w:r>
        <w:t xml:space="preserve"> layers in each methodology before the softmax layer is specifically saved. The size of those outputs is n</w:t>
      </w:r>
      <w:r>
        <w:rPr>
          <w:vertAlign w:val="subscript"/>
        </w:rPr>
        <w:t>c</w:t>
      </w:r>
      <w:r>
        <w:t>, where n</w:t>
      </w:r>
      <w:r>
        <w:rPr>
          <w:vertAlign w:val="subscript"/>
        </w:rPr>
        <w:t>c</w:t>
      </w:r>
      <w:r>
        <w:t xml:space="preserve"> is the total number of classes. The final predicted score is then calculated by adding the weights assigned to each modality in accordance with their accuracy on the validation set, where q stands for the result of each modality and α</w:t>
      </w:r>
      <w:r>
        <w:rPr>
          <w:vertAlign w:val="subscript"/>
        </w:rPr>
        <w:t>1,2,3,4,5,6</w:t>
      </w:r>
      <w:r>
        <w:t xml:space="preserve"> are hyper-parameters that need to be changed based on accuracy of the ensemble on the validation set. Utilizing the </w:t>
      </w:r>
      <w:r w:rsidR="001871A3">
        <w:t>argmax (</w:t>
      </w:r>
      <w:r>
        <w:t>) function, maximum score indices are discovered as the final projected classes. In the experiments, they use α = [1, 0.9, 0.4, 0.4] for RGB track and α = [1.0, 0.9, 0.4, 0.4, 0.4, 0.1] for RGB-D track.</w:t>
      </w:r>
    </w:p>
    <w:p w14:paraId="249084D7" w14:textId="3E9AA05A" w:rsidR="00FC6835" w:rsidRDefault="00ED5F68" w:rsidP="00FC6835">
      <w:pPr>
        <w:spacing w:after="200" w:line="276" w:lineRule="auto"/>
      </w:pPr>
      <m:oMathPara>
        <m:oMath>
          <m:sSub>
            <m:sSubPr>
              <m:ctrlPr>
                <w:rPr>
                  <w:rFonts w:ascii="Cambria Math" w:hAnsi="Cambria Math"/>
                </w:rPr>
              </m:ctrlPr>
            </m:sSubPr>
            <m:e>
              <m:r>
                <w:rPr>
                  <w:rFonts w:ascii="Cambria Math" w:hAnsi="Cambria Math"/>
                </w:rPr>
                <m:t>q</m:t>
              </m:r>
            </m:e>
            <m:sub>
              <m:r>
                <w:rPr>
                  <w:rFonts w:ascii="Cambria Math" w:hAnsi="Cambria Math"/>
                </w:rPr>
                <m:t xml:space="preserve">RBG </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 xml:space="preserve">skel </m:t>
              </m:r>
            </m:sub>
          </m:sSub>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RBG</m:t>
              </m:r>
            </m:sub>
          </m:sSub>
          <m:r>
            <w:rPr>
              <w:rFonts w:ascii="Cambria Math" w:hAnsi="Cambria Math"/>
            </w:rPr>
            <m:t xml:space="preserve"> + </m:t>
          </m:r>
          <m:sSub>
            <m:sSubPr>
              <m:ctrlPr>
                <w:rPr>
                  <w:rFonts w:ascii="Cambria Math" w:hAnsi="Cambria Math"/>
                </w:rPr>
              </m:ctrlPr>
            </m:sSubPr>
            <m:e>
              <m:r>
                <w:rPr>
                  <w:rFonts w:ascii="Cambria Math" w:hAnsi="Cambria Math"/>
                </w:rPr>
                <m:t>α</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flow</m:t>
              </m:r>
            </m:sub>
          </m:sSub>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feat</m:t>
              </m:r>
            </m:sub>
          </m:sSub>
          <m:r>
            <w:rPr>
              <w:rFonts w:ascii="Cambria Math" w:hAnsi="Cambria Math"/>
            </w:rPr>
            <m:t xml:space="preserve"> </m:t>
          </m:r>
        </m:oMath>
      </m:oMathPara>
    </w:p>
    <w:p w14:paraId="0B3626CB" w14:textId="465ED54F" w:rsidR="00FC6835" w:rsidRDefault="00ED5F68" w:rsidP="00D06B86">
      <w:pPr>
        <w:spacing w:after="200" w:line="276" w:lineRule="auto"/>
      </w:pPr>
      <m:oMathPara>
        <m:oMath>
          <m:sSub>
            <m:sSubPr>
              <m:ctrlPr>
                <w:rPr>
                  <w:rFonts w:ascii="Cambria Math" w:hAnsi="Cambria Math"/>
                </w:rPr>
              </m:ctrlPr>
            </m:sSubPr>
            <m:e>
              <m:r>
                <w:rPr>
                  <w:rFonts w:ascii="Cambria Math" w:hAnsi="Cambria Math"/>
                </w:rPr>
                <m:t>q</m:t>
              </m:r>
            </m:e>
            <m:sub>
              <m:r>
                <w:rPr>
                  <w:rFonts w:ascii="Cambria Math" w:hAnsi="Cambria Math"/>
                </w:rPr>
                <m:t xml:space="preserve">RBG-D </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 xml:space="preserve">skel </m:t>
              </m:r>
            </m:sub>
          </m:sSub>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RBG</m:t>
              </m:r>
            </m:sub>
          </m:sSub>
          <m:r>
            <w:rPr>
              <w:rFonts w:ascii="Cambria Math" w:hAnsi="Cambria Math"/>
            </w:rPr>
            <m:t xml:space="preserve"> + </m:t>
          </m:r>
          <m:sSub>
            <m:sSubPr>
              <m:ctrlPr>
                <w:rPr>
                  <w:rFonts w:ascii="Cambria Math" w:hAnsi="Cambria Math"/>
                </w:rPr>
              </m:ctrlPr>
            </m:sSubPr>
            <m:e>
              <m:r>
                <w:rPr>
                  <w:rFonts w:ascii="Cambria Math" w:hAnsi="Cambria Math"/>
                </w:rPr>
                <m:t>α</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flow</m:t>
              </m:r>
            </m:sub>
          </m:sSub>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 xml:space="preserve">feat </m:t>
              </m:r>
            </m:sub>
          </m:sSub>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HHA</m:t>
              </m:r>
            </m:sub>
          </m:sSub>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6</m:t>
              </m:r>
            </m:sub>
          </m:sSub>
          <m:sSub>
            <m:sSubPr>
              <m:ctrlPr>
                <w:rPr>
                  <w:rFonts w:ascii="Cambria Math" w:hAnsi="Cambria Math"/>
                </w:rPr>
              </m:ctrlPr>
            </m:sSubPr>
            <m:e>
              <m:r>
                <w:rPr>
                  <w:rFonts w:ascii="Cambria Math" w:hAnsi="Cambria Math"/>
                </w:rPr>
                <m:t>q</m:t>
              </m:r>
            </m:e>
            <m:sub>
              <m:r>
                <w:rPr>
                  <w:rFonts w:ascii="Cambria Math" w:hAnsi="Cambria Math"/>
                </w:rPr>
                <m:t>depthflow</m:t>
              </m:r>
            </m:sub>
          </m:sSub>
        </m:oMath>
      </m:oMathPara>
    </w:p>
    <w:p w14:paraId="377AE31B" w14:textId="77777777" w:rsidR="00FC6835" w:rsidRDefault="00FC6835" w:rsidP="00FC6835">
      <w:pPr>
        <w:spacing w:after="200" w:line="276" w:lineRule="auto"/>
        <w:jc w:val="both"/>
      </w:pPr>
    </w:p>
    <w:p w14:paraId="006766D8" w14:textId="6781FB3D" w:rsidR="00FC6835" w:rsidRDefault="00FC6835" w:rsidP="00FC6835">
      <w:pPr>
        <w:spacing w:after="200" w:line="276" w:lineRule="auto"/>
        <w:jc w:val="both"/>
      </w:pPr>
      <w:r>
        <w:t>As a result, SAM-SLR achieved the highest performance in both RGB (98.42%) and RGB-D (98.53%) tracks in 2021.</w:t>
      </w:r>
    </w:p>
    <w:p w14:paraId="62977383" w14:textId="41B499B1" w:rsidR="00FC6835" w:rsidRPr="003D70EE" w:rsidRDefault="00FC6835">
      <w:pPr>
        <w:pStyle w:val="Heading3"/>
        <w:rPr>
          <w:szCs w:val="28"/>
        </w:rPr>
      </w:pPr>
      <w:bookmarkStart w:id="79" w:name="_Toc135945311"/>
      <w:r>
        <w:t>OpenHands: Making Sign Language Recognition Accessible with Pose-based Pretrained Models across Languages</w:t>
      </w:r>
      <w:bookmarkEnd w:id="79"/>
    </w:p>
    <w:p w14:paraId="69A51A57" w14:textId="77777777" w:rsidR="00FC6835" w:rsidRDefault="00FC6835" w:rsidP="00FC6835">
      <w:pPr>
        <w:spacing w:after="200" w:line="276" w:lineRule="auto"/>
        <w:jc w:val="both"/>
      </w:pPr>
      <w:r>
        <w:t xml:space="preserve">[2] Selvaraj and Kumar introduce OpenHands, a library where word-level recognition for sign languages is achieved by using four basic principles from the NLP field for low-resource languages. </w:t>
      </w:r>
    </w:p>
    <w:p w14:paraId="7DF064C8" w14:textId="77777777" w:rsidR="00FC6835" w:rsidRDefault="00FC6835">
      <w:pPr>
        <w:numPr>
          <w:ilvl w:val="0"/>
          <w:numId w:val="24"/>
        </w:numPr>
        <w:spacing w:after="200" w:line="276" w:lineRule="auto"/>
        <w:jc w:val="both"/>
      </w:pPr>
      <w:r>
        <w:t>Firstly, to decrease training time and facilitate effective inference, they suggest utilizing pose extracted via pretrained models as the standard modality of data. To support this, they have released standardized pose datasets for six different sign languages: Greek, Argentinian, Indian, Chinese, and Turkish, American</w:t>
      </w:r>
    </w:p>
    <w:p w14:paraId="0A5755A1" w14:textId="77777777" w:rsidR="00FC6835" w:rsidRDefault="00FC6835">
      <w:pPr>
        <w:numPr>
          <w:ilvl w:val="0"/>
          <w:numId w:val="24"/>
        </w:numPr>
        <w:spacing w:after="200" w:line="276" w:lineRule="auto"/>
        <w:jc w:val="both"/>
      </w:pPr>
      <w:r>
        <w:t>Secondly, to provide baselines and deployable checkpoints, In all 6 languages, they create and publish checkpoints for 4 pose-based isolated sign language recognition models.</w:t>
      </w:r>
    </w:p>
    <w:p w14:paraId="537CB676" w14:textId="77777777" w:rsidR="00FC6835" w:rsidRDefault="00FC6835">
      <w:pPr>
        <w:numPr>
          <w:ilvl w:val="0"/>
          <w:numId w:val="24"/>
        </w:numPr>
        <w:spacing w:after="200" w:line="276" w:lineRule="auto"/>
        <w:jc w:val="both"/>
      </w:pPr>
      <w:r>
        <w:t>Thirdly, they suggest self-supervised pretraining on unlabeled data to alleviate the shortage of labeled data. The greatest pose-based pretraining dataset for Indian Sign Language has been assembled and released by OpenHands (Indian-SL).</w:t>
      </w:r>
    </w:p>
    <w:p w14:paraId="7270B6D0" w14:textId="4F2BB6A4" w:rsidR="00FC6835" w:rsidRDefault="00D06B86">
      <w:pPr>
        <w:numPr>
          <w:ilvl w:val="0"/>
          <w:numId w:val="24"/>
        </w:numPr>
        <w:spacing w:after="200" w:line="276" w:lineRule="auto"/>
        <w:jc w:val="both"/>
      </w:pPr>
      <w:r>
        <w:lastRenderedPageBreak/>
        <w:t>Finally,</w:t>
      </w:r>
      <w:r w:rsidR="00FC6835">
        <w:t xml:space="preserve"> by contrasting various pretraining approaches and establishing, for the first time, proving pre training is advantageous for understanding sign language by demonstrating:</w:t>
      </w:r>
    </w:p>
    <w:p w14:paraId="6922439E" w14:textId="77777777" w:rsidR="00FC6835" w:rsidRDefault="00FC6835">
      <w:pPr>
        <w:numPr>
          <w:ilvl w:val="1"/>
          <w:numId w:val="24"/>
        </w:numPr>
        <w:spacing w:after="200" w:line="276" w:lineRule="auto"/>
        <w:jc w:val="both"/>
      </w:pPr>
      <w:r>
        <w:t>Enhanced fine-tuning performance, particularly in low-resource situations, and</w:t>
      </w:r>
    </w:p>
    <w:p w14:paraId="6289008E" w14:textId="77777777" w:rsidR="00FC6835" w:rsidRDefault="00FC6835">
      <w:pPr>
        <w:numPr>
          <w:ilvl w:val="1"/>
          <w:numId w:val="24"/>
        </w:numPr>
        <w:spacing w:after="200" w:line="276" w:lineRule="auto"/>
        <w:jc w:val="both"/>
      </w:pPr>
      <w:r>
        <w:t xml:space="preserve">A greater cross-lingual transition to a select few other sign languages from Indian-SL. </w:t>
      </w:r>
    </w:p>
    <w:p w14:paraId="3CE7209A" w14:textId="421CD0CE" w:rsidR="00FC6835" w:rsidRDefault="00FC6835" w:rsidP="00FC6835">
      <w:pPr>
        <w:spacing w:after="200" w:line="276" w:lineRule="auto"/>
        <w:jc w:val="both"/>
      </w:pPr>
      <w:r>
        <w:t xml:space="preserve">In an effort to make sign language research widely </w:t>
      </w:r>
      <w:r w:rsidR="00D06B86">
        <w:t>accessible, OpenHands</w:t>
      </w:r>
      <w:r>
        <w:t xml:space="preserve"> have made all models and datasets open-source.</w:t>
      </w:r>
    </w:p>
    <w:p w14:paraId="09DA85B2" w14:textId="77777777" w:rsidR="00FC6835" w:rsidRDefault="00FC6835" w:rsidP="00FC6835">
      <w:pPr>
        <w:spacing w:after="200" w:line="276" w:lineRule="auto"/>
        <w:jc w:val="both"/>
      </w:pPr>
      <w:r>
        <w:t>Isolated Sign Language Recognition (ISL) refers to the recognition of individual signals, whereas Continuous Sign Language Recognition (CSLR) refers to the translation of sign language as whole sentences (ISLR). Various initiatives have been made to create datasets and models for ISLR and CLSR applications. However, these findings are frequently limited to a small number of sign languages (such as ASL) and are made available among numerous study communities with limited standardized reference points. The advancement of NLP research using text and speech is substantially ahead of that of sign languages. The larger NLP community has just become aware of this latency.</w:t>
      </w:r>
    </w:p>
    <w:p w14:paraId="1F47B7A9" w14:textId="77777777" w:rsidR="00FC6835" w:rsidRDefault="00FC6835" w:rsidP="00FC6835">
      <w:pPr>
        <w:spacing w:after="200" w:line="276" w:lineRule="auto"/>
        <w:jc w:val="both"/>
      </w:pPr>
      <w:r>
        <w:t xml:space="preserve">Selvaraj and Kumar train pose-based ISLR models on all datasets using same training settings to facilitate a uniform contrast of models. Sequence-based models and graph-based models are the two categories to which these models belong. RNN and Transformer based designs are taken into account for sequence-based models. A 4-layered bidirectional LSTM with a hidden layer dimension of 128 is utilized for the RNN model, and it accepts as input a vector of 54 points every frame, or the framewise posture representation of 27 Keypoints with 2 coordinates each. Additionally, a temporal attention layer is employed to rank the best slides for classification. </w:t>
      </w:r>
    </w:p>
    <w:p w14:paraId="1D5D9880" w14:textId="77777777" w:rsidR="00FC6835" w:rsidRDefault="00FC6835" w:rsidP="00FC6835">
      <w:pPr>
        <w:spacing w:after="200" w:line="276" w:lineRule="auto"/>
        <w:jc w:val="both"/>
      </w:pPr>
      <w:r>
        <w:t>A BERT-based architecture is employed for the Transformer model, which consists of 5 Transformer-encoder layers with six attention heads, a hidden dimension size of 128, and a maximum sequence length of 256. Selvaraj takes ST-GCN and SL-GCN models into account for the graph-based models. The ST-GCN model is then used, which consists of 10 Spatio-temporal GCN layers, with the spatial dimension of the graph consisting of 27 Keypoints with a depth of 2, which corresponds to the two coordinates. They apply the same 10 SL-GCN blocks for the SL-GCN model as the ST-GCN model, along with the identical graph structure and hyperparameters.</w:t>
      </w:r>
    </w:p>
    <w:p w14:paraId="2AB032A1" w14:textId="77777777" w:rsidR="00FC6835" w:rsidRDefault="00FC6835" w:rsidP="00FC6835">
      <w:pPr>
        <w:spacing w:after="200" w:line="276" w:lineRule="auto"/>
        <w:jc w:val="both"/>
      </w:pPr>
      <w:r>
        <w:t>4 models in total are trained - LSTM, BERT, ST-GCN, and SL-GCN- for every dataset out of the total 7. The data processing and training pipelines make use of PyTorch Lightning. Every model is trained using the Adam Optimizer.</w:t>
      </w:r>
    </w:p>
    <w:p w14:paraId="594A9A31" w14:textId="2D187620" w:rsidR="00FC6835" w:rsidRDefault="00FC6835" w:rsidP="00FC6835">
      <w:pPr>
        <w:spacing w:after="200" w:line="276" w:lineRule="auto"/>
        <w:jc w:val="both"/>
      </w:pPr>
    </w:p>
    <w:p w14:paraId="1E787EBF" w14:textId="77777777" w:rsidR="0051196C" w:rsidRDefault="0051196C" w:rsidP="00FC6835">
      <w:pPr>
        <w:spacing w:after="200" w:line="276" w:lineRule="auto"/>
        <w:jc w:val="both"/>
      </w:pPr>
    </w:p>
    <w:p w14:paraId="1E0A2032" w14:textId="77777777" w:rsidR="00FC6835" w:rsidRDefault="00FC6835" w:rsidP="00FC6835">
      <w:pPr>
        <w:spacing w:line="276" w:lineRule="auto"/>
        <w:jc w:val="center"/>
        <w:rPr>
          <w:b/>
          <w:sz w:val="20"/>
          <w:szCs w:val="20"/>
        </w:rPr>
      </w:pPr>
      <w:r>
        <w:rPr>
          <w:b/>
          <w:sz w:val="20"/>
          <w:szCs w:val="20"/>
        </w:rPr>
        <w:lastRenderedPageBreak/>
        <w:t>Table 1: 7 datasets used to test OpenHands Library</w:t>
      </w:r>
    </w:p>
    <w:p w14:paraId="0581E234" w14:textId="3A3D9446" w:rsidR="00FC6835" w:rsidRDefault="00FC6835" w:rsidP="00FC6835">
      <w:pPr>
        <w:spacing w:line="276" w:lineRule="auto"/>
        <w:jc w:val="center"/>
        <w:rPr>
          <w:i/>
          <w:sz w:val="22"/>
          <w:szCs w:val="22"/>
        </w:rPr>
      </w:pPr>
      <w:r>
        <w:rPr>
          <w:i/>
          <w:sz w:val="22"/>
          <w:szCs w:val="22"/>
        </w:rPr>
        <w:t>Following are the details of the 7 datasets supported by OpenHands Library</w:t>
      </w:r>
    </w:p>
    <w:p w14:paraId="676E1652" w14:textId="055B4047" w:rsidR="0051196C" w:rsidRDefault="0051196C" w:rsidP="00FC6835">
      <w:pPr>
        <w:spacing w:line="276" w:lineRule="auto"/>
        <w:jc w:val="center"/>
        <w:rPr>
          <w:i/>
          <w:sz w:val="22"/>
          <w:szCs w:val="22"/>
        </w:rPr>
      </w:pPr>
      <w:r>
        <w:rPr>
          <w:i/>
          <w:sz w:val="22"/>
          <w:szCs w:val="22"/>
        </w:rPr>
        <w:t>that were used in training</w:t>
      </w:r>
    </w:p>
    <w:tbl>
      <w:tblPr>
        <w:tblW w:w="0" w:type="auto"/>
        <w:jc w:val="center"/>
        <w:tblCellMar>
          <w:top w:w="15" w:type="dxa"/>
          <w:left w:w="15" w:type="dxa"/>
          <w:bottom w:w="15" w:type="dxa"/>
          <w:right w:w="15" w:type="dxa"/>
        </w:tblCellMar>
        <w:tblLook w:val="04A0" w:firstRow="1" w:lastRow="0" w:firstColumn="1" w:lastColumn="0" w:noHBand="0" w:noVBand="1"/>
      </w:tblPr>
      <w:tblGrid>
        <w:gridCol w:w="1334"/>
        <w:gridCol w:w="1347"/>
        <w:gridCol w:w="854"/>
        <w:gridCol w:w="961"/>
        <w:gridCol w:w="920"/>
        <w:gridCol w:w="860"/>
        <w:gridCol w:w="867"/>
      </w:tblGrid>
      <w:tr w:rsidR="0051196C" w14:paraId="78E629F7" w14:textId="77777777" w:rsidTr="005119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3066" w14:textId="77777777" w:rsidR="0051196C" w:rsidRDefault="0051196C">
            <w:pPr>
              <w:pStyle w:val="NormalWeb"/>
              <w:spacing w:before="0" w:beforeAutospacing="0" w:after="0" w:afterAutospacing="0"/>
            </w:pPr>
            <w:r>
              <w:rPr>
                <w:b/>
                <w:bCs/>
                <w:color w:val="000000"/>
              </w:rPr>
              <w:t>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8FAC" w14:textId="77777777" w:rsidR="0051196C" w:rsidRDefault="0051196C">
            <w:pPr>
              <w:pStyle w:val="NormalWeb"/>
              <w:spacing w:before="0" w:beforeAutospacing="0" w:after="0" w:afterAutospacing="0"/>
            </w:pPr>
            <w:r>
              <w:rPr>
                <w:b/>
                <w:bCs/>
                <w:color w:val="000000"/>
              </w:rPr>
              <w:t>Language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A926D" w14:textId="77777777" w:rsidR="0051196C" w:rsidRDefault="0051196C">
            <w:pPr>
              <w:pStyle w:val="NormalWeb"/>
              <w:spacing w:before="0" w:beforeAutospacing="0" w:after="0" w:afterAutospacing="0"/>
            </w:pPr>
            <w:r>
              <w:rPr>
                <w:b/>
                <w:bCs/>
                <w:color w:val="000000"/>
              </w:rPr>
              <w:t>Vocab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02A61" w14:textId="77777777" w:rsidR="0051196C" w:rsidRDefault="0051196C">
            <w:pPr>
              <w:pStyle w:val="NormalWeb"/>
              <w:spacing w:before="0" w:beforeAutospacing="0" w:after="0" w:afterAutospacing="0"/>
            </w:pPr>
            <w:r>
              <w:rPr>
                <w:b/>
                <w:bCs/>
                <w:color w:val="000000"/>
              </w:rPr>
              <w:t>Signers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895A" w14:textId="77777777" w:rsidR="0051196C" w:rsidRDefault="0051196C">
            <w:pPr>
              <w:pStyle w:val="NormalWeb"/>
              <w:spacing w:before="0" w:beforeAutospacing="0" w:after="0" w:afterAutospacing="0"/>
            </w:pPr>
            <w:r>
              <w:rPr>
                <w:b/>
                <w:bCs/>
                <w:color w:val="000000"/>
              </w:rPr>
              <w:t>Videos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031CB" w14:textId="77777777" w:rsidR="0051196C" w:rsidRDefault="0051196C">
            <w:pPr>
              <w:pStyle w:val="NormalWeb"/>
              <w:spacing w:before="0" w:beforeAutospacing="0" w:after="0" w:afterAutospacing="0"/>
            </w:pPr>
            <w:r>
              <w:rPr>
                <w:b/>
                <w:bCs/>
                <w:color w:val="000000"/>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2E208" w14:textId="77777777" w:rsidR="0051196C" w:rsidRDefault="0051196C">
            <w:pPr>
              <w:pStyle w:val="NormalWeb"/>
              <w:spacing w:before="0" w:beforeAutospacing="0" w:after="0" w:afterAutospacing="0"/>
            </w:pPr>
            <w:r>
              <w:rPr>
                <w:b/>
                <w:bCs/>
                <w:color w:val="000000"/>
              </w:rPr>
              <w:t>Data</w:t>
            </w:r>
          </w:p>
        </w:tc>
      </w:tr>
      <w:tr w:rsidR="0051196C" w14:paraId="56DCF436" w14:textId="77777777" w:rsidTr="005119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4D980" w14:textId="77777777" w:rsidR="0051196C" w:rsidRDefault="0051196C">
            <w:pPr>
              <w:pStyle w:val="NormalWeb"/>
              <w:spacing w:before="0" w:beforeAutospacing="0" w:after="0" w:afterAutospacing="0"/>
            </w:pPr>
            <w:r>
              <w:rPr>
                <w:color w:val="000000"/>
              </w:rPr>
              <w:t>AUTSL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C536" w14:textId="77777777" w:rsidR="0051196C" w:rsidRDefault="0051196C">
            <w:pPr>
              <w:pStyle w:val="NormalWeb"/>
              <w:spacing w:before="0" w:beforeAutospacing="0" w:after="0" w:afterAutospacing="0"/>
            </w:pPr>
            <w:r>
              <w:rPr>
                <w:color w:val="000000"/>
              </w:rPr>
              <w:t>Turkish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28DEB" w14:textId="77777777" w:rsidR="0051196C" w:rsidRDefault="0051196C">
            <w:pPr>
              <w:pStyle w:val="NormalWeb"/>
              <w:spacing w:before="0" w:beforeAutospacing="0" w:after="0" w:afterAutospacing="0"/>
            </w:pPr>
            <w:r>
              <w:rPr>
                <w:color w:val="000000"/>
              </w:rPr>
              <w:t>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B6064" w14:textId="77777777" w:rsidR="0051196C" w:rsidRDefault="0051196C">
            <w:pPr>
              <w:pStyle w:val="NormalWeb"/>
              <w:spacing w:before="0" w:beforeAutospacing="0" w:after="0" w:afterAutospacing="0"/>
            </w:pPr>
            <w:r>
              <w:rPr>
                <w:color w:val="000000"/>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DA515" w14:textId="77777777" w:rsidR="0051196C" w:rsidRDefault="0051196C">
            <w:pPr>
              <w:pStyle w:val="NormalWeb"/>
              <w:spacing w:before="0" w:beforeAutospacing="0" w:after="0" w:afterAutospacing="0"/>
            </w:pPr>
            <w:r>
              <w:rPr>
                <w:color w:val="000000"/>
              </w:rPr>
              <w:t>38,336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2FEC9" w14:textId="77777777" w:rsidR="0051196C" w:rsidRDefault="0051196C">
            <w:pPr>
              <w:pStyle w:val="NormalWeb"/>
              <w:spacing w:before="0" w:beforeAutospacing="0" w:after="0" w:afterAutospacing="0"/>
            </w:pPr>
            <w:r>
              <w:rPr>
                <w:color w:val="000000"/>
              </w:rPr>
              <w:t>20.5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50491" w14:textId="77777777" w:rsidR="0051196C" w:rsidRDefault="0051196C">
            <w:pPr>
              <w:pStyle w:val="NormalWeb"/>
              <w:spacing w:before="0" w:beforeAutospacing="0" w:after="0" w:afterAutospacing="0"/>
            </w:pPr>
            <w:r>
              <w:rPr>
                <w:color w:val="000000"/>
              </w:rPr>
              <w:t>RGB</w:t>
            </w:r>
          </w:p>
        </w:tc>
      </w:tr>
      <w:tr w:rsidR="0051196C" w14:paraId="089CB5E6" w14:textId="77777777" w:rsidTr="005119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19BAC" w14:textId="77777777" w:rsidR="0051196C" w:rsidRDefault="0051196C">
            <w:pPr>
              <w:pStyle w:val="NormalWeb"/>
              <w:spacing w:before="0" w:beforeAutospacing="0" w:after="0" w:afterAutospacing="0"/>
            </w:pPr>
            <w:r>
              <w:rPr>
                <w:color w:val="000000"/>
              </w:rPr>
              <w:t>CSL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1070" w14:textId="77777777" w:rsidR="0051196C" w:rsidRDefault="0051196C">
            <w:pPr>
              <w:pStyle w:val="NormalWeb"/>
              <w:spacing w:before="0" w:beforeAutospacing="0" w:after="0" w:afterAutospacing="0"/>
            </w:pPr>
            <w:r>
              <w:rPr>
                <w:color w:val="000000"/>
              </w:rPr>
              <w:t>Chinese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9BBD" w14:textId="77777777" w:rsidR="0051196C" w:rsidRDefault="0051196C">
            <w:pPr>
              <w:pStyle w:val="NormalWeb"/>
              <w:spacing w:before="0" w:beforeAutospacing="0" w:after="0" w:afterAutospacing="0"/>
            </w:pP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FAA" w14:textId="77777777" w:rsidR="0051196C" w:rsidRDefault="0051196C">
            <w:pPr>
              <w:pStyle w:val="NormalWeb"/>
              <w:spacing w:before="0" w:beforeAutospacing="0" w:after="0" w:afterAutospacing="0"/>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0839B" w14:textId="77777777" w:rsidR="0051196C" w:rsidRDefault="0051196C">
            <w:pPr>
              <w:pStyle w:val="NormalWeb"/>
              <w:spacing w:before="0" w:beforeAutospacing="0" w:after="0" w:afterAutospacing="0"/>
            </w:pPr>
            <w:r>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A9A6" w14:textId="77777777" w:rsidR="0051196C" w:rsidRDefault="0051196C">
            <w:pPr>
              <w:pStyle w:val="NormalWeb"/>
              <w:spacing w:before="0" w:beforeAutospacing="0" w:after="0" w:afterAutospacing="0"/>
            </w:pPr>
            <w:r>
              <w:rPr>
                <w:color w:val="000000"/>
              </w:rPr>
              <w:t>108.84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A2510" w14:textId="77777777" w:rsidR="0051196C" w:rsidRDefault="0051196C">
            <w:pPr>
              <w:pStyle w:val="NormalWeb"/>
              <w:spacing w:before="0" w:beforeAutospacing="0" w:after="0" w:afterAutospacing="0"/>
            </w:pPr>
            <w:r>
              <w:rPr>
                <w:color w:val="000000"/>
              </w:rPr>
              <w:t>RGBD</w:t>
            </w:r>
          </w:p>
        </w:tc>
      </w:tr>
      <w:tr w:rsidR="0051196C" w14:paraId="291FB594" w14:textId="77777777" w:rsidTr="005119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FF49" w14:textId="77777777" w:rsidR="0051196C" w:rsidRDefault="0051196C">
            <w:pPr>
              <w:pStyle w:val="NormalWeb"/>
              <w:spacing w:before="0" w:beforeAutospacing="0" w:after="0" w:afterAutospacing="0"/>
            </w:pPr>
            <w:r>
              <w:rPr>
                <w:color w:val="000000"/>
              </w:rPr>
              <w:t>WLASL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07F56" w14:textId="77777777" w:rsidR="0051196C" w:rsidRDefault="0051196C">
            <w:pPr>
              <w:pStyle w:val="NormalWeb"/>
              <w:spacing w:before="0" w:beforeAutospacing="0" w:after="0" w:afterAutospacing="0"/>
            </w:pPr>
            <w:r>
              <w:rPr>
                <w:color w:val="000000"/>
              </w:rPr>
              <w:t>American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21521" w14:textId="77777777" w:rsidR="0051196C" w:rsidRDefault="0051196C">
            <w:pPr>
              <w:pStyle w:val="NormalWeb"/>
              <w:spacing w:before="0" w:beforeAutospacing="0" w:after="0" w:afterAutospacing="0"/>
            </w:pPr>
            <w:r>
              <w:rPr>
                <w:color w:val="000000"/>
              </w:rPr>
              <w:t>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17BD1" w14:textId="77777777" w:rsidR="0051196C" w:rsidRDefault="0051196C">
            <w:pPr>
              <w:pStyle w:val="NormalWeb"/>
              <w:spacing w:before="0" w:beforeAutospacing="0" w:after="0" w:afterAutospacing="0"/>
            </w:pPr>
            <w:r>
              <w:rPr>
                <w:color w:val="000000"/>
              </w:rPr>
              <w:t>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7B8D3" w14:textId="77777777" w:rsidR="0051196C" w:rsidRDefault="0051196C">
            <w:pPr>
              <w:pStyle w:val="NormalWeb"/>
              <w:spacing w:before="0" w:beforeAutospacing="0" w:after="0" w:afterAutospacing="0"/>
            </w:pPr>
            <w:r>
              <w:rPr>
                <w:color w:val="000000"/>
              </w:rPr>
              <w:t>21,083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A3D76" w14:textId="77777777" w:rsidR="0051196C" w:rsidRDefault="0051196C">
            <w:pPr>
              <w:pStyle w:val="NormalWeb"/>
              <w:spacing w:before="0" w:beforeAutospacing="0" w:after="0" w:afterAutospacing="0"/>
            </w:pPr>
            <w:r>
              <w:rPr>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4A44C" w14:textId="77777777" w:rsidR="0051196C" w:rsidRDefault="0051196C">
            <w:pPr>
              <w:pStyle w:val="NormalWeb"/>
              <w:spacing w:before="0" w:beforeAutospacing="0" w:after="0" w:afterAutospacing="0"/>
            </w:pPr>
            <w:r>
              <w:rPr>
                <w:color w:val="000000"/>
              </w:rPr>
              <w:t>RGB</w:t>
            </w:r>
          </w:p>
        </w:tc>
      </w:tr>
      <w:tr w:rsidR="0051196C" w14:paraId="7AC398F4" w14:textId="77777777" w:rsidTr="005119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5AA8F" w14:textId="77777777" w:rsidR="0051196C" w:rsidRDefault="0051196C">
            <w:pPr>
              <w:pStyle w:val="NormalWeb"/>
              <w:spacing w:before="0" w:beforeAutospacing="0" w:after="0" w:afterAutospacing="0"/>
            </w:pPr>
            <w:r>
              <w:rPr>
                <w:color w:val="000000"/>
              </w:rPr>
              <w:t>GSL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D07D7" w14:textId="77777777" w:rsidR="0051196C" w:rsidRDefault="0051196C">
            <w:pPr>
              <w:pStyle w:val="NormalWeb"/>
              <w:spacing w:before="0" w:beforeAutospacing="0" w:after="0" w:afterAutospacing="0"/>
            </w:pPr>
            <w:r>
              <w:rPr>
                <w:color w:val="000000"/>
              </w:rPr>
              <w:t>Greek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29F6B" w14:textId="77777777" w:rsidR="0051196C" w:rsidRDefault="0051196C">
            <w:pPr>
              <w:pStyle w:val="NormalWeb"/>
              <w:spacing w:before="0" w:beforeAutospacing="0" w:after="0" w:afterAutospacing="0"/>
            </w:pPr>
            <w:r>
              <w:rPr>
                <w:color w:val="000000"/>
              </w:rPr>
              <w:t>310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A9D52" w14:textId="77777777" w:rsidR="0051196C" w:rsidRDefault="0051196C">
            <w:pPr>
              <w:pStyle w:val="NormalWeb"/>
              <w:spacing w:before="0" w:beforeAutospacing="0" w:after="0" w:afterAutospacing="0"/>
            </w:pP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21746" w14:textId="77777777" w:rsidR="0051196C" w:rsidRDefault="0051196C">
            <w:pPr>
              <w:pStyle w:val="NormalWeb"/>
              <w:spacing w:before="0" w:beforeAutospacing="0" w:after="0" w:afterAutospacing="0"/>
            </w:pPr>
            <w:r>
              <w:rPr>
                <w:color w:val="000000"/>
              </w:rPr>
              <w:t>40785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3B305" w14:textId="77777777" w:rsidR="0051196C" w:rsidRDefault="0051196C">
            <w:pPr>
              <w:pStyle w:val="NormalWeb"/>
              <w:spacing w:before="0" w:beforeAutospacing="0" w:after="0" w:afterAutospacing="0"/>
            </w:pPr>
            <w:r>
              <w:rPr>
                <w:color w:val="000000"/>
              </w:rPr>
              <w:t>6.44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79173" w14:textId="77777777" w:rsidR="0051196C" w:rsidRDefault="0051196C">
            <w:pPr>
              <w:pStyle w:val="NormalWeb"/>
              <w:spacing w:before="0" w:beforeAutospacing="0" w:after="0" w:afterAutospacing="0"/>
            </w:pPr>
            <w:r>
              <w:rPr>
                <w:color w:val="000000"/>
              </w:rPr>
              <w:t>RGBD</w:t>
            </w:r>
          </w:p>
        </w:tc>
      </w:tr>
      <w:tr w:rsidR="0051196C" w14:paraId="26B4C275" w14:textId="77777777" w:rsidTr="005119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FC0FA" w14:textId="77777777" w:rsidR="0051196C" w:rsidRDefault="0051196C">
            <w:pPr>
              <w:pStyle w:val="NormalWeb"/>
              <w:spacing w:before="0" w:beforeAutospacing="0" w:after="0" w:afterAutospacing="0"/>
            </w:pPr>
            <w:r>
              <w:rPr>
                <w:color w:val="000000"/>
              </w:rPr>
              <w:t>LSA64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B05E0" w14:textId="77777777" w:rsidR="0051196C" w:rsidRDefault="0051196C">
            <w:pPr>
              <w:pStyle w:val="NormalWeb"/>
              <w:spacing w:before="0" w:beforeAutospacing="0" w:after="0" w:afterAutospacing="0"/>
            </w:pPr>
            <w:r>
              <w:rPr>
                <w:color w:val="000000"/>
              </w:rPr>
              <w:t>Argentinian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D07B0" w14:textId="77777777" w:rsidR="0051196C" w:rsidRDefault="0051196C">
            <w:pPr>
              <w:pStyle w:val="NormalWeb"/>
              <w:spacing w:before="0" w:beforeAutospacing="0" w:after="0" w:afterAutospacing="0"/>
            </w:pPr>
            <w:r>
              <w:rPr>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CD650" w14:textId="77777777" w:rsidR="0051196C" w:rsidRDefault="0051196C">
            <w:pPr>
              <w:pStyle w:val="NormalWeb"/>
              <w:spacing w:before="0" w:beforeAutospacing="0" w:after="0" w:afterAutospacing="0"/>
            </w:pPr>
            <w:r>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679B3" w14:textId="77777777" w:rsidR="0051196C" w:rsidRDefault="0051196C">
            <w:pPr>
              <w:pStyle w:val="NormalWeb"/>
              <w:spacing w:before="0" w:beforeAutospacing="0" w:after="0" w:afterAutospacing="0"/>
            </w:pPr>
            <w:r>
              <w:rPr>
                <w:color w:val="000000"/>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7C288" w14:textId="77777777" w:rsidR="0051196C" w:rsidRDefault="0051196C">
            <w:pPr>
              <w:pStyle w:val="NormalWeb"/>
              <w:spacing w:before="0" w:beforeAutospacing="0" w:after="0" w:afterAutospacing="0"/>
            </w:pPr>
            <w:r>
              <w:rPr>
                <w:color w:val="000000"/>
              </w:rPr>
              <w:t>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EDB01" w14:textId="77777777" w:rsidR="0051196C" w:rsidRDefault="0051196C">
            <w:pPr>
              <w:pStyle w:val="NormalWeb"/>
              <w:spacing w:before="0" w:beforeAutospacing="0" w:after="0" w:afterAutospacing="0"/>
            </w:pPr>
            <w:r>
              <w:rPr>
                <w:color w:val="000000"/>
              </w:rPr>
              <w:t>RGB</w:t>
            </w:r>
          </w:p>
        </w:tc>
      </w:tr>
      <w:tr w:rsidR="0051196C" w14:paraId="15D94E79" w14:textId="77777777" w:rsidTr="005119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4B72D" w14:textId="77777777" w:rsidR="0051196C" w:rsidRDefault="0051196C">
            <w:pPr>
              <w:pStyle w:val="NormalWeb"/>
              <w:spacing w:before="0" w:beforeAutospacing="0" w:after="0" w:afterAutospacing="0"/>
            </w:pPr>
            <w:r>
              <w:rPr>
                <w:color w:val="000000"/>
              </w:rPr>
              <w:t>DEVISIGN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42DCA" w14:textId="77777777" w:rsidR="0051196C" w:rsidRDefault="0051196C">
            <w:pPr>
              <w:pStyle w:val="NormalWeb"/>
              <w:spacing w:before="0" w:beforeAutospacing="0" w:after="0" w:afterAutospacing="0"/>
            </w:pPr>
            <w:r>
              <w:rPr>
                <w:color w:val="000000"/>
              </w:rPr>
              <w:t>Chinese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5C59" w14:textId="77777777" w:rsidR="0051196C" w:rsidRDefault="0051196C">
            <w:pPr>
              <w:pStyle w:val="NormalWeb"/>
              <w:spacing w:before="0" w:beforeAutospacing="0" w:after="0" w:afterAutospacing="0"/>
            </w:pPr>
            <w:r>
              <w:rPr>
                <w:color w:val="000000"/>
              </w:rPr>
              <w:t>4414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CA47C" w14:textId="77777777" w:rsidR="0051196C" w:rsidRDefault="0051196C">
            <w:pPr>
              <w:pStyle w:val="NormalWeb"/>
              <w:spacing w:before="0" w:beforeAutospacing="0" w:after="0" w:afterAutospacing="0"/>
            </w:pPr>
            <w:r>
              <w:rPr>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F274E" w14:textId="77777777" w:rsidR="0051196C" w:rsidRDefault="0051196C">
            <w:pPr>
              <w:pStyle w:val="NormalWeb"/>
              <w:spacing w:before="0" w:beforeAutospacing="0" w:after="0" w:afterAutospacing="0"/>
            </w:pPr>
            <w:r>
              <w:rPr>
                <w:color w:val="000000"/>
              </w:rPr>
              <w:t>331050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3915C" w14:textId="77777777" w:rsidR="0051196C" w:rsidRDefault="0051196C">
            <w:pPr>
              <w:pStyle w:val="NormalWeb"/>
              <w:spacing w:before="0" w:beforeAutospacing="0" w:after="0" w:afterAutospacing="0"/>
            </w:pPr>
            <w:r>
              <w:rPr>
                <w:color w:val="000000"/>
              </w:rPr>
              <w:t>21.87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C4ED6" w14:textId="77777777" w:rsidR="0051196C" w:rsidRDefault="0051196C">
            <w:pPr>
              <w:pStyle w:val="NormalWeb"/>
              <w:spacing w:before="0" w:beforeAutospacing="0" w:after="0" w:afterAutospacing="0"/>
            </w:pPr>
            <w:r>
              <w:rPr>
                <w:color w:val="000000"/>
              </w:rPr>
              <w:t>RGBD</w:t>
            </w:r>
          </w:p>
        </w:tc>
      </w:tr>
      <w:tr w:rsidR="0051196C" w14:paraId="313A205C" w14:textId="77777777" w:rsidTr="005119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42C8E" w14:textId="77777777" w:rsidR="0051196C" w:rsidRDefault="0051196C">
            <w:pPr>
              <w:pStyle w:val="NormalWeb"/>
              <w:spacing w:before="0" w:beforeAutospacing="0" w:after="0" w:afterAutospacing="0"/>
            </w:pPr>
            <w:r>
              <w:rPr>
                <w:color w:val="000000"/>
              </w:rPr>
              <w:t>INCLUDE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E310E" w14:textId="77777777" w:rsidR="0051196C" w:rsidRDefault="0051196C">
            <w:pPr>
              <w:pStyle w:val="NormalWeb"/>
              <w:spacing w:before="0" w:beforeAutospacing="0" w:after="0" w:afterAutospacing="0"/>
            </w:pPr>
            <w:r>
              <w:rPr>
                <w:color w:val="000000"/>
              </w:rPr>
              <w:t>Indian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CCE63" w14:textId="77777777" w:rsidR="0051196C" w:rsidRDefault="0051196C">
            <w:pPr>
              <w:pStyle w:val="NormalWeb"/>
              <w:spacing w:before="0" w:beforeAutospacing="0" w:after="0" w:afterAutospacing="0"/>
            </w:pPr>
            <w:r>
              <w:rPr>
                <w:color w:val="000000"/>
              </w:rPr>
              <w:t>263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67FCF" w14:textId="77777777" w:rsidR="0051196C" w:rsidRDefault="0051196C">
            <w:pPr>
              <w:pStyle w:val="NormalWeb"/>
              <w:spacing w:before="0" w:beforeAutospacing="0" w:after="0" w:afterAutospacing="0"/>
            </w:pP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20BDB" w14:textId="77777777" w:rsidR="0051196C" w:rsidRDefault="0051196C">
            <w:pPr>
              <w:pStyle w:val="NormalWeb"/>
              <w:spacing w:before="0" w:beforeAutospacing="0" w:after="0" w:afterAutospacing="0"/>
            </w:pPr>
            <w:r>
              <w:rPr>
                <w:color w:val="000000"/>
              </w:rPr>
              <w:t>4,287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D9A5D" w14:textId="77777777" w:rsidR="0051196C" w:rsidRDefault="0051196C">
            <w:pPr>
              <w:pStyle w:val="NormalWeb"/>
              <w:spacing w:before="0" w:beforeAutospacing="0" w:after="0" w:afterAutospacing="0"/>
            </w:pPr>
            <w:r>
              <w:rPr>
                <w:color w:val="000000"/>
              </w:rPr>
              <w:t>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7B867" w14:textId="77777777" w:rsidR="0051196C" w:rsidRDefault="0051196C">
            <w:pPr>
              <w:pStyle w:val="NormalWeb"/>
              <w:spacing w:before="0" w:beforeAutospacing="0" w:after="0" w:afterAutospacing="0"/>
            </w:pPr>
            <w:r>
              <w:rPr>
                <w:color w:val="000000"/>
              </w:rPr>
              <w:t>RGB</w:t>
            </w:r>
          </w:p>
        </w:tc>
      </w:tr>
    </w:tbl>
    <w:p w14:paraId="2211A7A6" w14:textId="273B37CB" w:rsidR="00FC6835" w:rsidRPr="007678D0" w:rsidRDefault="00FC6835" w:rsidP="007678D0">
      <w:pPr>
        <w:spacing w:line="276" w:lineRule="auto"/>
        <w:jc w:val="center"/>
        <w:rPr>
          <w:i/>
          <w:sz w:val="22"/>
          <w:szCs w:val="22"/>
        </w:rPr>
      </w:pPr>
      <w:r>
        <w:rPr>
          <w:i/>
          <w:sz w:val="22"/>
          <w:szCs w:val="22"/>
        </w:rPr>
        <w:t xml:space="preserve"> </w:t>
      </w:r>
    </w:p>
    <w:p w14:paraId="1A5950EA" w14:textId="77777777" w:rsidR="00FC6835" w:rsidRDefault="00FC6835" w:rsidP="00FC6835">
      <w:pPr>
        <w:spacing w:line="276" w:lineRule="auto"/>
        <w:jc w:val="center"/>
        <w:rPr>
          <w:b/>
          <w:sz w:val="20"/>
          <w:szCs w:val="20"/>
        </w:rPr>
      </w:pPr>
      <w:r>
        <w:rPr>
          <w:b/>
          <w:sz w:val="20"/>
          <w:szCs w:val="20"/>
        </w:rPr>
        <w:t>Table 2: Results of Open Hands Library on 7 datasets</w:t>
      </w:r>
    </w:p>
    <w:p w14:paraId="6F81F107" w14:textId="68AAC224" w:rsidR="00FC6835" w:rsidRDefault="00FC6835" w:rsidP="00FC6835">
      <w:pPr>
        <w:spacing w:line="276" w:lineRule="auto"/>
        <w:jc w:val="center"/>
        <w:rPr>
          <w:i/>
          <w:sz w:val="22"/>
          <w:szCs w:val="22"/>
        </w:rPr>
      </w:pPr>
      <w:r>
        <w:rPr>
          <w:i/>
          <w:sz w:val="22"/>
          <w:szCs w:val="22"/>
        </w:rPr>
        <w:t>Following are the detailed results of all 4 models available in the OpenHands Library</w:t>
      </w:r>
    </w:p>
    <w:p w14:paraId="67089972" w14:textId="3CFABD62" w:rsidR="00FC6835" w:rsidRDefault="00FC6835" w:rsidP="00FC6835">
      <w:pPr>
        <w:spacing w:line="276" w:lineRule="auto"/>
        <w:jc w:val="center"/>
        <w:rPr>
          <w:i/>
          <w:sz w:val="22"/>
          <w:szCs w:val="22"/>
        </w:rPr>
      </w:pPr>
      <w:r>
        <w:rPr>
          <w:i/>
          <w:sz w:val="22"/>
          <w:szCs w:val="22"/>
        </w:rPr>
        <w:t>on each of the 7 datasets.</w:t>
      </w:r>
    </w:p>
    <w:tbl>
      <w:tblPr>
        <w:tblW w:w="0" w:type="auto"/>
        <w:tblCellMar>
          <w:top w:w="15" w:type="dxa"/>
          <w:left w:w="15" w:type="dxa"/>
          <w:bottom w:w="15" w:type="dxa"/>
          <w:right w:w="15" w:type="dxa"/>
        </w:tblCellMar>
        <w:tblLook w:val="04A0" w:firstRow="1" w:lastRow="0" w:firstColumn="1" w:lastColumn="0" w:noHBand="0" w:noVBand="1"/>
      </w:tblPr>
      <w:tblGrid>
        <w:gridCol w:w="1540"/>
        <w:gridCol w:w="1251"/>
        <w:gridCol w:w="1249"/>
        <w:gridCol w:w="1092"/>
        <w:gridCol w:w="879"/>
        <w:gridCol w:w="1422"/>
        <w:gridCol w:w="788"/>
        <w:gridCol w:w="788"/>
      </w:tblGrid>
      <w:tr w:rsidR="0051196C" w:rsidRPr="0051196C" w14:paraId="15A12DDB" w14:textId="77777777" w:rsidTr="0051196C">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6EAEA" w14:textId="77777777" w:rsidR="0051196C" w:rsidRPr="0051196C" w:rsidRDefault="0051196C" w:rsidP="0051196C">
            <w:pPr>
              <w:spacing w:line="276" w:lineRule="auto"/>
              <w:jc w:val="center"/>
              <w:rPr>
                <w:iCs/>
                <w:sz w:val="22"/>
                <w:szCs w:val="22"/>
              </w:rPr>
            </w:pPr>
            <w:r w:rsidRPr="0051196C">
              <w:rPr>
                <w:b/>
                <w:bCs/>
                <w:iCs/>
                <w:sz w:val="22"/>
                <w:szCs w:val="22"/>
              </w:rPr>
              <w:t>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E73B" w14:textId="77777777" w:rsidR="0051196C" w:rsidRPr="0051196C" w:rsidRDefault="0051196C" w:rsidP="0051196C">
            <w:pPr>
              <w:spacing w:line="276" w:lineRule="auto"/>
              <w:jc w:val="center"/>
              <w:rPr>
                <w:iCs/>
                <w:sz w:val="22"/>
                <w:szCs w:val="22"/>
              </w:rPr>
            </w:pPr>
            <w:r w:rsidRPr="0051196C">
              <w:rPr>
                <w:b/>
                <w:bCs/>
                <w:iCs/>
                <w:sz w:val="22"/>
                <w:szCs w:val="22"/>
              </w:rPr>
              <w:t>Language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7C35" w14:textId="77777777" w:rsidR="0051196C" w:rsidRPr="0051196C" w:rsidRDefault="0051196C" w:rsidP="0051196C">
            <w:pPr>
              <w:spacing w:line="276" w:lineRule="auto"/>
              <w:jc w:val="center"/>
              <w:rPr>
                <w:iCs/>
                <w:sz w:val="22"/>
                <w:szCs w:val="22"/>
              </w:rPr>
            </w:pPr>
            <w:r w:rsidRPr="0051196C">
              <w:rPr>
                <w:b/>
                <w:bCs/>
                <w:iCs/>
                <w:sz w:val="22"/>
                <w:szCs w:val="22"/>
              </w:rPr>
              <w:t>State-of-the-art</w:t>
            </w:r>
          </w:p>
          <w:p w14:paraId="54EEB274" w14:textId="77777777" w:rsidR="0051196C" w:rsidRPr="0051196C" w:rsidRDefault="0051196C" w:rsidP="0051196C">
            <w:pPr>
              <w:spacing w:line="276" w:lineRule="auto"/>
              <w:jc w:val="center"/>
              <w:rPr>
                <w:iCs/>
                <w:sz w:val="22"/>
                <w:szCs w:val="22"/>
              </w:rPr>
            </w:pPr>
            <w:r w:rsidRPr="0051196C">
              <w:rPr>
                <w:b/>
                <w:bCs/>
                <w:iCs/>
                <w:sz w:val="22"/>
                <w:szCs w:val="22"/>
              </w:rPr>
              <w:t>(pose) model </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0E4A1" w14:textId="77777777" w:rsidR="0051196C" w:rsidRPr="0051196C" w:rsidRDefault="0051196C" w:rsidP="0051196C">
            <w:pPr>
              <w:spacing w:line="276" w:lineRule="auto"/>
              <w:jc w:val="center"/>
              <w:rPr>
                <w:iCs/>
                <w:sz w:val="22"/>
                <w:szCs w:val="22"/>
              </w:rPr>
            </w:pPr>
          </w:p>
          <w:p w14:paraId="288FE22F" w14:textId="77777777" w:rsidR="0051196C" w:rsidRPr="0051196C" w:rsidRDefault="0051196C" w:rsidP="0051196C">
            <w:pPr>
              <w:spacing w:line="276" w:lineRule="auto"/>
              <w:jc w:val="center"/>
              <w:rPr>
                <w:iCs/>
                <w:sz w:val="22"/>
                <w:szCs w:val="22"/>
              </w:rPr>
            </w:pPr>
            <w:r w:rsidRPr="0051196C">
              <w:rPr>
                <w:b/>
                <w:bCs/>
                <w:iCs/>
                <w:sz w:val="22"/>
                <w:szCs w:val="22"/>
              </w:rPr>
              <w:t>Model Available in OpenHands</w:t>
            </w:r>
          </w:p>
          <w:p w14:paraId="32E4FBEB" w14:textId="77777777" w:rsidR="0051196C" w:rsidRPr="0051196C" w:rsidRDefault="0051196C" w:rsidP="0051196C">
            <w:pPr>
              <w:spacing w:line="276" w:lineRule="auto"/>
              <w:jc w:val="center"/>
              <w:rPr>
                <w:iCs/>
                <w:sz w:val="22"/>
                <w:szCs w:val="22"/>
              </w:rPr>
            </w:pPr>
          </w:p>
        </w:tc>
      </w:tr>
      <w:tr w:rsidR="0051196C" w:rsidRPr="0051196C" w14:paraId="227FC9EB" w14:textId="77777777" w:rsidTr="0051196C">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8E8F9" w14:textId="77777777" w:rsidR="0051196C" w:rsidRPr="0051196C" w:rsidRDefault="0051196C" w:rsidP="0051196C">
            <w:pPr>
              <w:spacing w:line="276" w:lineRule="auto"/>
              <w:jc w:val="center"/>
              <w:rPr>
                <w:iCs/>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E7E0F" w14:textId="77777777" w:rsidR="0051196C" w:rsidRPr="0051196C" w:rsidRDefault="0051196C" w:rsidP="0051196C">
            <w:pPr>
              <w:spacing w:line="276" w:lineRule="auto"/>
              <w:jc w:val="center"/>
              <w:rPr>
                <w:iCs/>
                <w:sz w:val="22"/>
                <w:szCs w:val="22"/>
              </w:rPr>
            </w:pPr>
            <w:r w:rsidRPr="0051196C">
              <w:rPr>
                <w:b/>
                <w:bCs/>
                <w:iCs/>
                <w:sz w:val="22"/>
                <w:szCs w:val="22"/>
              </w:rPr>
              <w:t>Model (Params)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6EAFB" w14:textId="77777777" w:rsidR="0051196C" w:rsidRPr="0051196C" w:rsidRDefault="0051196C" w:rsidP="0051196C">
            <w:pPr>
              <w:spacing w:line="276" w:lineRule="auto"/>
              <w:jc w:val="center"/>
              <w:rPr>
                <w:iCs/>
                <w:sz w:val="22"/>
                <w:szCs w:val="22"/>
              </w:rPr>
            </w:pPr>
            <w:r w:rsidRPr="0051196C">
              <w:rPr>
                <w:b/>
                <w:bCs/>
                <w:iCs/>
                <w:sz w:val="22"/>
                <w:szCs w:val="22"/>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15762" w14:textId="77777777" w:rsidR="0051196C" w:rsidRPr="0051196C" w:rsidRDefault="0051196C" w:rsidP="0051196C">
            <w:pPr>
              <w:spacing w:line="276" w:lineRule="auto"/>
              <w:jc w:val="center"/>
              <w:rPr>
                <w:iCs/>
                <w:sz w:val="22"/>
                <w:szCs w:val="22"/>
              </w:rPr>
            </w:pPr>
            <w:r w:rsidRPr="0051196C">
              <w:rPr>
                <w:b/>
                <w:bCs/>
                <w:iCs/>
                <w:sz w:val="22"/>
                <w:szCs w:val="22"/>
              </w:rPr>
              <w:t>LSTM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206EB" w14:textId="77777777" w:rsidR="0051196C" w:rsidRPr="0051196C" w:rsidRDefault="0051196C" w:rsidP="0051196C">
            <w:pPr>
              <w:spacing w:line="276" w:lineRule="auto"/>
              <w:jc w:val="center"/>
              <w:rPr>
                <w:iCs/>
                <w:sz w:val="22"/>
                <w:szCs w:val="22"/>
              </w:rPr>
            </w:pPr>
            <w:r w:rsidRPr="0051196C">
              <w:rPr>
                <w:b/>
                <w:bCs/>
                <w:iCs/>
                <w:sz w:val="22"/>
                <w:szCs w:val="22"/>
              </w:rPr>
              <w:t>Transformer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47AD" w14:textId="77777777" w:rsidR="0051196C" w:rsidRPr="0051196C" w:rsidRDefault="0051196C" w:rsidP="0051196C">
            <w:pPr>
              <w:spacing w:line="276" w:lineRule="auto"/>
              <w:jc w:val="center"/>
              <w:rPr>
                <w:iCs/>
                <w:sz w:val="22"/>
                <w:szCs w:val="22"/>
              </w:rPr>
            </w:pPr>
            <w:r w:rsidRPr="0051196C">
              <w:rPr>
                <w:b/>
                <w:bCs/>
                <w:iCs/>
                <w:sz w:val="22"/>
                <w:szCs w:val="22"/>
              </w:rPr>
              <w:t>ST-GCN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A9DAD" w14:textId="77777777" w:rsidR="0051196C" w:rsidRPr="0051196C" w:rsidRDefault="0051196C" w:rsidP="0051196C">
            <w:pPr>
              <w:spacing w:line="276" w:lineRule="auto"/>
              <w:jc w:val="center"/>
              <w:rPr>
                <w:iCs/>
                <w:sz w:val="22"/>
                <w:szCs w:val="22"/>
              </w:rPr>
            </w:pPr>
            <w:r w:rsidRPr="0051196C">
              <w:rPr>
                <w:b/>
                <w:bCs/>
                <w:iCs/>
                <w:sz w:val="22"/>
                <w:szCs w:val="22"/>
              </w:rPr>
              <w:t>SL-GCN</w:t>
            </w:r>
          </w:p>
        </w:tc>
      </w:tr>
      <w:tr w:rsidR="0051196C" w:rsidRPr="0051196C" w14:paraId="776B7489" w14:textId="77777777" w:rsidTr="0051196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20E92" w14:textId="77777777" w:rsidR="0051196C" w:rsidRPr="0051196C" w:rsidRDefault="0051196C" w:rsidP="0051196C">
            <w:pPr>
              <w:spacing w:line="276" w:lineRule="auto"/>
              <w:jc w:val="center"/>
              <w:rPr>
                <w:iCs/>
                <w:sz w:val="22"/>
                <w:szCs w:val="22"/>
              </w:rPr>
            </w:pPr>
            <w:r w:rsidRPr="0051196C">
              <w:rPr>
                <w:iCs/>
                <w:sz w:val="22"/>
                <w:szCs w:val="22"/>
              </w:rPr>
              <w:t>INCLUDE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5B47C" w14:textId="77777777" w:rsidR="0051196C" w:rsidRPr="0051196C" w:rsidRDefault="0051196C" w:rsidP="0051196C">
            <w:pPr>
              <w:spacing w:line="276" w:lineRule="auto"/>
              <w:jc w:val="center"/>
              <w:rPr>
                <w:iCs/>
                <w:sz w:val="22"/>
                <w:szCs w:val="22"/>
              </w:rPr>
            </w:pPr>
            <w:r w:rsidRPr="0051196C">
              <w:rPr>
                <w:iCs/>
                <w:sz w:val="22"/>
                <w:szCs w:val="22"/>
              </w:rPr>
              <w:t>Indian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9AA6D" w14:textId="77777777" w:rsidR="0051196C" w:rsidRPr="0051196C" w:rsidRDefault="0051196C" w:rsidP="0051196C">
            <w:pPr>
              <w:spacing w:line="276" w:lineRule="auto"/>
              <w:jc w:val="center"/>
              <w:rPr>
                <w:iCs/>
                <w:sz w:val="22"/>
                <w:szCs w:val="22"/>
              </w:rPr>
            </w:pPr>
            <w:r w:rsidRPr="0051196C">
              <w:rPr>
                <w:iCs/>
                <w:sz w:val="22"/>
                <w:szCs w:val="22"/>
              </w:rPr>
              <w:t>Pose-XGBoost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BE5FA" w14:textId="77777777" w:rsidR="0051196C" w:rsidRPr="0051196C" w:rsidRDefault="0051196C" w:rsidP="0051196C">
            <w:pPr>
              <w:spacing w:line="276" w:lineRule="auto"/>
              <w:jc w:val="center"/>
              <w:rPr>
                <w:iCs/>
                <w:sz w:val="22"/>
                <w:szCs w:val="22"/>
              </w:rPr>
            </w:pPr>
            <w:r w:rsidRPr="0051196C">
              <w:rPr>
                <w:iCs/>
                <w:sz w:val="22"/>
                <w:szCs w:val="22"/>
              </w:rPr>
              <w:t>63.10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2669C" w14:textId="77777777" w:rsidR="0051196C" w:rsidRPr="0051196C" w:rsidRDefault="0051196C" w:rsidP="0051196C">
            <w:pPr>
              <w:spacing w:line="276" w:lineRule="auto"/>
              <w:jc w:val="center"/>
              <w:rPr>
                <w:iCs/>
                <w:sz w:val="22"/>
                <w:szCs w:val="22"/>
              </w:rPr>
            </w:pPr>
            <w:r w:rsidRPr="0051196C">
              <w:rPr>
                <w:iCs/>
                <w:sz w:val="22"/>
                <w:szCs w:val="22"/>
              </w:rPr>
              <w:t>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50C2" w14:textId="77777777" w:rsidR="0051196C" w:rsidRPr="0051196C" w:rsidRDefault="0051196C" w:rsidP="0051196C">
            <w:pPr>
              <w:spacing w:line="276" w:lineRule="auto"/>
              <w:jc w:val="center"/>
              <w:rPr>
                <w:iCs/>
                <w:sz w:val="22"/>
                <w:szCs w:val="22"/>
              </w:rPr>
            </w:pPr>
            <w:r w:rsidRPr="0051196C">
              <w:rPr>
                <w:iCs/>
                <w:sz w:val="22"/>
                <w:szCs w:val="22"/>
              </w:rPr>
              <w:t>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1CD08" w14:textId="77777777" w:rsidR="0051196C" w:rsidRPr="0051196C" w:rsidRDefault="0051196C" w:rsidP="0051196C">
            <w:pPr>
              <w:spacing w:line="276" w:lineRule="auto"/>
              <w:jc w:val="center"/>
              <w:rPr>
                <w:iCs/>
                <w:sz w:val="22"/>
                <w:szCs w:val="22"/>
              </w:rPr>
            </w:pPr>
            <w:r w:rsidRPr="0051196C">
              <w:rPr>
                <w:iCs/>
                <w:sz w:val="22"/>
                <w:szCs w:val="22"/>
              </w:rPr>
              <w:t>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3B2B4" w14:textId="77777777" w:rsidR="0051196C" w:rsidRPr="0051196C" w:rsidRDefault="0051196C" w:rsidP="0051196C">
            <w:pPr>
              <w:spacing w:line="276" w:lineRule="auto"/>
              <w:jc w:val="center"/>
              <w:rPr>
                <w:iCs/>
                <w:sz w:val="22"/>
                <w:szCs w:val="22"/>
              </w:rPr>
            </w:pPr>
            <w:r w:rsidRPr="0051196C">
              <w:rPr>
                <w:iCs/>
                <w:sz w:val="22"/>
                <w:szCs w:val="22"/>
              </w:rPr>
              <w:t>93.5</w:t>
            </w:r>
          </w:p>
        </w:tc>
      </w:tr>
      <w:tr w:rsidR="0051196C" w:rsidRPr="0051196C" w14:paraId="1259F57E" w14:textId="77777777" w:rsidTr="0051196C">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A11B" w14:textId="77777777" w:rsidR="0051196C" w:rsidRPr="0051196C" w:rsidRDefault="0051196C" w:rsidP="0051196C">
            <w:pPr>
              <w:spacing w:line="276" w:lineRule="auto"/>
              <w:jc w:val="center"/>
              <w:rPr>
                <w:iCs/>
                <w:sz w:val="22"/>
                <w:szCs w:val="22"/>
              </w:rPr>
            </w:pPr>
            <w:r w:rsidRPr="0051196C">
              <w:rPr>
                <w:iCs/>
                <w:sz w:val="22"/>
                <w:szCs w:val="22"/>
              </w:rPr>
              <w:t>AUTSL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B7409" w14:textId="77777777" w:rsidR="0051196C" w:rsidRPr="0051196C" w:rsidRDefault="0051196C" w:rsidP="0051196C">
            <w:pPr>
              <w:spacing w:line="276" w:lineRule="auto"/>
              <w:jc w:val="center"/>
              <w:rPr>
                <w:iCs/>
                <w:sz w:val="22"/>
                <w:szCs w:val="22"/>
              </w:rPr>
            </w:pPr>
            <w:r w:rsidRPr="0051196C">
              <w:rPr>
                <w:iCs/>
                <w:sz w:val="22"/>
                <w:szCs w:val="22"/>
              </w:rPr>
              <w:t>Turkish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F2E0D" w14:textId="77777777" w:rsidR="0051196C" w:rsidRPr="0051196C" w:rsidRDefault="0051196C" w:rsidP="0051196C">
            <w:pPr>
              <w:spacing w:line="276" w:lineRule="auto"/>
              <w:jc w:val="center"/>
              <w:rPr>
                <w:iCs/>
                <w:sz w:val="22"/>
                <w:szCs w:val="22"/>
              </w:rPr>
            </w:pPr>
            <w:r w:rsidRPr="0051196C">
              <w:rPr>
                <w:iCs/>
                <w:sz w:val="22"/>
                <w:szCs w:val="22"/>
              </w:rPr>
              <w:t>Pose-SL-GCN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665B8" w14:textId="77777777" w:rsidR="0051196C" w:rsidRPr="0051196C" w:rsidRDefault="0051196C" w:rsidP="0051196C">
            <w:pPr>
              <w:spacing w:line="276" w:lineRule="auto"/>
              <w:jc w:val="center"/>
              <w:rPr>
                <w:iCs/>
                <w:sz w:val="22"/>
                <w:szCs w:val="22"/>
              </w:rPr>
            </w:pPr>
            <w:r w:rsidRPr="0051196C">
              <w:rPr>
                <w:iCs/>
                <w:sz w:val="22"/>
                <w:szCs w:val="22"/>
              </w:rPr>
              <w:t>95.02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F1C7" w14:textId="77777777" w:rsidR="0051196C" w:rsidRPr="0051196C" w:rsidRDefault="0051196C" w:rsidP="0051196C">
            <w:pPr>
              <w:spacing w:line="276" w:lineRule="auto"/>
              <w:jc w:val="center"/>
              <w:rPr>
                <w:iCs/>
                <w:sz w:val="22"/>
                <w:szCs w:val="22"/>
              </w:rPr>
            </w:pPr>
            <w:r w:rsidRPr="0051196C">
              <w:rPr>
                <w:iCs/>
                <w:sz w:val="22"/>
                <w:szCs w:val="22"/>
              </w:rPr>
              <w:t>77.4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2009" w14:textId="77777777" w:rsidR="0051196C" w:rsidRPr="0051196C" w:rsidRDefault="0051196C" w:rsidP="0051196C">
            <w:pPr>
              <w:spacing w:line="276" w:lineRule="auto"/>
              <w:jc w:val="center"/>
              <w:rPr>
                <w:iCs/>
                <w:sz w:val="22"/>
                <w:szCs w:val="22"/>
              </w:rPr>
            </w:pPr>
            <w:r w:rsidRPr="0051196C">
              <w:rPr>
                <w:iCs/>
                <w:sz w:val="22"/>
                <w:szCs w:val="22"/>
              </w:rPr>
              <w:t>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9AA58" w14:textId="77777777" w:rsidR="0051196C" w:rsidRPr="0051196C" w:rsidRDefault="0051196C" w:rsidP="0051196C">
            <w:pPr>
              <w:spacing w:line="276" w:lineRule="auto"/>
              <w:jc w:val="center"/>
              <w:rPr>
                <w:iCs/>
                <w:sz w:val="22"/>
                <w:szCs w:val="22"/>
              </w:rPr>
            </w:pPr>
            <w:r w:rsidRPr="0051196C">
              <w:rPr>
                <w:iCs/>
                <w:sz w:val="22"/>
                <w:szCs w:val="22"/>
              </w:rPr>
              <w:t>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F133" w14:textId="77777777" w:rsidR="0051196C" w:rsidRPr="0051196C" w:rsidRDefault="0051196C" w:rsidP="0051196C">
            <w:pPr>
              <w:spacing w:line="276" w:lineRule="auto"/>
              <w:jc w:val="center"/>
              <w:rPr>
                <w:iCs/>
                <w:sz w:val="22"/>
                <w:szCs w:val="22"/>
              </w:rPr>
            </w:pPr>
            <w:r w:rsidRPr="0051196C">
              <w:rPr>
                <w:iCs/>
                <w:sz w:val="22"/>
                <w:szCs w:val="22"/>
              </w:rPr>
              <w:t>91.9</w:t>
            </w:r>
          </w:p>
        </w:tc>
      </w:tr>
      <w:tr w:rsidR="0051196C" w:rsidRPr="0051196C" w14:paraId="13F0E0A6" w14:textId="77777777" w:rsidTr="0051196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8C96" w14:textId="77777777" w:rsidR="0051196C" w:rsidRPr="0051196C" w:rsidRDefault="0051196C" w:rsidP="0051196C">
            <w:pPr>
              <w:spacing w:line="276" w:lineRule="auto"/>
              <w:jc w:val="center"/>
              <w:rPr>
                <w:iCs/>
                <w:sz w:val="22"/>
                <w:szCs w:val="22"/>
              </w:rPr>
            </w:pPr>
            <w:r w:rsidRPr="0051196C">
              <w:rPr>
                <w:iCs/>
                <w:sz w:val="22"/>
                <w:szCs w:val="22"/>
              </w:rPr>
              <w:t>GSL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D179B" w14:textId="77777777" w:rsidR="0051196C" w:rsidRPr="0051196C" w:rsidRDefault="0051196C" w:rsidP="0051196C">
            <w:pPr>
              <w:spacing w:line="276" w:lineRule="auto"/>
              <w:jc w:val="center"/>
              <w:rPr>
                <w:iCs/>
                <w:sz w:val="22"/>
                <w:szCs w:val="22"/>
              </w:rPr>
            </w:pPr>
            <w:r w:rsidRPr="0051196C">
              <w:rPr>
                <w:iCs/>
                <w:sz w:val="22"/>
                <w:szCs w:val="22"/>
              </w:rPr>
              <w:t>Greek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F693B" w14:textId="77777777" w:rsidR="0051196C" w:rsidRPr="0051196C" w:rsidRDefault="0051196C" w:rsidP="0051196C">
            <w:pPr>
              <w:spacing w:line="276" w:lineRule="auto"/>
              <w:jc w:val="center"/>
              <w:rPr>
                <w:iCs/>
                <w:sz w:val="22"/>
                <w:szCs w:val="22"/>
              </w:rPr>
            </w:pPr>
            <w:r w:rsidRPr="0051196C">
              <w:rPr>
                <w:iCs/>
                <w:sz w:val="22"/>
                <w:szCs w:val="22"/>
              </w:rPr>
              <w:t>Pose-Attention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4C0B2" w14:textId="77777777" w:rsidR="0051196C" w:rsidRPr="0051196C" w:rsidRDefault="0051196C" w:rsidP="0051196C">
            <w:pPr>
              <w:spacing w:line="276" w:lineRule="auto"/>
              <w:jc w:val="center"/>
              <w:rPr>
                <w:iCs/>
                <w:sz w:val="22"/>
                <w:szCs w:val="22"/>
              </w:rPr>
            </w:pPr>
            <w:r w:rsidRPr="0051196C">
              <w:rPr>
                <w:iCs/>
                <w:sz w:val="22"/>
                <w:szCs w:val="22"/>
              </w:rPr>
              <w:t>83.42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3258" w14:textId="77777777" w:rsidR="0051196C" w:rsidRPr="0051196C" w:rsidRDefault="0051196C" w:rsidP="0051196C">
            <w:pPr>
              <w:spacing w:line="276" w:lineRule="auto"/>
              <w:jc w:val="center"/>
              <w:rPr>
                <w:iCs/>
                <w:sz w:val="22"/>
                <w:szCs w:val="22"/>
              </w:rPr>
            </w:pPr>
            <w:r w:rsidRPr="0051196C">
              <w:rPr>
                <w:iCs/>
                <w:sz w:val="22"/>
                <w:szCs w:val="22"/>
              </w:rPr>
              <w:t>86.6 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55754" w14:textId="77777777" w:rsidR="0051196C" w:rsidRPr="0051196C" w:rsidRDefault="0051196C" w:rsidP="0051196C">
            <w:pPr>
              <w:spacing w:line="276" w:lineRule="auto"/>
              <w:jc w:val="center"/>
              <w:rPr>
                <w:iCs/>
                <w:sz w:val="22"/>
                <w:szCs w:val="22"/>
              </w:rPr>
            </w:pPr>
            <w:r w:rsidRPr="0051196C">
              <w:rPr>
                <w:iCs/>
                <w:sz w:val="22"/>
                <w:szCs w:val="22"/>
              </w:rPr>
              <w:t>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3E0A5" w14:textId="77777777" w:rsidR="0051196C" w:rsidRPr="0051196C" w:rsidRDefault="0051196C" w:rsidP="0051196C">
            <w:pPr>
              <w:spacing w:line="276" w:lineRule="auto"/>
              <w:jc w:val="center"/>
              <w:rPr>
                <w:iCs/>
                <w:sz w:val="22"/>
                <w:szCs w:val="22"/>
              </w:rPr>
            </w:pPr>
            <w:r w:rsidRPr="0051196C">
              <w:rPr>
                <w:iCs/>
                <w:sz w:val="22"/>
                <w:szCs w:val="22"/>
              </w:rPr>
              <w:t>93.5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DFD71" w14:textId="77777777" w:rsidR="0051196C" w:rsidRPr="0051196C" w:rsidRDefault="0051196C" w:rsidP="0051196C">
            <w:pPr>
              <w:spacing w:line="276" w:lineRule="auto"/>
              <w:jc w:val="center"/>
              <w:rPr>
                <w:iCs/>
                <w:sz w:val="22"/>
                <w:szCs w:val="22"/>
              </w:rPr>
            </w:pPr>
            <w:r w:rsidRPr="0051196C">
              <w:rPr>
                <w:iCs/>
                <w:sz w:val="22"/>
                <w:szCs w:val="22"/>
              </w:rPr>
              <w:t>95.4</w:t>
            </w:r>
          </w:p>
        </w:tc>
      </w:tr>
      <w:tr w:rsidR="0051196C" w:rsidRPr="0051196C" w14:paraId="2B7C2FAA" w14:textId="77777777" w:rsidTr="0051196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F8E1" w14:textId="77777777" w:rsidR="0051196C" w:rsidRPr="0051196C" w:rsidRDefault="0051196C" w:rsidP="0051196C">
            <w:pPr>
              <w:spacing w:line="276" w:lineRule="auto"/>
              <w:jc w:val="center"/>
              <w:rPr>
                <w:iCs/>
                <w:sz w:val="22"/>
                <w:szCs w:val="22"/>
              </w:rPr>
            </w:pPr>
            <w:r w:rsidRPr="0051196C">
              <w:rPr>
                <w:iCs/>
                <w:sz w:val="22"/>
                <w:szCs w:val="22"/>
              </w:rPr>
              <w:t>DEVISIGN_L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68889" w14:textId="77777777" w:rsidR="0051196C" w:rsidRPr="0051196C" w:rsidRDefault="0051196C" w:rsidP="0051196C">
            <w:pPr>
              <w:spacing w:line="276" w:lineRule="auto"/>
              <w:jc w:val="center"/>
              <w:rPr>
                <w:iCs/>
                <w:sz w:val="22"/>
                <w:szCs w:val="22"/>
              </w:rPr>
            </w:pPr>
            <w:r w:rsidRPr="0051196C">
              <w:rPr>
                <w:iCs/>
                <w:sz w:val="22"/>
                <w:szCs w:val="22"/>
              </w:rPr>
              <w:t>Chinese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0BD79" w14:textId="77777777" w:rsidR="0051196C" w:rsidRPr="0051196C" w:rsidRDefault="0051196C" w:rsidP="0051196C">
            <w:pPr>
              <w:spacing w:line="276" w:lineRule="auto"/>
              <w:jc w:val="center"/>
              <w:rPr>
                <w:iCs/>
                <w:sz w:val="22"/>
                <w:szCs w:val="22"/>
              </w:rPr>
            </w:pPr>
            <w:r w:rsidRPr="0051196C">
              <w:rPr>
                <w:iCs/>
                <w:sz w:val="22"/>
                <w:szCs w:val="22"/>
              </w:rPr>
              <w:t>RGB-iRDML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8C4B" w14:textId="77777777" w:rsidR="0051196C" w:rsidRPr="0051196C" w:rsidRDefault="0051196C" w:rsidP="0051196C">
            <w:pPr>
              <w:spacing w:line="276" w:lineRule="auto"/>
              <w:jc w:val="center"/>
              <w:rPr>
                <w:iCs/>
                <w:sz w:val="22"/>
                <w:szCs w:val="22"/>
              </w:rPr>
            </w:pPr>
            <w:r w:rsidRPr="0051196C">
              <w:rPr>
                <w:iCs/>
                <w:sz w:val="22"/>
                <w:szCs w:val="22"/>
              </w:rPr>
              <w:t>56.85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00212" w14:textId="77777777" w:rsidR="0051196C" w:rsidRPr="0051196C" w:rsidRDefault="0051196C" w:rsidP="0051196C">
            <w:pPr>
              <w:spacing w:line="276" w:lineRule="auto"/>
              <w:jc w:val="center"/>
              <w:rPr>
                <w:iCs/>
                <w:sz w:val="22"/>
                <w:szCs w:val="22"/>
              </w:rPr>
            </w:pPr>
            <w:r w:rsidRPr="0051196C">
              <w:rPr>
                <w:iCs/>
                <w:sz w:val="22"/>
                <w:szCs w:val="22"/>
              </w:rPr>
              <w:t>37.6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C4AE0" w14:textId="77777777" w:rsidR="0051196C" w:rsidRPr="0051196C" w:rsidRDefault="0051196C" w:rsidP="0051196C">
            <w:pPr>
              <w:spacing w:line="276" w:lineRule="auto"/>
              <w:jc w:val="center"/>
              <w:rPr>
                <w:iCs/>
                <w:sz w:val="22"/>
                <w:szCs w:val="22"/>
              </w:rPr>
            </w:pPr>
            <w:r w:rsidRPr="0051196C">
              <w:rPr>
                <w:iCs/>
                <w:sz w:val="22"/>
                <w:szCs w:val="22"/>
              </w:rPr>
              <w:t>48.9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14127" w14:textId="77777777" w:rsidR="0051196C" w:rsidRPr="0051196C" w:rsidRDefault="0051196C" w:rsidP="0051196C">
            <w:pPr>
              <w:spacing w:line="276" w:lineRule="auto"/>
              <w:jc w:val="center"/>
              <w:rPr>
                <w:iCs/>
                <w:sz w:val="22"/>
                <w:szCs w:val="22"/>
              </w:rPr>
            </w:pPr>
            <w:r w:rsidRPr="0051196C">
              <w:rPr>
                <w:iCs/>
                <w:sz w:val="22"/>
                <w:szCs w:val="22"/>
              </w:rPr>
              <w:t>55.8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D3D7A" w14:textId="77777777" w:rsidR="0051196C" w:rsidRPr="0051196C" w:rsidRDefault="0051196C" w:rsidP="0051196C">
            <w:pPr>
              <w:spacing w:line="276" w:lineRule="auto"/>
              <w:jc w:val="center"/>
              <w:rPr>
                <w:iCs/>
                <w:sz w:val="22"/>
                <w:szCs w:val="22"/>
              </w:rPr>
            </w:pPr>
            <w:r w:rsidRPr="0051196C">
              <w:rPr>
                <w:iCs/>
                <w:sz w:val="22"/>
                <w:szCs w:val="22"/>
              </w:rPr>
              <w:t>63.9</w:t>
            </w:r>
          </w:p>
        </w:tc>
      </w:tr>
      <w:tr w:rsidR="0051196C" w:rsidRPr="0051196C" w14:paraId="0C248D6D" w14:textId="77777777" w:rsidTr="0051196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D4507" w14:textId="77777777" w:rsidR="0051196C" w:rsidRPr="0051196C" w:rsidRDefault="0051196C" w:rsidP="0051196C">
            <w:pPr>
              <w:spacing w:line="276" w:lineRule="auto"/>
              <w:jc w:val="center"/>
              <w:rPr>
                <w:iCs/>
                <w:sz w:val="22"/>
                <w:szCs w:val="22"/>
              </w:rPr>
            </w:pPr>
            <w:r w:rsidRPr="0051196C">
              <w:rPr>
                <w:iCs/>
                <w:sz w:val="22"/>
                <w:szCs w:val="22"/>
              </w:rPr>
              <w:t>CSL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E0732" w14:textId="77777777" w:rsidR="0051196C" w:rsidRPr="0051196C" w:rsidRDefault="0051196C" w:rsidP="0051196C">
            <w:pPr>
              <w:spacing w:line="276" w:lineRule="auto"/>
              <w:jc w:val="center"/>
              <w:rPr>
                <w:iCs/>
                <w:sz w:val="22"/>
                <w:szCs w:val="22"/>
              </w:rPr>
            </w:pPr>
            <w:r w:rsidRPr="0051196C">
              <w:rPr>
                <w:iCs/>
                <w:sz w:val="22"/>
                <w:szCs w:val="22"/>
              </w:rPr>
              <w:t>Chinese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6C0FC" w14:textId="77777777" w:rsidR="0051196C" w:rsidRPr="0051196C" w:rsidRDefault="0051196C" w:rsidP="0051196C">
            <w:pPr>
              <w:spacing w:line="276" w:lineRule="auto"/>
              <w:jc w:val="center"/>
              <w:rPr>
                <w:iCs/>
                <w:sz w:val="22"/>
                <w:szCs w:val="22"/>
              </w:rPr>
            </w:pPr>
            <w:r w:rsidRPr="0051196C">
              <w:rPr>
                <w:iCs/>
                <w:sz w:val="22"/>
                <w:szCs w:val="22"/>
              </w:rPr>
              <w:t>RGBD-13D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669BF" w14:textId="77777777" w:rsidR="0051196C" w:rsidRPr="0051196C" w:rsidRDefault="0051196C" w:rsidP="0051196C">
            <w:pPr>
              <w:spacing w:line="276" w:lineRule="auto"/>
              <w:jc w:val="center"/>
              <w:rPr>
                <w:iCs/>
                <w:sz w:val="22"/>
                <w:szCs w:val="22"/>
              </w:rPr>
            </w:pPr>
            <w:r w:rsidRPr="0051196C">
              <w:rPr>
                <w:iCs/>
                <w:sz w:val="22"/>
                <w:szCs w:val="22"/>
              </w:rPr>
              <w:t>95.68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3BB4D" w14:textId="77777777" w:rsidR="0051196C" w:rsidRPr="0051196C" w:rsidRDefault="0051196C" w:rsidP="0051196C">
            <w:pPr>
              <w:spacing w:line="276" w:lineRule="auto"/>
              <w:jc w:val="center"/>
              <w:rPr>
                <w:iCs/>
                <w:sz w:val="22"/>
                <w:szCs w:val="22"/>
              </w:rPr>
            </w:pPr>
            <w:r w:rsidRPr="0051196C">
              <w:rPr>
                <w:iCs/>
                <w:sz w:val="22"/>
                <w:szCs w:val="22"/>
              </w:rPr>
              <w:t>75.1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536A4" w14:textId="77777777" w:rsidR="0051196C" w:rsidRPr="0051196C" w:rsidRDefault="0051196C" w:rsidP="0051196C">
            <w:pPr>
              <w:spacing w:line="276" w:lineRule="auto"/>
              <w:jc w:val="center"/>
              <w:rPr>
                <w:iCs/>
                <w:sz w:val="22"/>
                <w:szCs w:val="22"/>
              </w:rPr>
            </w:pPr>
            <w:r w:rsidRPr="0051196C">
              <w:rPr>
                <w:iCs/>
                <w:sz w:val="22"/>
                <w:szCs w:val="22"/>
              </w:rPr>
              <w:t>88.8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F7DC" w14:textId="77777777" w:rsidR="0051196C" w:rsidRPr="0051196C" w:rsidRDefault="0051196C" w:rsidP="0051196C">
            <w:pPr>
              <w:spacing w:line="276" w:lineRule="auto"/>
              <w:jc w:val="center"/>
              <w:rPr>
                <w:iCs/>
                <w:sz w:val="22"/>
                <w:szCs w:val="22"/>
              </w:rPr>
            </w:pPr>
            <w:r w:rsidRPr="0051196C">
              <w:rPr>
                <w:iCs/>
                <w:sz w:val="22"/>
                <w:szCs w:val="22"/>
              </w:rPr>
              <w:t>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A9B4C" w14:textId="77777777" w:rsidR="0051196C" w:rsidRPr="0051196C" w:rsidRDefault="0051196C" w:rsidP="0051196C">
            <w:pPr>
              <w:spacing w:line="276" w:lineRule="auto"/>
              <w:jc w:val="center"/>
              <w:rPr>
                <w:iCs/>
                <w:sz w:val="22"/>
                <w:szCs w:val="22"/>
              </w:rPr>
            </w:pPr>
            <w:r w:rsidRPr="0051196C">
              <w:rPr>
                <w:iCs/>
                <w:sz w:val="22"/>
                <w:szCs w:val="22"/>
              </w:rPr>
              <w:t>94.8</w:t>
            </w:r>
          </w:p>
        </w:tc>
      </w:tr>
      <w:tr w:rsidR="0051196C" w:rsidRPr="0051196C" w14:paraId="60E62D97" w14:textId="77777777" w:rsidTr="0051196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247C4" w14:textId="77777777" w:rsidR="0051196C" w:rsidRPr="0051196C" w:rsidRDefault="0051196C" w:rsidP="0051196C">
            <w:pPr>
              <w:spacing w:line="276" w:lineRule="auto"/>
              <w:jc w:val="center"/>
              <w:rPr>
                <w:iCs/>
                <w:sz w:val="22"/>
                <w:szCs w:val="22"/>
              </w:rPr>
            </w:pPr>
            <w:r w:rsidRPr="0051196C">
              <w:rPr>
                <w:iCs/>
                <w:sz w:val="22"/>
                <w:szCs w:val="22"/>
              </w:rPr>
              <w:t>LSA64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81ABE" w14:textId="77777777" w:rsidR="0051196C" w:rsidRPr="0051196C" w:rsidRDefault="0051196C" w:rsidP="0051196C">
            <w:pPr>
              <w:spacing w:line="276" w:lineRule="auto"/>
              <w:jc w:val="center"/>
              <w:rPr>
                <w:iCs/>
                <w:sz w:val="22"/>
                <w:szCs w:val="22"/>
              </w:rPr>
            </w:pPr>
            <w:r w:rsidRPr="0051196C">
              <w:rPr>
                <w:iCs/>
                <w:sz w:val="22"/>
                <w:szCs w:val="22"/>
              </w:rPr>
              <w:t>Argentinian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E4A1" w14:textId="77777777" w:rsidR="0051196C" w:rsidRPr="0051196C" w:rsidRDefault="0051196C" w:rsidP="0051196C">
            <w:pPr>
              <w:spacing w:line="276" w:lineRule="auto"/>
              <w:jc w:val="center"/>
              <w:rPr>
                <w:iCs/>
                <w:sz w:val="22"/>
                <w:szCs w:val="22"/>
              </w:rPr>
            </w:pPr>
            <w:r w:rsidRPr="0051196C">
              <w:rPr>
                <w:iCs/>
                <w:sz w:val="22"/>
                <w:szCs w:val="22"/>
              </w:rPr>
              <w:t>Pose-LSTM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ED33" w14:textId="77777777" w:rsidR="0051196C" w:rsidRPr="0051196C" w:rsidRDefault="0051196C" w:rsidP="0051196C">
            <w:pPr>
              <w:spacing w:line="276" w:lineRule="auto"/>
              <w:jc w:val="center"/>
              <w:rPr>
                <w:iCs/>
                <w:sz w:val="22"/>
                <w:szCs w:val="22"/>
              </w:rPr>
            </w:pPr>
            <w:r w:rsidRPr="0051196C">
              <w:rPr>
                <w:iCs/>
                <w:sz w:val="22"/>
                <w:szCs w:val="22"/>
              </w:rPr>
              <w:t>93.91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88FB" w14:textId="77777777" w:rsidR="0051196C" w:rsidRPr="0051196C" w:rsidRDefault="0051196C" w:rsidP="0051196C">
            <w:pPr>
              <w:spacing w:line="276" w:lineRule="auto"/>
              <w:jc w:val="center"/>
              <w:rPr>
                <w:iCs/>
                <w:sz w:val="22"/>
                <w:szCs w:val="22"/>
              </w:rPr>
            </w:pPr>
            <w:r w:rsidRPr="0051196C">
              <w:rPr>
                <w:iCs/>
                <w:sz w:val="22"/>
                <w:szCs w:val="22"/>
              </w:rPr>
              <w:t>90.2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0DBA6" w14:textId="77777777" w:rsidR="0051196C" w:rsidRPr="0051196C" w:rsidRDefault="0051196C" w:rsidP="0051196C">
            <w:pPr>
              <w:spacing w:line="276" w:lineRule="auto"/>
              <w:jc w:val="center"/>
              <w:rPr>
                <w:iCs/>
                <w:sz w:val="22"/>
                <w:szCs w:val="22"/>
              </w:rPr>
            </w:pPr>
            <w:r w:rsidRPr="0051196C">
              <w:rPr>
                <w:iCs/>
                <w:sz w:val="22"/>
                <w:szCs w:val="22"/>
              </w:rPr>
              <w:t>92.5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760AD" w14:textId="77777777" w:rsidR="0051196C" w:rsidRPr="0051196C" w:rsidRDefault="0051196C" w:rsidP="0051196C">
            <w:pPr>
              <w:spacing w:line="276" w:lineRule="auto"/>
              <w:jc w:val="center"/>
              <w:rPr>
                <w:iCs/>
                <w:sz w:val="22"/>
                <w:szCs w:val="22"/>
              </w:rPr>
            </w:pPr>
            <w:r w:rsidRPr="0051196C">
              <w:rPr>
                <w:iCs/>
                <w:sz w:val="22"/>
                <w:szCs w:val="22"/>
              </w:rPr>
              <w:t>94.7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47980" w14:textId="77777777" w:rsidR="0051196C" w:rsidRPr="0051196C" w:rsidRDefault="0051196C" w:rsidP="0051196C">
            <w:pPr>
              <w:spacing w:line="276" w:lineRule="auto"/>
              <w:jc w:val="center"/>
              <w:rPr>
                <w:iCs/>
                <w:sz w:val="22"/>
                <w:szCs w:val="22"/>
              </w:rPr>
            </w:pPr>
            <w:r w:rsidRPr="0051196C">
              <w:rPr>
                <w:iCs/>
                <w:sz w:val="22"/>
                <w:szCs w:val="22"/>
              </w:rPr>
              <w:t>97.8</w:t>
            </w:r>
          </w:p>
        </w:tc>
      </w:tr>
      <w:tr w:rsidR="0051196C" w:rsidRPr="0051196C" w14:paraId="1694C8A2" w14:textId="77777777" w:rsidTr="0051196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FF110" w14:textId="77777777" w:rsidR="0051196C" w:rsidRPr="0051196C" w:rsidRDefault="0051196C" w:rsidP="0051196C">
            <w:pPr>
              <w:spacing w:line="276" w:lineRule="auto"/>
              <w:jc w:val="center"/>
              <w:rPr>
                <w:iCs/>
                <w:sz w:val="22"/>
                <w:szCs w:val="22"/>
              </w:rPr>
            </w:pPr>
            <w:r w:rsidRPr="0051196C">
              <w:rPr>
                <w:iCs/>
                <w:sz w:val="22"/>
                <w:szCs w:val="22"/>
              </w:rPr>
              <w:t>WLASL2000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FF2A4" w14:textId="77777777" w:rsidR="0051196C" w:rsidRPr="0051196C" w:rsidRDefault="0051196C" w:rsidP="0051196C">
            <w:pPr>
              <w:spacing w:line="276" w:lineRule="auto"/>
              <w:jc w:val="center"/>
              <w:rPr>
                <w:iCs/>
                <w:sz w:val="22"/>
                <w:szCs w:val="22"/>
              </w:rPr>
            </w:pPr>
            <w:r w:rsidRPr="0051196C">
              <w:rPr>
                <w:iCs/>
                <w:sz w:val="22"/>
                <w:szCs w:val="22"/>
              </w:rPr>
              <w:t>American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C52ED" w14:textId="77777777" w:rsidR="0051196C" w:rsidRPr="0051196C" w:rsidRDefault="0051196C" w:rsidP="0051196C">
            <w:pPr>
              <w:spacing w:line="276" w:lineRule="auto"/>
              <w:jc w:val="center"/>
              <w:rPr>
                <w:iCs/>
                <w:sz w:val="22"/>
                <w:szCs w:val="22"/>
              </w:rPr>
            </w:pPr>
            <w:r w:rsidRPr="0051196C">
              <w:rPr>
                <w:iCs/>
                <w:sz w:val="22"/>
                <w:szCs w:val="22"/>
              </w:rPr>
              <w:t>Pose-TGCN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5FD4D" w14:textId="77777777" w:rsidR="0051196C" w:rsidRPr="0051196C" w:rsidRDefault="0051196C" w:rsidP="0051196C">
            <w:pPr>
              <w:spacing w:line="276" w:lineRule="auto"/>
              <w:jc w:val="center"/>
              <w:rPr>
                <w:iCs/>
                <w:sz w:val="22"/>
                <w:szCs w:val="22"/>
              </w:rPr>
            </w:pPr>
            <w:r w:rsidRPr="0051196C">
              <w:rPr>
                <w:iCs/>
                <w:sz w:val="22"/>
                <w:szCs w:val="22"/>
              </w:rPr>
              <w:t>23.65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35D72" w14:textId="77777777" w:rsidR="0051196C" w:rsidRPr="0051196C" w:rsidRDefault="0051196C" w:rsidP="0051196C">
            <w:pPr>
              <w:spacing w:line="276" w:lineRule="auto"/>
              <w:jc w:val="center"/>
              <w:rPr>
                <w:iCs/>
                <w:sz w:val="22"/>
                <w:szCs w:val="22"/>
              </w:rPr>
            </w:pPr>
            <w:r w:rsidRPr="0051196C">
              <w:rPr>
                <w:iCs/>
                <w:sz w:val="22"/>
                <w:szCs w:val="22"/>
              </w:rPr>
              <w:t>20.6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BC99" w14:textId="77777777" w:rsidR="0051196C" w:rsidRPr="0051196C" w:rsidRDefault="0051196C" w:rsidP="0051196C">
            <w:pPr>
              <w:spacing w:line="276" w:lineRule="auto"/>
              <w:jc w:val="center"/>
              <w:rPr>
                <w:iCs/>
                <w:sz w:val="22"/>
                <w:szCs w:val="22"/>
              </w:rPr>
            </w:pPr>
            <w:r w:rsidRPr="0051196C">
              <w:rPr>
                <w:iCs/>
                <w:sz w:val="22"/>
                <w:szCs w:val="22"/>
              </w:rPr>
              <w:t>23.2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1FC9" w14:textId="77777777" w:rsidR="0051196C" w:rsidRPr="0051196C" w:rsidRDefault="0051196C" w:rsidP="0051196C">
            <w:pPr>
              <w:spacing w:line="276" w:lineRule="auto"/>
              <w:jc w:val="center"/>
              <w:rPr>
                <w:iCs/>
                <w:sz w:val="22"/>
                <w:szCs w:val="22"/>
              </w:rPr>
            </w:pPr>
            <w:r w:rsidRPr="0051196C">
              <w:rPr>
                <w:iCs/>
                <w:sz w:val="22"/>
                <w:szCs w:val="22"/>
              </w:rPr>
              <w:t>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3292" w14:textId="77777777" w:rsidR="0051196C" w:rsidRPr="0051196C" w:rsidRDefault="0051196C" w:rsidP="0051196C">
            <w:pPr>
              <w:spacing w:line="276" w:lineRule="auto"/>
              <w:jc w:val="center"/>
              <w:rPr>
                <w:iCs/>
                <w:sz w:val="22"/>
                <w:szCs w:val="22"/>
              </w:rPr>
            </w:pPr>
            <w:r w:rsidRPr="0051196C">
              <w:rPr>
                <w:iCs/>
                <w:sz w:val="22"/>
                <w:szCs w:val="22"/>
              </w:rPr>
              <w:t>30.6</w:t>
            </w:r>
          </w:p>
        </w:tc>
      </w:tr>
      <w:tr w:rsidR="0051196C" w:rsidRPr="0051196C" w14:paraId="72BF8EA2" w14:textId="77777777" w:rsidTr="0051196C">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1AE2A" w14:textId="77777777" w:rsidR="0051196C" w:rsidRPr="0051196C" w:rsidRDefault="0051196C" w:rsidP="0051196C">
            <w:pPr>
              <w:spacing w:line="276" w:lineRule="auto"/>
              <w:jc w:val="center"/>
              <w:rPr>
                <w:iCs/>
                <w:sz w:val="22"/>
                <w:szCs w:val="22"/>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36DC1" w14:textId="588648F8" w:rsidR="0051196C" w:rsidRPr="0051196C" w:rsidRDefault="0051196C" w:rsidP="0051196C">
            <w:pPr>
              <w:spacing w:line="276" w:lineRule="auto"/>
              <w:rPr>
                <w:b/>
                <w:bCs/>
                <w:iCs/>
                <w:sz w:val="22"/>
                <w:szCs w:val="22"/>
              </w:rPr>
            </w:pPr>
            <w:r w:rsidRPr="0051196C">
              <w:rPr>
                <w:b/>
                <w:bCs/>
                <w:iCs/>
                <w:sz w:val="22"/>
                <w:szCs w:val="22"/>
              </w:rPr>
              <w:t>Average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65F8D" w14:textId="77777777" w:rsidR="0051196C" w:rsidRPr="0051196C" w:rsidRDefault="0051196C" w:rsidP="0051196C">
            <w:pPr>
              <w:spacing w:line="276" w:lineRule="auto"/>
              <w:jc w:val="center"/>
              <w:rPr>
                <w:iCs/>
                <w:sz w:val="22"/>
                <w:szCs w:val="22"/>
              </w:rPr>
            </w:pPr>
            <w:r w:rsidRPr="0051196C">
              <w:rPr>
                <w:iCs/>
                <w:sz w:val="22"/>
                <w:szCs w:val="22"/>
              </w:rPr>
              <w:t>69.38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8747" w14:textId="77777777" w:rsidR="0051196C" w:rsidRPr="0051196C" w:rsidRDefault="0051196C" w:rsidP="0051196C">
            <w:pPr>
              <w:spacing w:line="276" w:lineRule="auto"/>
              <w:jc w:val="center"/>
              <w:rPr>
                <w:iCs/>
                <w:sz w:val="22"/>
                <w:szCs w:val="22"/>
              </w:rPr>
            </w:pPr>
            <w:r w:rsidRPr="0051196C">
              <w:rPr>
                <w:iCs/>
                <w:sz w:val="22"/>
                <w:szCs w:val="22"/>
              </w:rPr>
              <w:t>73.47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E8DBA" w14:textId="77777777" w:rsidR="0051196C" w:rsidRPr="0051196C" w:rsidRDefault="0051196C" w:rsidP="0051196C">
            <w:pPr>
              <w:spacing w:line="276" w:lineRule="auto"/>
              <w:jc w:val="center"/>
              <w:rPr>
                <w:iCs/>
                <w:sz w:val="22"/>
                <w:szCs w:val="22"/>
              </w:rPr>
            </w:pPr>
            <w:r w:rsidRPr="0051196C">
              <w:rPr>
                <w:iCs/>
                <w:sz w:val="22"/>
                <w:szCs w:val="22"/>
              </w:rPr>
              <w:t>77.43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FF7BB" w14:textId="77777777" w:rsidR="0051196C" w:rsidRPr="0051196C" w:rsidRDefault="0051196C" w:rsidP="0051196C">
            <w:pPr>
              <w:spacing w:line="276" w:lineRule="auto"/>
              <w:jc w:val="center"/>
              <w:rPr>
                <w:iCs/>
                <w:sz w:val="22"/>
                <w:szCs w:val="22"/>
              </w:rPr>
            </w:pPr>
            <w:r w:rsidRPr="0051196C">
              <w:rPr>
                <w:iCs/>
                <w:sz w:val="22"/>
                <w:szCs w:val="22"/>
              </w:rPr>
              <w:t>80.69</w:t>
            </w:r>
          </w:p>
        </w:tc>
      </w:tr>
    </w:tbl>
    <w:p w14:paraId="4C817F25" w14:textId="77777777" w:rsidR="00FC6835" w:rsidRDefault="00FC6835" w:rsidP="00FC6835">
      <w:pPr>
        <w:spacing w:after="200" w:line="276" w:lineRule="auto"/>
        <w:jc w:val="both"/>
      </w:pPr>
      <w:r>
        <w:t>Pretraining is done on randomly chosen continuous input streams of length 60–120 frames (approximating 2-4 secs with 30fps videos). Models are then refined using an additional classification head on the relevant ISLR dataset.</w:t>
      </w:r>
    </w:p>
    <w:p w14:paraId="1EF79D6A" w14:textId="77777777" w:rsidR="00FC6835" w:rsidRDefault="00FC6835">
      <w:pPr>
        <w:numPr>
          <w:ilvl w:val="0"/>
          <w:numId w:val="35"/>
        </w:numPr>
        <w:spacing w:line="276" w:lineRule="auto"/>
        <w:jc w:val="both"/>
      </w:pPr>
      <w:r>
        <w:t>Masking-based pretraining</w:t>
      </w:r>
    </w:p>
    <w:p w14:paraId="1C5E9F5C" w14:textId="77777777" w:rsidR="00FC6835" w:rsidRDefault="00FC6835">
      <w:pPr>
        <w:numPr>
          <w:ilvl w:val="0"/>
          <w:numId w:val="35"/>
        </w:numPr>
        <w:spacing w:line="276" w:lineRule="auto"/>
        <w:jc w:val="both"/>
      </w:pPr>
      <w:r>
        <w:t>Contrastive-learning based pretraining</w:t>
      </w:r>
    </w:p>
    <w:p w14:paraId="75145A92" w14:textId="488B8029" w:rsidR="00FC6835" w:rsidRDefault="00D06B86">
      <w:pPr>
        <w:numPr>
          <w:ilvl w:val="0"/>
          <w:numId w:val="35"/>
        </w:numPr>
        <w:spacing w:after="200" w:line="276" w:lineRule="auto"/>
        <w:jc w:val="both"/>
      </w:pPr>
      <w:r>
        <w:t>Predictive coding</w:t>
      </w:r>
      <w:r w:rsidR="00FC6835">
        <w:t xml:space="preserve"> based pretraining</w:t>
      </w:r>
    </w:p>
    <w:p w14:paraId="28E37E30" w14:textId="73C3F631" w:rsidR="00FC6835" w:rsidRDefault="00FC6835" w:rsidP="00FC6835">
      <w:pPr>
        <w:spacing w:after="200" w:line="276" w:lineRule="auto"/>
        <w:jc w:val="both"/>
      </w:pPr>
      <w:r>
        <w:t>The OpenHands library was used to open-source every contribution to this publication. An Indian SL pretraining corpus with more than 1,100 hours of pose data is provided, along with pose-based datasets for each of the six SLs, four ISLR models trained on seven datasets, pretrained models on this corpus for all three pre training techniques, and models refined for four different SLs on top of the pretrained model. Additionally, it provides scripts for efficient deployment that make advantage of MediaPipe posture estimations and their refined ISLR models.</w:t>
      </w:r>
    </w:p>
    <w:p w14:paraId="12936F2F" w14:textId="0192FD37" w:rsidR="00C823F6" w:rsidRPr="003D70EE" w:rsidRDefault="00C823F6">
      <w:pPr>
        <w:pStyle w:val="Heading3"/>
        <w:rPr>
          <w:szCs w:val="28"/>
        </w:rPr>
      </w:pPr>
      <w:bookmarkStart w:id="80" w:name="_Toc135945312"/>
      <w:r>
        <w:t>Spatial-Temporal Graph Convolutional Networks for Sign Language Recognition</w:t>
      </w:r>
      <w:bookmarkEnd w:id="80"/>
    </w:p>
    <w:p w14:paraId="7A357304" w14:textId="4BFF89AE" w:rsidR="00FC6835" w:rsidRDefault="00FC6835" w:rsidP="00FC6835">
      <w:pPr>
        <w:spacing w:line="276" w:lineRule="auto"/>
        <w:jc w:val="both"/>
      </w:pPr>
      <w:r>
        <w:t>[3] One in ten people, or 360 million individuals globally, suffer from a severe hearing loss, according to the World Health Organization. The significance and range of sign language in many of these people's communication is further highlighted by this data. Despite this, very few hearing people can communicate using sign language.</w:t>
      </w:r>
    </w:p>
    <w:p w14:paraId="6F8A569D" w14:textId="7FDFB1A9" w:rsidR="00FC6835" w:rsidRDefault="00FC6835" w:rsidP="00FC6835">
      <w:pPr>
        <w:spacing w:line="276" w:lineRule="auto"/>
        <w:jc w:val="both"/>
      </w:pPr>
    </w:p>
    <w:p w14:paraId="2929B01C" w14:textId="3E10C85D" w:rsidR="00FC6835" w:rsidRDefault="00FC6835" w:rsidP="00FC6835">
      <w:pPr>
        <w:spacing w:line="276" w:lineRule="auto"/>
        <w:jc w:val="both"/>
      </w:pPr>
      <w:r>
        <w:t xml:space="preserve">Graph, spatial-temporal A novel method for </w:t>
      </w:r>
      <w:r w:rsidR="007678D0">
        <w:t>recognizing</w:t>
      </w:r>
      <w:r>
        <w:t xml:space="preserve"> human behavior based on spatial-temporal graphs is called convolutional networks (STGCN). By employing graph representations of the human skeleton, it concentrates on physical mobility and interactions between its components while neglecting the impact of the environment around them. Additionally, it manages motions in both the temporal and spatial dimensions, enabling us to capture the dynamic characteristics of activities throughout time. These qualities are applicable while coping with the challenges and peculiarities of sign language recognition. There are some new ways defined, such as:</w:t>
      </w:r>
    </w:p>
    <w:p w14:paraId="3F55EB61" w14:textId="25653236" w:rsidR="00FC6835" w:rsidRDefault="00FC6835">
      <w:pPr>
        <w:numPr>
          <w:ilvl w:val="0"/>
          <w:numId w:val="28"/>
        </w:numPr>
        <w:spacing w:line="276" w:lineRule="auto"/>
        <w:jc w:val="both"/>
      </w:pPr>
      <w:r>
        <w:t>sign identification based on human movement, which considers various aspects of its dynamics and helps to address some of the fundamental problems in the area.</w:t>
      </w:r>
    </w:p>
    <w:p w14:paraId="5E33AD78" w14:textId="02AFE518" w:rsidR="00FC6835" w:rsidRDefault="00FC6835">
      <w:pPr>
        <w:numPr>
          <w:ilvl w:val="0"/>
          <w:numId w:val="28"/>
        </w:numPr>
        <w:spacing w:line="276" w:lineRule="auto"/>
        <w:jc w:val="both"/>
      </w:pPr>
      <w:r>
        <w:t>the production of a brand-new human skeleton dataset for sign language, which will aid in the advancement of research in this field.</w:t>
      </w:r>
    </w:p>
    <w:p w14:paraId="7F92CE80" w14:textId="64222184" w:rsidR="00FC6835" w:rsidRDefault="00FC6835" w:rsidP="00FC6835">
      <w:pPr>
        <w:spacing w:line="276" w:lineRule="auto"/>
        <w:jc w:val="both"/>
      </w:pPr>
    </w:p>
    <w:p w14:paraId="3E08F2A5" w14:textId="13A1A2F5" w:rsidR="00FC6835" w:rsidRDefault="00A93917" w:rsidP="00FC6835">
      <w:pPr>
        <w:spacing w:line="276" w:lineRule="auto"/>
        <w:jc w:val="both"/>
      </w:pPr>
      <w:r>
        <w:rPr>
          <w:noProof/>
        </w:rPr>
        <w:lastRenderedPageBreak/>
        <w:drawing>
          <wp:anchor distT="114300" distB="114300" distL="114300" distR="114300" simplePos="0" relativeHeight="251679232" behindDoc="0" locked="0" layoutInCell="1" hidden="0" allowOverlap="1" wp14:anchorId="2E9ED5A9" wp14:editId="20AAE04B">
            <wp:simplePos x="0" y="0"/>
            <wp:positionH relativeFrom="column">
              <wp:posOffset>4425950</wp:posOffset>
            </wp:positionH>
            <wp:positionV relativeFrom="paragraph">
              <wp:posOffset>7620</wp:posOffset>
            </wp:positionV>
            <wp:extent cx="1681163" cy="3877520"/>
            <wp:effectExtent l="0" t="0" r="0" b="0"/>
            <wp:wrapSquare wrapText="bothSides" distT="114300" distB="114300" distL="114300" distR="114300"/>
            <wp:docPr id="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681163" cy="3877520"/>
                    </a:xfrm>
                    <a:prstGeom prst="rect">
                      <a:avLst/>
                    </a:prstGeom>
                    <a:ln/>
                  </pic:spPr>
                </pic:pic>
              </a:graphicData>
            </a:graphic>
          </wp:anchor>
        </w:drawing>
      </w:r>
      <w:r w:rsidR="00FC6835">
        <w:t xml:space="preserve">The ST-formulation GCN's is based on a set of skeletal graphs of the human body that were gathered from </w:t>
      </w:r>
      <w:r w:rsidR="002E3A03">
        <w:t>several</w:t>
      </w:r>
      <w:r w:rsidR="00FC6835">
        <w:t xml:space="preserve"> people's activity frames. This structure is shown in Figure 1a, where each node corresponds to an articulation point. The body's natural connections determine the intra-body vertices. To depict their development over time, the inter-frame vertices link the same joints throughout succeeding frames.</w:t>
      </w:r>
    </w:p>
    <w:p w14:paraId="78517E60" w14:textId="77777777" w:rsidR="00FC6835" w:rsidRDefault="00FC6835" w:rsidP="00FC6835">
      <w:pPr>
        <w:spacing w:line="276" w:lineRule="auto"/>
        <w:jc w:val="both"/>
      </w:pPr>
    </w:p>
    <w:p w14:paraId="696A324B" w14:textId="09E79A75" w:rsidR="00FC6835" w:rsidRDefault="002209DA" w:rsidP="00FC6835">
      <w:pPr>
        <w:spacing w:line="276" w:lineRule="auto"/>
        <w:jc w:val="both"/>
      </w:pPr>
      <w:r w:rsidRPr="002209DA">
        <w:rPr>
          <w:noProof/>
        </w:rPr>
        <w:drawing>
          <wp:anchor distT="0" distB="0" distL="114300" distR="114300" simplePos="0" relativeHeight="251702784" behindDoc="1" locked="0" layoutInCell="1" allowOverlap="1" wp14:anchorId="18FA1B63" wp14:editId="6E74F126">
            <wp:simplePos x="0" y="0"/>
            <wp:positionH relativeFrom="column">
              <wp:posOffset>4488180</wp:posOffset>
            </wp:positionH>
            <wp:positionV relativeFrom="paragraph">
              <wp:posOffset>2482850</wp:posOffset>
            </wp:positionV>
            <wp:extent cx="1714500" cy="621665"/>
            <wp:effectExtent l="0" t="0" r="0" b="6985"/>
            <wp:wrapTight wrapText="bothSides">
              <wp:wrapPolygon edited="0">
                <wp:start x="0" y="0"/>
                <wp:lineTo x="0" y="21181"/>
                <wp:lineTo x="21360" y="21181"/>
                <wp:lineTo x="213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14500" cy="621665"/>
                    </a:xfrm>
                    <a:prstGeom prst="rect">
                      <a:avLst/>
                    </a:prstGeom>
                  </pic:spPr>
                </pic:pic>
              </a:graphicData>
            </a:graphic>
            <wp14:sizeRelH relativeFrom="margin">
              <wp14:pctWidth>0</wp14:pctWidth>
            </wp14:sizeRelH>
            <wp14:sizeRelV relativeFrom="margin">
              <wp14:pctHeight>0</wp14:pctHeight>
            </wp14:sizeRelV>
          </wp:anchor>
        </w:drawing>
      </w:r>
      <w:r w:rsidR="00FC6835">
        <w:t>First, based on the estimated skeletons of the people in the input videos, space-time graphs are built. Then, further ST-GCN convolution layers are added to the graphs that are shown, eventually producing feature maps with ever-higher degrees of detail. They are then submitted into a classifier, which chooses the appropriate course of action. It is crucial to first show the sampling and partitioning algorithms used by the ST-GCN in order to fully understand how it functions. It is simple to visualize a rigid grid (or rectangle) centered on a central point when dealing with convolutions over 2D images since it represents the sample region of the convolutional filter and defines the neighborhood. However, in the context of graphs, this definition must be broadened to include points that are immediately surrounding the center point and are joined by a vertex.</w:t>
      </w:r>
      <w:r w:rsidRPr="002209DA">
        <w:rPr>
          <w:noProof/>
        </w:rPr>
        <w:t xml:space="preserve"> </w:t>
      </w:r>
    </w:p>
    <w:p w14:paraId="2A18462F" w14:textId="354687B0" w:rsidR="00FC6835" w:rsidRDefault="00FC6835" w:rsidP="00FC6835">
      <w:pPr>
        <w:spacing w:line="276" w:lineRule="auto"/>
        <w:jc w:val="both"/>
      </w:pPr>
      <w:r>
        <w:t xml:space="preserve">This definition is shown in Figure 1b for a single frame. The sample region for the convolutional filter for the red center points is shown by the dashed edges. Additionally, the algorithm does not look at sites that are physically close to the central points (such the points of the feet, knees, and waist) unless there are vertices connecting them to the red ones. The ST-GCN sampling strategy looks like this. The convolutional filter only looks at points that are closely linked to the core points, as shown in Figure 1b. In other words, neighbors with a distance D=1 are considered while defining the filter zone. In the ST-GCN proposal article, the authors determined this </w:t>
      </w:r>
      <w:r w:rsidR="00D06B86">
        <w:t>distance.</w:t>
      </w:r>
    </w:p>
    <w:p w14:paraId="004931E0" w14:textId="77777777" w:rsidR="00FC6835" w:rsidRDefault="00FC6835" w:rsidP="00FC6835">
      <w:pPr>
        <w:spacing w:line="276" w:lineRule="auto"/>
        <w:jc w:val="both"/>
      </w:pPr>
    </w:p>
    <w:p w14:paraId="130B05B7" w14:textId="77777777" w:rsidR="00FC6835" w:rsidRDefault="00FC6835" w:rsidP="00FC6835">
      <w:pPr>
        <w:spacing w:line="276" w:lineRule="auto"/>
        <w:jc w:val="both"/>
      </w:pPr>
      <w:r>
        <w:t>As shown in Figure 1c, the partitioning approach is based on the location of the joints and the characteristics of human body movement. The writers use eccentric or concentric movements to categorize various body sections., and the locations in the sample region are divided into three subsets:</w:t>
      </w:r>
    </w:p>
    <w:p w14:paraId="28E6FED2" w14:textId="77777777" w:rsidR="00FC6835" w:rsidRDefault="00FC6835">
      <w:pPr>
        <w:numPr>
          <w:ilvl w:val="0"/>
          <w:numId w:val="15"/>
        </w:numPr>
        <w:spacing w:line="276" w:lineRule="auto"/>
        <w:jc w:val="both"/>
      </w:pPr>
      <w:r>
        <w:t>The root node (or center point, marked green in Figure 1c)</w:t>
      </w:r>
    </w:p>
    <w:p w14:paraId="40CA8F1E" w14:textId="77777777" w:rsidR="00FC6835" w:rsidRDefault="00FC6835">
      <w:pPr>
        <w:numPr>
          <w:ilvl w:val="0"/>
          <w:numId w:val="15"/>
        </w:numPr>
        <w:spacing w:line="276" w:lineRule="auto"/>
        <w:jc w:val="both"/>
      </w:pPr>
      <w:r>
        <w:t>The centripetal group (blue dots in the Figure 1c), which are the neighborhood nodes that are closest to the center of gravity of the skeleton</w:t>
      </w:r>
    </w:p>
    <w:p w14:paraId="35E1533B" w14:textId="77777777" w:rsidR="00FC6835" w:rsidRDefault="00FC6835">
      <w:pPr>
        <w:numPr>
          <w:ilvl w:val="0"/>
          <w:numId w:val="15"/>
        </w:numPr>
        <w:spacing w:line="276" w:lineRule="auto"/>
        <w:jc w:val="both"/>
      </w:pPr>
      <w:r>
        <w:t>The centripetal group (blue dots in the Figure 1c), which are the neighborhood nodes that are closest to the center of gravity of the skeleton</w:t>
      </w:r>
    </w:p>
    <w:p w14:paraId="2042D667" w14:textId="77777777" w:rsidR="00FC6835" w:rsidRDefault="00FC6835" w:rsidP="00FC6835">
      <w:pPr>
        <w:spacing w:line="276" w:lineRule="auto"/>
        <w:jc w:val="both"/>
      </w:pPr>
      <w:r>
        <w:t>A new collection of human bones for sign language was provided based on the American Sign Language Lexicon Video Collection (ASLLVD). The ASLLVD is a sizable public dataset that includes annotations, start and end frame markers, and class labels for each sample along with video sequences of thousands of American Sign Language (ASL) signals. Following are some steps that how it works,</w:t>
      </w:r>
    </w:p>
    <w:p w14:paraId="3F27EA56" w14:textId="77777777" w:rsidR="00FC6835" w:rsidRDefault="00FC6835">
      <w:pPr>
        <w:numPr>
          <w:ilvl w:val="0"/>
          <w:numId w:val="36"/>
        </w:numPr>
        <w:spacing w:line="276" w:lineRule="auto"/>
        <w:jc w:val="both"/>
      </w:pPr>
      <w:r>
        <w:t>obtaining the videos</w:t>
      </w:r>
    </w:p>
    <w:p w14:paraId="7955B291" w14:textId="77777777" w:rsidR="00FC6835" w:rsidRDefault="00FC6835">
      <w:pPr>
        <w:numPr>
          <w:ilvl w:val="0"/>
          <w:numId w:val="36"/>
        </w:numPr>
        <w:spacing w:line="276" w:lineRule="auto"/>
        <w:jc w:val="both"/>
      </w:pPr>
      <w:r>
        <w:lastRenderedPageBreak/>
        <w:t>segment the videos</w:t>
      </w:r>
    </w:p>
    <w:p w14:paraId="67B04FE5" w14:textId="77777777" w:rsidR="00FC6835" w:rsidRDefault="00FC6835">
      <w:pPr>
        <w:numPr>
          <w:ilvl w:val="0"/>
          <w:numId w:val="36"/>
        </w:numPr>
        <w:spacing w:line="276" w:lineRule="auto"/>
        <w:jc w:val="both"/>
      </w:pPr>
      <w:r>
        <w:t>estimating the skeletons</w:t>
      </w:r>
    </w:p>
    <w:p w14:paraId="71F601B2" w14:textId="77777777" w:rsidR="00FC6835" w:rsidRDefault="00FC6835">
      <w:pPr>
        <w:numPr>
          <w:ilvl w:val="0"/>
          <w:numId w:val="36"/>
        </w:numPr>
        <w:spacing w:line="276" w:lineRule="auto"/>
        <w:jc w:val="both"/>
      </w:pPr>
      <w:r>
        <w:t>filtering the key points.</w:t>
      </w:r>
    </w:p>
    <w:p w14:paraId="05ABED06" w14:textId="77777777" w:rsidR="00FC6835" w:rsidRDefault="00FC6835">
      <w:pPr>
        <w:numPr>
          <w:ilvl w:val="0"/>
          <w:numId w:val="36"/>
        </w:numPr>
        <w:spacing w:line="276" w:lineRule="auto"/>
        <w:jc w:val="both"/>
      </w:pPr>
      <w:r>
        <w:t>division of the dataset</w:t>
      </w:r>
    </w:p>
    <w:p w14:paraId="2FB0AD43" w14:textId="77777777" w:rsidR="00FC6835" w:rsidRDefault="00FC6835">
      <w:pPr>
        <w:numPr>
          <w:ilvl w:val="0"/>
          <w:numId w:val="36"/>
        </w:numPr>
        <w:spacing w:line="276" w:lineRule="auto"/>
        <w:jc w:val="both"/>
      </w:pPr>
      <w:r>
        <w:t>normalize and serialize</w:t>
      </w:r>
    </w:p>
    <w:p w14:paraId="27F3B204" w14:textId="77777777" w:rsidR="00FC6835" w:rsidRDefault="00FC6835" w:rsidP="00FC6835">
      <w:pPr>
        <w:spacing w:line="276" w:lineRule="auto"/>
        <w:jc w:val="both"/>
      </w:pPr>
      <w:r>
        <w:t xml:space="preserve">Between epochs 330 and 380, the model had an average sign detection accuracy of 61.04%. Consequently, the average top-5 accuracy was 86.36%. This performance fared better than conventional methods like MEI, MHI, and PCA, but it was not as successful as the HOF and BHOF processes in producing the desired outcomes. The comparison of these outcomes is shown in Table 3. </w:t>
      </w:r>
    </w:p>
    <w:p w14:paraId="4B0112A7" w14:textId="77777777" w:rsidR="00FC6835" w:rsidRDefault="00FC6835" w:rsidP="00FC6835">
      <w:pPr>
        <w:spacing w:line="276" w:lineRule="auto"/>
        <w:jc w:val="both"/>
      </w:pPr>
    </w:p>
    <w:p w14:paraId="03356A49" w14:textId="77777777" w:rsidR="00FC6835" w:rsidRDefault="00FC6835" w:rsidP="00FC6835">
      <w:pPr>
        <w:spacing w:line="276" w:lineRule="auto"/>
        <w:jc w:val="center"/>
        <w:rPr>
          <w:b/>
          <w:sz w:val="20"/>
          <w:szCs w:val="20"/>
        </w:rPr>
      </w:pPr>
      <w:r>
        <w:rPr>
          <w:b/>
          <w:sz w:val="20"/>
          <w:szCs w:val="20"/>
        </w:rPr>
        <w:t xml:space="preserve">Table 3: Comparison of results of STGCN with other models </w:t>
      </w:r>
    </w:p>
    <w:p w14:paraId="333B2F4A" w14:textId="020B308D" w:rsidR="00FC6835" w:rsidRDefault="00FC6835" w:rsidP="00FC6835">
      <w:pPr>
        <w:spacing w:line="276" w:lineRule="auto"/>
        <w:jc w:val="center"/>
        <w:rPr>
          <w:noProof/>
        </w:rPr>
      </w:pPr>
      <w:r>
        <w:rPr>
          <w:i/>
          <w:sz w:val="22"/>
          <w:szCs w:val="22"/>
        </w:rPr>
        <w:t>The table shows comparison of STGCN model with all 5 models/methods used.</w:t>
      </w:r>
    </w:p>
    <w:tbl>
      <w:tblPr>
        <w:tblW w:w="0" w:type="auto"/>
        <w:jc w:val="center"/>
        <w:tblCellMar>
          <w:top w:w="15" w:type="dxa"/>
          <w:left w:w="15" w:type="dxa"/>
          <w:bottom w:w="15" w:type="dxa"/>
          <w:right w:w="15" w:type="dxa"/>
        </w:tblCellMar>
        <w:tblLook w:val="04A0" w:firstRow="1" w:lastRow="0" w:firstColumn="1" w:lastColumn="0" w:noHBand="0" w:noVBand="1"/>
      </w:tblPr>
      <w:tblGrid>
        <w:gridCol w:w="3271"/>
        <w:gridCol w:w="3389"/>
      </w:tblGrid>
      <w:tr w:rsidR="0051196C" w:rsidRPr="0051196C" w14:paraId="6EE1982D" w14:textId="77777777" w:rsidTr="0051196C">
        <w:trPr>
          <w:jc w:val="center"/>
        </w:trPr>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BC64" w14:textId="77777777" w:rsidR="0051196C" w:rsidRPr="0051196C" w:rsidRDefault="0051196C" w:rsidP="0051196C">
            <w:pPr>
              <w:pStyle w:val="BodyText"/>
              <w:jc w:val="center"/>
            </w:pPr>
          </w:p>
        </w:tc>
        <w:tc>
          <w:tcPr>
            <w:tcW w:w="3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137AC" w14:textId="77777777" w:rsidR="0051196C" w:rsidRPr="0051196C" w:rsidRDefault="0051196C" w:rsidP="0051196C">
            <w:pPr>
              <w:pStyle w:val="BodyText"/>
              <w:jc w:val="center"/>
            </w:pPr>
            <w:r w:rsidRPr="0051196C">
              <w:rPr>
                <w:b/>
                <w:bCs/>
              </w:rPr>
              <w:t>Accuracy (%)</w:t>
            </w:r>
          </w:p>
        </w:tc>
      </w:tr>
      <w:tr w:rsidR="0051196C" w:rsidRPr="0051196C" w14:paraId="20D1F3B5" w14:textId="77777777" w:rsidTr="0051196C">
        <w:trPr>
          <w:jc w:val="center"/>
        </w:trPr>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7D641" w14:textId="77777777" w:rsidR="0051196C" w:rsidRPr="0051196C" w:rsidRDefault="0051196C" w:rsidP="0051196C">
            <w:pPr>
              <w:pStyle w:val="BodyText"/>
              <w:jc w:val="center"/>
            </w:pPr>
            <w:r w:rsidRPr="0051196C">
              <w:t>MHI</w:t>
            </w:r>
          </w:p>
        </w:tc>
        <w:tc>
          <w:tcPr>
            <w:tcW w:w="3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368A2" w14:textId="77777777" w:rsidR="0051196C" w:rsidRPr="0051196C" w:rsidRDefault="0051196C" w:rsidP="0051196C">
            <w:pPr>
              <w:pStyle w:val="BodyText"/>
              <w:jc w:val="center"/>
            </w:pPr>
            <w:r w:rsidRPr="0051196C">
              <w:t>10.00</w:t>
            </w:r>
          </w:p>
        </w:tc>
      </w:tr>
      <w:tr w:rsidR="0051196C" w:rsidRPr="0051196C" w14:paraId="72C61CDC" w14:textId="77777777" w:rsidTr="0051196C">
        <w:trPr>
          <w:jc w:val="center"/>
        </w:trPr>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2CF7" w14:textId="77777777" w:rsidR="0051196C" w:rsidRPr="0051196C" w:rsidRDefault="0051196C" w:rsidP="0051196C">
            <w:pPr>
              <w:pStyle w:val="BodyText"/>
              <w:jc w:val="center"/>
            </w:pPr>
            <w:r w:rsidRPr="0051196C">
              <w:t>MEI</w:t>
            </w:r>
          </w:p>
        </w:tc>
        <w:tc>
          <w:tcPr>
            <w:tcW w:w="3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CBAC5" w14:textId="77777777" w:rsidR="0051196C" w:rsidRPr="0051196C" w:rsidRDefault="0051196C" w:rsidP="0051196C">
            <w:pPr>
              <w:pStyle w:val="BodyText"/>
              <w:jc w:val="center"/>
            </w:pPr>
            <w:r w:rsidRPr="0051196C">
              <w:t>25.00</w:t>
            </w:r>
          </w:p>
        </w:tc>
      </w:tr>
      <w:tr w:rsidR="0051196C" w:rsidRPr="0051196C" w14:paraId="788B31FE" w14:textId="77777777" w:rsidTr="0051196C">
        <w:trPr>
          <w:jc w:val="center"/>
        </w:trPr>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E2985" w14:textId="77777777" w:rsidR="0051196C" w:rsidRPr="0051196C" w:rsidRDefault="0051196C" w:rsidP="0051196C">
            <w:pPr>
              <w:pStyle w:val="BodyText"/>
              <w:jc w:val="center"/>
            </w:pPr>
            <w:r w:rsidRPr="0051196C">
              <w:t>PCA</w:t>
            </w:r>
          </w:p>
        </w:tc>
        <w:tc>
          <w:tcPr>
            <w:tcW w:w="3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A810" w14:textId="77777777" w:rsidR="0051196C" w:rsidRPr="0051196C" w:rsidRDefault="0051196C" w:rsidP="0051196C">
            <w:pPr>
              <w:pStyle w:val="BodyText"/>
              <w:jc w:val="center"/>
            </w:pPr>
            <w:r w:rsidRPr="0051196C">
              <w:t>45.00</w:t>
            </w:r>
          </w:p>
        </w:tc>
      </w:tr>
      <w:tr w:rsidR="0051196C" w:rsidRPr="0051196C" w14:paraId="2A616F22" w14:textId="77777777" w:rsidTr="0051196C">
        <w:trPr>
          <w:jc w:val="center"/>
        </w:trPr>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9E8B8" w14:textId="77777777" w:rsidR="0051196C" w:rsidRPr="0051196C" w:rsidRDefault="0051196C" w:rsidP="0051196C">
            <w:pPr>
              <w:pStyle w:val="BodyText"/>
              <w:jc w:val="center"/>
            </w:pPr>
            <w:r w:rsidRPr="0051196C">
              <w:rPr>
                <w:b/>
                <w:bCs/>
              </w:rPr>
              <w:t>ST-GCN SL</w:t>
            </w:r>
          </w:p>
        </w:tc>
        <w:tc>
          <w:tcPr>
            <w:tcW w:w="3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8FAC" w14:textId="77777777" w:rsidR="0051196C" w:rsidRPr="0051196C" w:rsidRDefault="0051196C" w:rsidP="0051196C">
            <w:pPr>
              <w:pStyle w:val="BodyText"/>
              <w:jc w:val="center"/>
            </w:pPr>
            <w:r w:rsidRPr="0051196C">
              <w:rPr>
                <w:b/>
                <w:bCs/>
              </w:rPr>
              <w:t>61.04</w:t>
            </w:r>
          </w:p>
        </w:tc>
      </w:tr>
      <w:tr w:rsidR="0051196C" w:rsidRPr="0051196C" w14:paraId="7D9BA26E" w14:textId="77777777" w:rsidTr="0051196C">
        <w:trPr>
          <w:jc w:val="center"/>
        </w:trPr>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4749" w14:textId="77777777" w:rsidR="0051196C" w:rsidRPr="0051196C" w:rsidRDefault="0051196C" w:rsidP="0051196C">
            <w:pPr>
              <w:pStyle w:val="BodyText"/>
              <w:jc w:val="center"/>
            </w:pPr>
            <w:r w:rsidRPr="0051196C">
              <w:t>HOF</w:t>
            </w:r>
          </w:p>
        </w:tc>
        <w:tc>
          <w:tcPr>
            <w:tcW w:w="3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B6DB" w14:textId="77777777" w:rsidR="0051196C" w:rsidRPr="0051196C" w:rsidRDefault="0051196C" w:rsidP="0051196C">
            <w:pPr>
              <w:pStyle w:val="BodyText"/>
              <w:jc w:val="center"/>
            </w:pPr>
            <w:r w:rsidRPr="0051196C">
              <w:t>70.00</w:t>
            </w:r>
          </w:p>
        </w:tc>
      </w:tr>
      <w:tr w:rsidR="0051196C" w:rsidRPr="0051196C" w14:paraId="13A4B0E6" w14:textId="77777777" w:rsidTr="0051196C">
        <w:trPr>
          <w:jc w:val="center"/>
        </w:trPr>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362FA" w14:textId="77777777" w:rsidR="0051196C" w:rsidRPr="0051196C" w:rsidRDefault="0051196C" w:rsidP="0051196C">
            <w:pPr>
              <w:pStyle w:val="BodyText"/>
              <w:jc w:val="center"/>
            </w:pPr>
            <w:r w:rsidRPr="0051196C">
              <w:t>BHOF</w:t>
            </w:r>
          </w:p>
        </w:tc>
        <w:tc>
          <w:tcPr>
            <w:tcW w:w="3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8E4F7" w14:textId="77777777" w:rsidR="0051196C" w:rsidRPr="0051196C" w:rsidRDefault="0051196C" w:rsidP="0051196C">
            <w:pPr>
              <w:pStyle w:val="BodyText"/>
              <w:jc w:val="center"/>
            </w:pPr>
            <w:r w:rsidRPr="0051196C">
              <w:t>85.00</w:t>
            </w:r>
          </w:p>
        </w:tc>
      </w:tr>
    </w:tbl>
    <w:p w14:paraId="02523917" w14:textId="77777777" w:rsidR="0051196C" w:rsidRDefault="0051196C" w:rsidP="0051196C">
      <w:pPr>
        <w:pStyle w:val="BodyText"/>
        <w:jc w:val="center"/>
      </w:pPr>
    </w:p>
    <w:p w14:paraId="77932566" w14:textId="6CC4E799" w:rsidR="00FC6835" w:rsidRDefault="00FC6835" w:rsidP="007678D0">
      <w:pPr>
        <w:spacing w:after="200" w:line="276" w:lineRule="auto"/>
        <w:rPr>
          <w:sz w:val="20"/>
          <w:szCs w:val="20"/>
        </w:rPr>
      </w:pPr>
    </w:p>
    <w:p w14:paraId="68C9FCF0" w14:textId="29C67ABC" w:rsidR="005754D1" w:rsidRPr="003D70EE" w:rsidRDefault="005754D1">
      <w:pPr>
        <w:pStyle w:val="Heading3"/>
        <w:rPr>
          <w:szCs w:val="28"/>
        </w:rPr>
      </w:pPr>
      <w:bookmarkStart w:id="81" w:name="_Toc135945313"/>
      <w:r>
        <w:t>Keypoint based Sign Language Translation without Glosses</w:t>
      </w:r>
      <w:bookmarkEnd w:id="81"/>
    </w:p>
    <w:p w14:paraId="45B3573E" w14:textId="69DF817A" w:rsidR="00FC6835" w:rsidRDefault="00FC6835" w:rsidP="00FC6835">
      <w:pPr>
        <w:spacing w:line="276" w:lineRule="auto"/>
        <w:jc w:val="both"/>
      </w:pPr>
      <w:r>
        <w:t xml:space="preserve">[4] SLR research identifies the unique grammar of sign language, which is different from spoken language and has the drawback of being difficult for non-disabled individuals to understand. So let's talk about the problem of directly translating spoken words in a sign language video. To achieve this, we provide a unique keypoint normalization method based on the skeleton point of the signer and rigorous normalization of these points. It enhanced performance by employing a particular normalization strategy depending on body parts. To solve this, a stochastic frame selection method that enables both frame augmentation and sampling simultaneously is applied. There is a social environment where various people should be </w:t>
      </w:r>
      <w:r w:rsidR="00133194">
        <w:t>recognized</w:t>
      </w:r>
      <w:r>
        <w:t xml:space="preserve"> and given equal chances as the value of an equal society has grown. Deaf individuals, however, struggle to communicate with non-disabled people not just in their daily lives, but also in situations where they need to be informed.</w:t>
      </w:r>
    </w:p>
    <w:p w14:paraId="0C26C1B0" w14:textId="77777777" w:rsidR="00FC6835" w:rsidRDefault="00FC6835" w:rsidP="00FC6835">
      <w:pPr>
        <w:spacing w:line="276" w:lineRule="auto"/>
        <w:jc w:val="both"/>
      </w:pPr>
    </w:p>
    <w:p w14:paraId="45E14073" w14:textId="23102A7D" w:rsidR="00FC6835" w:rsidRDefault="00FC6835" w:rsidP="00FC6835">
      <w:pPr>
        <w:spacing w:line="276" w:lineRule="auto"/>
        <w:jc w:val="both"/>
      </w:pPr>
      <w:r>
        <w:lastRenderedPageBreak/>
        <w:t xml:space="preserve">Instead of Sign English Translation (SLT), which instantly converts sign language video to spoken language, Continuous Sign Language Recognition (CSLR), which </w:t>
      </w:r>
      <w:r w:rsidR="002E3A03">
        <w:t>recognizes</w:t>
      </w:r>
      <w:r>
        <w:t xml:space="preserve"> sequential glosses, is the focus. It is hard to provide meaningful interpretation alone using CSLR due to the differences between the syntax of sign language and the grammar of spoken language. In contrast to a translation based on sign language grammar, which is workable even without gloss, a new method for translating directly from spoken language to video must be used. We thus try SLT using Neural Machine Translation (NMT)-based methods. In this work, we use the GRU-based Seq2Seq model.</w:t>
      </w:r>
    </w:p>
    <w:p w14:paraId="6D724880" w14:textId="77777777" w:rsidR="00FC6835" w:rsidRDefault="00FC6835" w:rsidP="00FC6835">
      <w:pPr>
        <w:spacing w:line="276" w:lineRule="auto"/>
        <w:jc w:val="both"/>
      </w:pPr>
    </w:p>
    <w:p w14:paraId="545456B4" w14:textId="2FE76EF6" w:rsidR="00FC6835" w:rsidRDefault="00FC6835" w:rsidP="00FC6835">
      <w:pPr>
        <w:spacing w:line="276" w:lineRule="auto"/>
        <w:jc w:val="both"/>
      </w:pPr>
      <w:r>
        <w:t xml:space="preserve">Sign language is a visual language that serves as the primary language of the deaf. A visual language, sign language uses </w:t>
      </w:r>
      <w:r w:rsidR="006638D1">
        <w:t>several</w:t>
      </w:r>
      <w:r>
        <w:t xml:space="preserve"> complementary channels to convey information. The signer's facial expressions, lip movements, upper body movements, and hand gestures are all important nonverbal cues. This paper proposes a technique for translating sign language based on the movement of the signer. To more accurately determine the signer's bodily movement, we employ keypoint-based SLT. The keypoint-based SLT of the signer requires frame processing. Depending on the signer's angle and placement in the frame, the keypoint can take on a wide range of values. To get around and generalize the differences, the keypoint vector should be normalized. Furthermore, whereas conventional keypoint-based sign language translation models fix the length of the sign language image using the frame sampling technique, the NMT model requires a fixed-length keypoint vector to perform SLT. In this process, if the video is too short, there is a higher chance that crucial frames may be missed, losing information from the </w:t>
      </w:r>
      <w:r w:rsidR="00D06B86">
        <w:t>video. When</w:t>
      </w:r>
      <w:r>
        <w:t xml:space="preserve"> the time is set to be very long, memory use increases even when a large number of frames are still integrated. We offer a straightforward yet efficient solution to these problems. First, a normalization approach based on the separation between each keypoint is applied. We propose a stronger normalizing technique that modifies normalization according to the body part. The term "Customized Normalization" was used. Second, we describe a probability-based frame selection method for adjusting the sign language video's runtime. As a result, it is feasible to raise the priority of the key frame while lowering the importance of the less significant portion of the sign language video. Additionally, a technique that uses both the augmentation and the sampling method concurrently and is based on the duration of the video is presented, and it corresponds to the length of a dynamic video frame. "Stochastic Augmentation and Skip Sampling (SASS)" was the name we gave it.</w:t>
      </w:r>
    </w:p>
    <w:p w14:paraId="428F0923" w14:textId="77777777" w:rsidR="00FC6835" w:rsidRDefault="00FC6835" w:rsidP="00FC6835">
      <w:pPr>
        <w:spacing w:line="276" w:lineRule="auto"/>
        <w:jc w:val="both"/>
      </w:pPr>
    </w:p>
    <w:p w14:paraId="045E6414" w14:textId="637F725F" w:rsidR="00FC6835" w:rsidRDefault="00FC6835" w:rsidP="00FC6835">
      <w:pPr>
        <w:spacing w:line="276" w:lineRule="auto"/>
        <w:jc w:val="both"/>
      </w:pPr>
      <w:r>
        <w:t xml:space="preserve">To determine the feature value of the video, the signer is retrieved. By focusing less on the signer and more on the video's backdrop, this method maximizes the effect on the signer while still collecting enough points from them. The framework proposed by Fang et al. was used. Alphapose can extract essential points more quickly than the Cao, Zhe, et al. OpenPose model by </w:t>
      </w:r>
      <w:r w:rsidR="00D06B86">
        <w:t>recognizing</w:t>
      </w:r>
      <w:r>
        <w:t xml:space="preserve"> signers top-down and then doing so from cropped images. We used a pretrained model on a Halpe dataset. The lower body was removed by eliminating 13 key points, leaving us with 123 key points out of a total of 136. Based on the better results obtained in the Ko et al. study when the keypoint of the face was eliminated, 55 key points were used, deleting 68 detailed facial keypoints.</w:t>
      </w:r>
    </w:p>
    <w:p w14:paraId="3431F702" w14:textId="77777777" w:rsidR="00FC6835" w:rsidRDefault="00FC6835" w:rsidP="00FC6835">
      <w:pPr>
        <w:spacing w:line="276" w:lineRule="auto"/>
        <w:jc w:val="both"/>
      </w:pPr>
    </w:p>
    <w:p w14:paraId="7BDDD3DA" w14:textId="77777777" w:rsidR="00FC6835" w:rsidRDefault="00FC6835" w:rsidP="00FC6835">
      <w:pPr>
        <w:spacing w:line="276" w:lineRule="auto"/>
        <w:jc w:val="both"/>
      </w:pPr>
      <w:r>
        <w:lastRenderedPageBreak/>
        <w:t xml:space="preserve">This was resolved utilizing a broad strategy that is applicable to different datasets while fixing the input value's length. Additionally, we emphasize how crucial the hand-moving frame is to the sign language movie and provide a strategy for keeping it. We propose an augmentation strategy that 5 accentuates the central frame of the image except for this since the frames at the start and end of the movie contain less hand movement for most signers. Additionally, a sampling technique that preserves the key frame is used when the duration of the video is quite long. In this study, we present an augmentation and sampling approach that takes into account the differences in frames for each movie by combining these two methods. "Stochastic Augmentation and Skip Sampling (SASS)" is how it is known. </w:t>
      </w:r>
    </w:p>
    <w:p w14:paraId="08154105" w14:textId="77777777" w:rsidR="00FC6835" w:rsidRDefault="00FC6835" w:rsidP="00FC6835">
      <w:pPr>
        <w:spacing w:line="276" w:lineRule="auto"/>
        <w:jc w:val="both"/>
      </w:pPr>
    </w:p>
    <w:p w14:paraId="72A7E9F9" w14:textId="703DC63B" w:rsidR="0030051B" w:rsidRDefault="00FC6835" w:rsidP="00E665AF">
      <w:pPr>
        <w:spacing w:line="276" w:lineRule="auto"/>
        <w:jc w:val="both"/>
      </w:pPr>
      <w:r>
        <w:t xml:space="preserve">To show the effectiveness of the </w:t>
      </w:r>
      <w:r w:rsidR="00D06B86">
        <w:t>technique</w:t>
      </w:r>
      <w:r>
        <w:t>, experiments were done on two separate datasets: RWTH-PHOENIX-Weather 2014 T. KETI A Korean sign language movie comprising 105 phrases and 419 words is available in the KETI collection (HD). Ten people signed the petition, and the video was taken from two different angles. The KETI dataset, however, lacks a test set, thus we randomly partitioned it into three equal halves with an 8:1:1 ratio. For train, development, and test, the video splits are 6043, 800, and 801, respectively. These films were divided into 30 fps frames. The KETI dataset's absence of gloss made it easy to convert to spoken language.</w:t>
      </w:r>
    </w:p>
    <w:p w14:paraId="0CEAC7F7" w14:textId="77777777" w:rsidR="00E665AF" w:rsidRDefault="00E665AF" w:rsidP="00E665AF">
      <w:pPr>
        <w:spacing w:line="276" w:lineRule="auto"/>
        <w:jc w:val="both"/>
      </w:pPr>
    </w:p>
    <w:p w14:paraId="4A274271" w14:textId="77777777" w:rsidR="00FC6835" w:rsidRDefault="00FC6835" w:rsidP="00FC6835">
      <w:pPr>
        <w:spacing w:line="276" w:lineRule="auto"/>
        <w:jc w:val="center"/>
        <w:rPr>
          <w:b/>
          <w:sz w:val="20"/>
          <w:szCs w:val="20"/>
        </w:rPr>
      </w:pPr>
      <w:r>
        <w:rPr>
          <w:b/>
          <w:sz w:val="20"/>
          <w:szCs w:val="20"/>
        </w:rPr>
        <w:t>Table 4: Results of Keypoint based Sign Language Translation without Glosses</w:t>
      </w:r>
    </w:p>
    <w:p w14:paraId="5F2CC0A4" w14:textId="77777777" w:rsidR="00FC6835" w:rsidRDefault="00FC6835" w:rsidP="00FC6835">
      <w:pPr>
        <w:spacing w:line="276" w:lineRule="auto"/>
        <w:jc w:val="center"/>
        <w:rPr>
          <w:i/>
          <w:sz w:val="22"/>
          <w:szCs w:val="22"/>
        </w:rPr>
      </w:pPr>
      <w:r>
        <w:rPr>
          <w:i/>
          <w:sz w:val="22"/>
          <w:szCs w:val="22"/>
        </w:rPr>
        <w:t>First table shows (TOP) Comparison of SLT Performance by Sampling Method</w:t>
      </w:r>
    </w:p>
    <w:p w14:paraId="0A6D1BE4" w14:textId="77777777" w:rsidR="00E665AF" w:rsidRDefault="00FC6835" w:rsidP="00E665AF">
      <w:pPr>
        <w:spacing w:line="276" w:lineRule="auto"/>
        <w:jc w:val="center"/>
        <w:rPr>
          <w:noProof/>
        </w:rPr>
      </w:pPr>
      <w:r>
        <w:rPr>
          <w:i/>
          <w:sz w:val="22"/>
          <w:szCs w:val="22"/>
        </w:rPr>
        <w:t xml:space="preserve">(Bottom) Comparison of ST/T </w:t>
      </w:r>
      <w:r w:rsidR="006638D1">
        <w:rPr>
          <w:i/>
          <w:sz w:val="22"/>
          <w:szCs w:val="22"/>
        </w:rPr>
        <w:t>Performance</w:t>
      </w:r>
      <w:r>
        <w:rPr>
          <w:i/>
          <w:sz w:val="22"/>
          <w:szCs w:val="22"/>
        </w:rPr>
        <w:t xml:space="preserve"> by Augmentation Method</w:t>
      </w:r>
    </w:p>
    <w:tbl>
      <w:tblPr>
        <w:tblW w:w="0" w:type="auto"/>
        <w:tblCellMar>
          <w:top w:w="15" w:type="dxa"/>
          <w:left w:w="15" w:type="dxa"/>
          <w:bottom w:w="15" w:type="dxa"/>
          <w:right w:w="15" w:type="dxa"/>
        </w:tblCellMar>
        <w:tblLook w:val="04A0" w:firstRow="1" w:lastRow="0" w:firstColumn="1" w:lastColumn="0" w:noHBand="0" w:noVBand="1"/>
      </w:tblPr>
      <w:tblGrid>
        <w:gridCol w:w="1862"/>
        <w:gridCol w:w="991"/>
        <w:gridCol w:w="1237"/>
        <w:gridCol w:w="1267"/>
        <w:gridCol w:w="1026"/>
        <w:gridCol w:w="1281"/>
        <w:gridCol w:w="1309"/>
        <w:gridCol w:w="36"/>
      </w:tblGrid>
      <w:tr w:rsidR="00E665AF" w14:paraId="696EF575" w14:textId="77777777" w:rsidTr="00E665AF">
        <w:trPr>
          <w:gridAfter w:val="1"/>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EDBF6" w14:textId="77777777" w:rsidR="00E665AF" w:rsidRDefault="00E665AF"/>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953D8" w14:textId="77777777" w:rsidR="00E665AF" w:rsidRDefault="00E665AF">
            <w:pPr>
              <w:pStyle w:val="NormalWeb"/>
              <w:spacing w:before="0" w:beforeAutospacing="0" w:after="0" w:afterAutospacing="0"/>
              <w:jc w:val="center"/>
            </w:pPr>
            <w:r>
              <w:rPr>
                <w:b/>
                <w:bCs/>
                <w:color w:val="000000"/>
              </w:rPr>
              <w:t>KETI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25978" w14:textId="77777777" w:rsidR="00E665AF" w:rsidRDefault="00E665AF">
            <w:pPr>
              <w:pStyle w:val="NormalWeb"/>
              <w:spacing w:before="0" w:beforeAutospacing="0" w:after="0" w:afterAutospacing="0"/>
              <w:jc w:val="center"/>
            </w:pPr>
            <w:r>
              <w:rPr>
                <w:b/>
                <w:bCs/>
                <w:color w:val="000000"/>
              </w:rPr>
              <w:t>RWTH-PHOENIX-Weather 2014 T</w:t>
            </w:r>
          </w:p>
        </w:tc>
      </w:tr>
      <w:tr w:rsidR="00E665AF" w14:paraId="6AFFD351" w14:textId="77777777" w:rsidTr="00E665AF">
        <w:trPr>
          <w:gridAfter w:val="1"/>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CB716E" w14:textId="77777777" w:rsidR="00E665AF" w:rsidRDefault="00E665AF"/>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B6BCA" w14:textId="77777777" w:rsidR="00E665AF" w:rsidRDefault="00E665AF">
            <w:pPr>
              <w:pStyle w:val="NormalWeb"/>
              <w:spacing w:before="0" w:beforeAutospacing="0" w:after="0" w:afterAutospacing="0"/>
              <w:jc w:val="center"/>
            </w:pPr>
            <w:r>
              <w:rPr>
                <w:b/>
                <w:bCs/>
                <w:color w:val="000000"/>
              </w:rPr>
              <w:t>BLEU-4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4A0" w14:textId="77777777" w:rsidR="00E665AF" w:rsidRDefault="00E665AF">
            <w:pPr>
              <w:pStyle w:val="NormalWeb"/>
              <w:spacing w:before="0" w:beforeAutospacing="0" w:after="0" w:afterAutospacing="0"/>
              <w:jc w:val="center"/>
            </w:pPr>
            <w:r>
              <w:rPr>
                <w:b/>
                <w:bCs/>
                <w:color w:val="000000"/>
              </w:rPr>
              <w:t>ROUGE-L</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B1BDB" w14:textId="77777777" w:rsidR="00E665AF" w:rsidRDefault="00E665AF">
            <w:pPr>
              <w:pStyle w:val="NormalWeb"/>
              <w:spacing w:before="0" w:beforeAutospacing="0" w:after="0" w:afterAutospacing="0"/>
              <w:jc w:val="center"/>
            </w:pPr>
            <w:r>
              <w:rPr>
                <w:b/>
                <w:bCs/>
                <w:color w:val="000000"/>
              </w:rPr>
              <w:t>METEOR</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8A9AE" w14:textId="77777777" w:rsidR="00E665AF" w:rsidRDefault="00E665AF">
            <w:pPr>
              <w:pStyle w:val="NormalWeb"/>
              <w:spacing w:before="0" w:beforeAutospacing="0" w:after="0" w:afterAutospacing="0"/>
              <w:jc w:val="center"/>
            </w:pPr>
            <w:r>
              <w:rPr>
                <w:b/>
                <w:bCs/>
                <w:color w:val="000000"/>
              </w:rPr>
              <w:t>BLEU-4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23B46" w14:textId="77777777" w:rsidR="00E665AF" w:rsidRDefault="00E665AF">
            <w:pPr>
              <w:pStyle w:val="NormalWeb"/>
              <w:spacing w:before="0" w:beforeAutospacing="0" w:after="0" w:afterAutospacing="0"/>
              <w:jc w:val="center"/>
            </w:pPr>
            <w:r>
              <w:rPr>
                <w:b/>
                <w:bCs/>
                <w:color w:val="000000"/>
              </w:rPr>
              <w:t>ROUGE-L</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8B5B6" w14:textId="77777777" w:rsidR="00E665AF" w:rsidRDefault="00E665AF">
            <w:pPr>
              <w:pStyle w:val="NormalWeb"/>
              <w:spacing w:before="0" w:beforeAutospacing="0" w:after="0" w:afterAutospacing="0"/>
              <w:jc w:val="center"/>
            </w:pPr>
            <w:r>
              <w:rPr>
                <w:b/>
                <w:bCs/>
                <w:color w:val="000000"/>
              </w:rPr>
              <w:t>METEOR</w:t>
            </w:r>
          </w:p>
        </w:tc>
      </w:tr>
      <w:tr w:rsidR="00E665AF" w14:paraId="0F1F48EB" w14:textId="77777777" w:rsidTr="00E665AF">
        <w:trPr>
          <w:trHeight w:val="3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5AC036" w14:textId="77777777" w:rsidR="00E665AF" w:rsidRDefault="00E665AF"/>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8CC622" w14:textId="77777777" w:rsidR="00E665AF" w:rsidRDefault="00E665AF"/>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9A038E" w14:textId="77777777" w:rsidR="00E665AF" w:rsidRDefault="00E665AF"/>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874C81" w14:textId="77777777" w:rsidR="00E665AF" w:rsidRDefault="00E665AF"/>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8EDC9C" w14:textId="77777777" w:rsidR="00E665AF" w:rsidRDefault="00E665AF"/>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B22E28" w14:textId="77777777" w:rsidR="00E665AF" w:rsidRDefault="00E665AF"/>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A17411" w14:textId="77777777" w:rsidR="00E665AF" w:rsidRDefault="00E665AF"/>
        </w:tc>
        <w:tc>
          <w:tcPr>
            <w:tcW w:w="0" w:type="auto"/>
            <w:vAlign w:val="center"/>
            <w:hideMark/>
          </w:tcPr>
          <w:p w14:paraId="7BEEB193" w14:textId="77777777" w:rsidR="00E665AF" w:rsidRDefault="00E665AF"/>
        </w:tc>
      </w:tr>
      <w:tr w:rsidR="00E665AF" w14:paraId="06484833" w14:textId="77777777" w:rsidTr="00E66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D243B" w14:textId="77777777" w:rsidR="00E665AF" w:rsidRDefault="00E665AF">
            <w:pPr>
              <w:pStyle w:val="NormalWeb"/>
              <w:spacing w:before="0" w:beforeAutospacing="0" w:after="0" w:afterAutospacing="0"/>
              <w:jc w:val="center"/>
            </w:pPr>
            <w:r>
              <w:rPr>
                <w:b/>
                <w:bCs/>
                <w:color w:val="000000"/>
              </w:rPr>
              <w:t>Skip + Random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3C280" w14:textId="77777777" w:rsidR="00E665AF" w:rsidRDefault="00E665AF">
            <w:pPr>
              <w:pStyle w:val="NormalWeb"/>
              <w:spacing w:before="0" w:beforeAutospacing="0" w:after="0" w:afterAutospacing="0"/>
              <w:jc w:val="center"/>
            </w:pPr>
            <w:r>
              <w:rPr>
                <w:color w:val="000000"/>
              </w:rPr>
              <w:t>84.24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84E4" w14:textId="77777777" w:rsidR="00E665AF" w:rsidRDefault="00E665AF">
            <w:pPr>
              <w:pStyle w:val="NormalWeb"/>
              <w:spacing w:before="0" w:beforeAutospacing="0" w:after="0" w:afterAutospacing="0"/>
              <w:jc w:val="center"/>
            </w:pPr>
            <w:r>
              <w:rPr>
                <w:color w:val="000000"/>
              </w:rPr>
              <w:t>84.75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D0E1" w14:textId="77777777" w:rsidR="00E665AF" w:rsidRDefault="00E665AF">
            <w:pPr>
              <w:pStyle w:val="NormalWeb"/>
              <w:spacing w:before="0" w:beforeAutospacing="0" w:after="0" w:afterAutospacing="0"/>
              <w:jc w:val="center"/>
            </w:pPr>
            <w:r>
              <w:rPr>
                <w:color w:val="000000"/>
              </w:rPr>
              <w:t>84.80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92E78" w14:textId="77777777" w:rsidR="00E665AF" w:rsidRDefault="00E665AF">
            <w:pPr>
              <w:pStyle w:val="NormalWeb"/>
              <w:spacing w:before="0" w:beforeAutospacing="0" w:after="0" w:afterAutospacing="0"/>
              <w:jc w:val="center"/>
            </w:pPr>
            <w:r>
              <w:rPr>
                <w:color w:val="000000"/>
              </w:rPr>
              <w:t>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6644" w14:textId="77777777" w:rsidR="00E665AF" w:rsidRDefault="00E665AF">
            <w:pPr>
              <w:pStyle w:val="NormalWeb"/>
              <w:spacing w:before="0" w:beforeAutospacing="0" w:after="0" w:afterAutospacing="0"/>
              <w:jc w:val="center"/>
            </w:pPr>
            <w:r>
              <w:rPr>
                <w:color w:val="000000"/>
              </w:rPr>
              <w:t>27.63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83325" w14:textId="77777777" w:rsidR="00E665AF" w:rsidRDefault="00E665AF">
            <w:pPr>
              <w:pStyle w:val="NormalWeb"/>
              <w:spacing w:before="0" w:beforeAutospacing="0" w:after="0" w:afterAutospacing="0"/>
              <w:jc w:val="center"/>
            </w:pPr>
            <w:r>
              <w:rPr>
                <w:color w:val="000000"/>
              </w:rPr>
              <w:t>28.68</w:t>
            </w:r>
          </w:p>
        </w:tc>
        <w:tc>
          <w:tcPr>
            <w:tcW w:w="0" w:type="auto"/>
            <w:vAlign w:val="center"/>
            <w:hideMark/>
          </w:tcPr>
          <w:p w14:paraId="6FBED041" w14:textId="77777777" w:rsidR="00E665AF" w:rsidRDefault="00E665AF">
            <w:pPr>
              <w:rPr>
                <w:sz w:val="20"/>
                <w:szCs w:val="20"/>
              </w:rPr>
            </w:pPr>
          </w:p>
        </w:tc>
      </w:tr>
      <w:tr w:rsidR="00E665AF" w14:paraId="325CC6FA" w14:textId="77777777" w:rsidTr="00E66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6864D" w14:textId="77777777" w:rsidR="00E665AF" w:rsidRDefault="00E665AF">
            <w:pPr>
              <w:pStyle w:val="NormalWeb"/>
              <w:spacing w:before="0" w:beforeAutospacing="0" w:after="0" w:afterAutospacing="0"/>
              <w:jc w:val="center"/>
            </w:pPr>
            <w:r>
              <w:rPr>
                <w:b/>
                <w:bCs/>
                <w:color w:val="000000"/>
              </w:rPr>
              <w:t>Stochastic + Random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D2B" w14:textId="77777777" w:rsidR="00E665AF" w:rsidRDefault="00E665AF">
            <w:pPr>
              <w:pStyle w:val="NormalWeb"/>
              <w:spacing w:before="0" w:beforeAutospacing="0" w:after="0" w:afterAutospacing="0"/>
              <w:jc w:val="center"/>
            </w:pPr>
            <w:r>
              <w:rPr>
                <w:color w:val="000000"/>
              </w:rPr>
              <w:t>83.92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8979" w14:textId="77777777" w:rsidR="00E665AF" w:rsidRDefault="00E665AF">
            <w:pPr>
              <w:pStyle w:val="NormalWeb"/>
              <w:spacing w:before="0" w:beforeAutospacing="0" w:after="0" w:afterAutospacing="0"/>
              <w:jc w:val="center"/>
            </w:pPr>
            <w:r>
              <w:rPr>
                <w:color w:val="000000"/>
              </w:rPr>
              <w:t>84.65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BD4BB" w14:textId="77777777" w:rsidR="00E665AF" w:rsidRDefault="00E665AF">
            <w:pPr>
              <w:pStyle w:val="NormalWeb"/>
              <w:spacing w:before="0" w:beforeAutospacing="0" w:after="0" w:afterAutospacing="0"/>
              <w:jc w:val="center"/>
            </w:pPr>
            <w:r>
              <w:rPr>
                <w:color w:val="000000"/>
              </w:rPr>
              <w:t>84.57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CC162" w14:textId="77777777" w:rsidR="00E665AF" w:rsidRDefault="00E665AF">
            <w:pPr>
              <w:pStyle w:val="NormalWeb"/>
              <w:spacing w:before="0" w:beforeAutospacing="0" w:after="0" w:afterAutospacing="0"/>
              <w:jc w:val="center"/>
            </w:pPr>
            <w:r>
              <w:rPr>
                <w:color w:val="000000"/>
              </w:rPr>
              <w:t>10.16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38FF6" w14:textId="77777777" w:rsidR="00E665AF" w:rsidRDefault="00E665AF">
            <w:pPr>
              <w:pStyle w:val="NormalWeb"/>
              <w:spacing w:before="0" w:beforeAutospacing="0" w:after="0" w:afterAutospacing="0"/>
              <w:jc w:val="center"/>
            </w:pPr>
            <w:r>
              <w:rPr>
                <w:color w:val="000000"/>
              </w:rPr>
              <w:t>26.77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B586" w14:textId="77777777" w:rsidR="00E665AF" w:rsidRDefault="00E665AF">
            <w:pPr>
              <w:pStyle w:val="NormalWeb"/>
              <w:spacing w:before="0" w:beforeAutospacing="0" w:after="0" w:afterAutospacing="0"/>
              <w:jc w:val="center"/>
            </w:pPr>
            <w:r>
              <w:rPr>
                <w:color w:val="000000"/>
              </w:rPr>
              <w:t>28.38</w:t>
            </w:r>
          </w:p>
        </w:tc>
        <w:tc>
          <w:tcPr>
            <w:tcW w:w="0" w:type="auto"/>
            <w:vAlign w:val="center"/>
            <w:hideMark/>
          </w:tcPr>
          <w:p w14:paraId="233E9166" w14:textId="77777777" w:rsidR="00E665AF" w:rsidRDefault="00E665AF">
            <w:pPr>
              <w:rPr>
                <w:sz w:val="20"/>
                <w:szCs w:val="20"/>
              </w:rPr>
            </w:pPr>
          </w:p>
        </w:tc>
      </w:tr>
      <w:tr w:rsidR="00E665AF" w14:paraId="69D796B3" w14:textId="77777777" w:rsidTr="00E66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4541" w14:textId="77777777" w:rsidR="00E665AF" w:rsidRDefault="00E665AF">
            <w:pPr>
              <w:pStyle w:val="NormalWeb"/>
              <w:spacing w:before="0" w:beforeAutospacing="0" w:after="0" w:afterAutospacing="0"/>
              <w:jc w:val="center"/>
            </w:pPr>
            <w:r>
              <w:rPr>
                <w:b/>
                <w:bCs/>
                <w:color w:val="000000"/>
              </w:rPr>
              <w:t>Stochastic + Stochastic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F9FB0" w14:textId="77777777" w:rsidR="00E665AF" w:rsidRDefault="00E665AF">
            <w:pPr>
              <w:pStyle w:val="NormalWeb"/>
              <w:spacing w:before="0" w:beforeAutospacing="0" w:after="0" w:afterAutospacing="0"/>
              <w:jc w:val="center"/>
            </w:pPr>
            <w:r>
              <w:rPr>
                <w:color w:val="000000"/>
              </w:rPr>
              <w:t>83.5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DEAF1" w14:textId="77777777" w:rsidR="00E665AF" w:rsidRDefault="00E665AF">
            <w:pPr>
              <w:pStyle w:val="NormalWeb"/>
              <w:spacing w:before="0" w:beforeAutospacing="0" w:after="0" w:afterAutospacing="0"/>
              <w:jc w:val="center"/>
            </w:pPr>
            <w:r>
              <w:rPr>
                <w:color w:val="000000"/>
              </w:rPr>
              <w:t>83.93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B0EBE" w14:textId="77777777" w:rsidR="00E665AF" w:rsidRDefault="00E665AF">
            <w:pPr>
              <w:pStyle w:val="NormalWeb"/>
              <w:spacing w:before="0" w:beforeAutospacing="0" w:after="0" w:afterAutospacing="0"/>
              <w:jc w:val="center"/>
            </w:pPr>
            <w:r>
              <w:rPr>
                <w:color w:val="000000"/>
              </w:rPr>
              <w:t>83.95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17E24" w14:textId="77777777" w:rsidR="00E665AF" w:rsidRDefault="00E665AF">
            <w:pPr>
              <w:pStyle w:val="NormalWeb"/>
              <w:spacing w:before="0" w:beforeAutospacing="0" w:after="0" w:afterAutospacing="0"/>
              <w:jc w:val="center"/>
            </w:pPr>
            <w:r>
              <w:rPr>
                <w:color w:val="000000"/>
              </w:rPr>
              <w:t>10.83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1133A" w14:textId="77777777" w:rsidR="00E665AF" w:rsidRDefault="00E665AF">
            <w:pPr>
              <w:pStyle w:val="NormalWeb"/>
              <w:spacing w:before="0" w:beforeAutospacing="0" w:after="0" w:afterAutospacing="0"/>
              <w:jc w:val="center"/>
            </w:pPr>
            <w:r>
              <w:rPr>
                <w:color w:val="000000"/>
              </w:rPr>
              <w:t>27.04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B847D" w14:textId="77777777" w:rsidR="00E665AF" w:rsidRDefault="00E665AF">
            <w:pPr>
              <w:pStyle w:val="NormalWeb"/>
              <w:spacing w:before="0" w:beforeAutospacing="0" w:after="0" w:afterAutospacing="0"/>
              <w:jc w:val="center"/>
            </w:pPr>
            <w:r>
              <w:rPr>
                <w:color w:val="000000"/>
              </w:rPr>
              <w:t>28.7</w:t>
            </w:r>
          </w:p>
        </w:tc>
        <w:tc>
          <w:tcPr>
            <w:tcW w:w="0" w:type="auto"/>
            <w:vAlign w:val="center"/>
            <w:hideMark/>
          </w:tcPr>
          <w:p w14:paraId="1846A93F" w14:textId="77777777" w:rsidR="00E665AF" w:rsidRDefault="00E665AF">
            <w:pPr>
              <w:rPr>
                <w:sz w:val="20"/>
                <w:szCs w:val="20"/>
              </w:rPr>
            </w:pPr>
          </w:p>
        </w:tc>
      </w:tr>
      <w:tr w:rsidR="00E665AF" w14:paraId="2CA61C47" w14:textId="77777777" w:rsidTr="00E66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D2F71" w14:textId="77777777" w:rsidR="00E665AF" w:rsidRDefault="00E665AF">
            <w:pPr>
              <w:pStyle w:val="NormalWeb"/>
              <w:spacing w:before="0" w:beforeAutospacing="0" w:after="0" w:afterAutospacing="0"/>
              <w:jc w:val="center"/>
            </w:pPr>
            <w:r>
              <w:rPr>
                <w:b/>
                <w:bCs/>
                <w:color w:val="000000"/>
              </w:rPr>
              <w:t>SASS </w:t>
            </w:r>
          </w:p>
          <w:p w14:paraId="0AD1B06F" w14:textId="77777777" w:rsidR="00E665AF" w:rsidRDefault="00E665AF">
            <w:pPr>
              <w:pStyle w:val="NormalWeb"/>
              <w:spacing w:before="0" w:beforeAutospacing="0" w:after="0" w:afterAutospacing="0"/>
              <w:jc w:val="center"/>
            </w:pPr>
            <w:r>
              <w:rPr>
                <w:b/>
                <w:bCs/>
                <w:i/>
                <w:iCs/>
                <w:color w:val="000000"/>
                <w:sz w:val="22"/>
                <w:szCs w:val="22"/>
              </w:rPr>
              <w:t>(this paper’s)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A5683" w14:textId="77777777" w:rsidR="00E665AF" w:rsidRDefault="00E665AF">
            <w:pPr>
              <w:pStyle w:val="NormalWeb"/>
              <w:spacing w:before="0" w:beforeAutospacing="0" w:after="0" w:afterAutospacing="0"/>
              <w:jc w:val="center"/>
            </w:pPr>
            <w:r>
              <w:rPr>
                <w:color w:val="000000"/>
              </w:rPr>
              <w:t>84.39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59E4D" w14:textId="77777777" w:rsidR="00E665AF" w:rsidRDefault="00E665AF">
            <w:pPr>
              <w:pStyle w:val="NormalWeb"/>
              <w:spacing w:before="0" w:beforeAutospacing="0" w:after="0" w:afterAutospacing="0"/>
              <w:jc w:val="center"/>
            </w:pPr>
            <w:r>
              <w:rPr>
                <w:color w:val="000000"/>
              </w:rPr>
              <w:t>84.85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6F172" w14:textId="77777777" w:rsidR="00E665AF" w:rsidRDefault="00E665AF">
            <w:pPr>
              <w:pStyle w:val="NormalWeb"/>
              <w:spacing w:before="0" w:beforeAutospacing="0" w:after="0" w:afterAutospacing="0"/>
              <w:jc w:val="center"/>
            </w:pPr>
            <w:r>
              <w:rPr>
                <w:color w:val="000000"/>
              </w:rPr>
              <w:t>85.07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99DD3" w14:textId="77777777" w:rsidR="00E665AF" w:rsidRDefault="00E665AF">
            <w:pPr>
              <w:pStyle w:val="NormalWeb"/>
              <w:spacing w:before="0" w:beforeAutospacing="0" w:after="0" w:afterAutospacing="0"/>
              <w:jc w:val="center"/>
            </w:pPr>
            <w:r>
              <w:rPr>
                <w:color w:val="000000"/>
              </w:rPr>
              <w:t>13.31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616C" w14:textId="77777777" w:rsidR="00E665AF" w:rsidRDefault="00E665AF">
            <w:pPr>
              <w:pStyle w:val="NormalWeb"/>
              <w:spacing w:before="0" w:beforeAutospacing="0" w:after="0" w:afterAutospacing="0"/>
              <w:jc w:val="center"/>
            </w:pPr>
            <w:r>
              <w:rPr>
                <w:color w:val="000000"/>
              </w:rPr>
              <w:t>24.72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6E47CC" w14:textId="77777777" w:rsidR="00E665AF" w:rsidRDefault="00E665AF">
            <w:pPr>
              <w:pStyle w:val="NormalWeb"/>
              <w:spacing w:before="0" w:beforeAutospacing="0" w:after="0" w:afterAutospacing="0"/>
              <w:jc w:val="center"/>
            </w:pPr>
            <w:r>
              <w:rPr>
                <w:color w:val="000000"/>
              </w:rPr>
              <w:t>25.85</w:t>
            </w:r>
          </w:p>
        </w:tc>
        <w:tc>
          <w:tcPr>
            <w:tcW w:w="0" w:type="auto"/>
            <w:vAlign w:val="center"/>
            <w:hideMark/>
          </w:tcPr>
          <w:p w14:paraId="54C53599" w14:textId="77777777" w:rsidR="00E665AF" w:rsidRDefault="00E665AF">
            <w:pPr>
              <w:rPr>
                <w:sz w:val="20"/>
                <w:szCs w:val="20"/>
              </w:rPr>
            </w:pPr>
          </w:p>
        </w:tc>
      </w:tr>
    </w:tbl>
    <w:p w14:paraId="47B745D4" w14:textId="5B220F7B" w:rsidR="00FC6835" w:rsidRDefault="00FC6835" w:rsidP="0030051B"/>
    <w:p w14:paraId="0AEC7DB0" w14:textId="6B2A2AB3" w:rsidR="003D4462" w:rsidRPr="003D70EE" w:rsidRDefault="003D4462">
      <w:pPr>
        <w:pStyle w:val="Heading3"/>
        <w:rPr>
          <w:szCs w:val="28"/>
        </w:rPr>
      </w:pPr>
      <w:bookmarkStart w:id="82" w:name="_Toc135945314"/>
      <w:r>
        <w:t>Part-based Graph Convolutional Network for Action Recognition</w:t>
      </w:r>
      <w:bookmarkEnd w:id="82"/>
    </w:p>
    <w:p w14:paraId="108A674E" w14:textId="77777777" w:rsidR="00FC6835" w:rsidRDefault="00FC6835" w:rsidP="00FC6835">
      <w:pPr>
        <w:spacing w:line="276" w:lineRule="auto"/>
        <w:jc w:val="both"/>
      </w:pPr>
      <w:r>
        <w:t xml:space="preserve">[5] Recognizing human behaviors in videos is required for comprehension. RGB, depth, and skeleton video modalities all give distinct sorts of information for comprehending human motions. Skeletal models give 3D joint-positions, which have a higher degree of detail than RGB or depth. The recent publication of numerous multi-modal datasets has attracted a lot of </w:t>
      </w:r>
      <w:r>
        <w:lastRenderedPageBreak/>
        <w:t xml:space="preserve">interest in activity detection from the Skeletal model. To learn high-level characteristics from any graph structure, graph convolutions have been utilized. Graph convolutions, a technique used in modern activity recognition from the Skeletal model, portray the complete skeleton as a single graph. Nevertheless, it makes sense to consider the human skeleton to be a combination of several biological parts. Understanding the importance of each body component and their interactions across space and time may be possible with a representation based on body parts. We describe a model for identifying actions in S-videos that uses a unique part-based graph convolution approach. The model outperforms a model's complete skeleton as a single graph in terms of recognition. At each vertex, current models for skeletal activity recognition use 3D coordinates as features. Action recognition may benefit from the use of geometric features like relative joint coordinates and motion traits like temporal displacements. </w:t>
      </w:r>
    </w:p>
    <w:p w14:paraId="58733E44" w14:textId="56B0821A" w:rsidR="00FC6835" w:rsidRDefault="00E665AF" w:rsidP="00FC6835">
      <w:pPr>
        <w:spacing w:line="276" w:lineRule="auto"/>
        <w:jc w:val="both"/>
      </w:pPr>
      <w:r w:rsidRPr="00113014">
        <w:rPr>
          <w:b/>
          <w:bCs/>
          <w:noProof/>
          <w:sz w:val="20"/>
          <w:szCs w:val="20"/>
        </w:rPr>
        <w:drawing>
          <wp:anchor distT="114300" distB="114300" distL="114300" distR="114300" simplePos="0" relativeHeight="251683328" behindDoc="0" locked="0" layoutInCell="1" hidden="0" allowOverlap="1" wp14:anchorId="68A13F5F" wp14:editId="4C7BF935">
            <wp:simplePos x="0" y="0"/>
            <wp:positionH relativeFrom="margin">
              <wp:align>left</wp:align>
            </wp:positionH>
            <wp:positionV relativeFrom="paragraph">
              <wp:posOffset>1122680</wp:posOffset>
            </wp:positionV>
            <wp:extent cx="5734050" cy="3786188"/>
            <wp:effectExtent l="0" t="0" r="0" b="5080"/>
            <wp:wrapSquare wrapText="bothSides" distT="114300" distB="114300" distL="114300" distR="114300"/>
            <wp:docPr id="1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4050" cy="3786188"/>
                    </a:xfrm>
                    <a:prstGeom prst="rect">
                      <a:avLst/>
                    </a:prstGeom>
                    <a:ln/>
                  </pic:spPr>
                </pic:pic>
              </a:graphicData>
            </a:graphic>
          </wp:anchor>
        </w:drawing>
      </w:r>
      <w:r w:rsidR="00FC6835">
        <w:t>Optical flow aids in the detection of activity from RGB movies, while the Manhattan line map aids in the generation of a 3D design using just one picture. Skeletal action recognition has already made use of geometric and kinematic properties. In our part-based graph convolution model, for strongly influence, we use a motion feature that encodes temporal displacements at each vertex and a geometry feature that encodes relative joint coordinates.</w:t>
      </w:r>
    </w:p>
    <w:p w14:paraId="58288A9F" w14:textId="4D7683F1" w:rsidR="00FC6835" w:rsidRPr="00113014" w:rsidRDefault="00F064F3" w:rsidP="00F064F3">
      <w:pPr>
        <w:spacing w:line="276" w:lineRule="auto"/>
        <w:jc w:val="center"/>
        <w:rPr>
          <w:b/>
          <w:bCs/>
          <w:sz w:val="20"/>
          <w:szCs w:val="20"/>
        </w:rPr>
      </w:pPr>
      <w:r w:rsidRPr="00113014">
        <w:rPr>
          <w:b/>
          <w:bCs/>
          <w:sz w:val="20"/>
          <w:szCs w:val="20"/>
        </w:rPr>
        <w:t>Figure 2: Geometric Features for motion recognition</w:t>
      </w:r>
    </w:p>
    <w:p w14:paraId="34789BB0" w14:textId="44688835" w:rsidR="003643D8" w:rsidRPr="00113014" w:rsidRDefault="00FC29F6" w:rsidP="00F064F3">
      <w:pPr>
        <w:spacing w:line="276" w:lineRule="auto"/>
        <w:jc w:val="center"/>
        <w:rPr>
          <w:i/>
          <w:iCs/>
          <w:sz w:val="22"/>
          <w:szCs w:val="22"/>
        </w:rPr>
      </w:pPr>
      <w:r w:rsidRPr="00113014">
        <w:rPr>
          <w:i/>
          <w:iCs/>
          <w:sz w:val="22"/>
          <w:szCs w:val="22"/>
        </w:rPr>
        <w:t>Above figures (a) to (d) show visual representation of keypoints &amp; features</w:t>
      </w:r>
    </w:p>
    <w:p w14:paraId="793E2E5F" w14:textId="4E30DA55" w:rsidR="00FC29F6" w:rsidRDefault="00FC29F6" w:rsidP="00F064F3">
      <w:pPr>
        <w:spacing w:line="276" w:lineRule="auto"/>
        <w:jc w:val="center"/>
        <w:rPr>
          <w:i/>
          <w:iCs/>
          <w:sz w:val="22"/>
          <w:szCs w:val="22"/>
        </w:rPr>
      </w:pPr>
      <w:r w:rsidRPr="00113014">
        <w:rPr>
          <w:i/>
          <w:iCs/>
          <w:sz w:val="22"/>
          <w:szCs w:val="22"/>
        </w:rPr>
        <w:t>extracted from videos for motion recognition</w:t>
      </w:r>
    </w:p>
    <w:p w14:paraId="4334D621" w14:textId="77777777" w:rsidR="00CC5DCD" w:rsidRPr="00492BCB" w:rsidRDefault="00CC5DCD" w:rsidP="00F064F3">
      <w:pPr>
        <w:spacing w:line="276" w:lineRule="auto"/>
        <w:jc w:val="center"/>
        <w:rPr>
          <w:i/>
          <w:iCs/>
          <w:sz w:val="26"/>
          <w:szCs w:val="26"/>
        </w:rPr>
      </w:pPr>
    </w:p>
    <w:p w14:paraId="265AE063" w14:textId="0BBAD6EE" w:rsidR="00FC6835" w:rsidRDefault="00FC6835" w:rsidP="00FC6835">
      <w:pPr>
        <w:spacing w:line="276" w:lineRule="auto"/>
        <w:jc w:val="both"/>
      </w:pPr>
      <w:r>
        <w:t>Some solutions were:</w:t>
      </w:r>
    </w:p>
    <w:p w14:paraId="075EFBA7" w14:textId="32A775D4" w:rsidR="00FC6835" w:rsidRDefault="00FC6835">
      <w:pPr>
        <w:numPr>
          <w:ilvl w:val="0"/>
          <w:numId w:val="17"/>
        </w:numPr>
        <w:spacing w:line="276" w:lineRule="auto"/>
        <w:jc w:val="both"/>
      </w:pPr>
      <w:r>
        <w:t xml:space="preserve">Creation of </w:t>
      </w:r>
      <w:r w:rsidR="00E665AF">
        <w:t>a</w:t>
      </w:r>
      <w:r>
        <w:t xml:space="preserve"> universal segment graph convolutional network (PB-GCN) that can be applied to distinguish actions in S-videos and learnt for any graph with well-known </w:t>
      </w:r>
      <w:r w:rsidR="00AD15FF">
        <w:t>attributes.</w:t>
      </w:r>
    </w:p>
    <w:p w14:paraId="61E8E64B" w14:textId="77777777" w:rsidR="00FC6835" w:rsidRDefault="00FC6835">
      <w:pPr>
        <w:numPr>
          <w:ilvl w:val="0"/>
          <w:numId w:val="17"/>
        </w:numPr>
        <w:spacing w:line="276" w:lineRule="auto"/>
        <w:jc w:val="both"/>
      </w:pPr>
      <w:r>
        <w:lastRenderedPageBreak/>
        <w:t>To improve recognition performance, geometric and kinematic information are used instead of 3D joint positions at each vertex.</w:t>
      </w:r>
    </w:p>
    <w:p w14:paraId="3ED7C707" w14:textId="77777777" w:rsidR="00FC6835" w:rsidRDefault="00FC6835">
      <w:pPr>
        <w:numPr>
          <w:ilvl w:val="0"/>
          <w:numId w:val="17"/>
        </w:numPr>
        <w:spacing w:line="276" w:lineRule="auto"/>
        <w:jc w:val="both"/>
      </w:pPr>
      <w:r>
        <w:t>Surpassing the current state of the art on the difficult benchmark datasets NTURGB+D and HDM05. Figure 1 displays an overview of our representation and signals.</w:t>
      </w:r>
    </w:p>
    <w:p w14:paraId="76FB3414" w14:textId="3F6C60DB" w:rsidR="00FC6835" w:rsidRDefault="00FC6835" w:rsidP="00FC6835">
      <w:pPr>
        <w:spacing w:line="276" w:lineRule="auto"/>
        <w:jc w:val="both"/>
      </w:pPr>
      <w:r>
        <w:t xml:space="preserve">Graph convolutions over parts are intended to record high-level characteristics of components and comprehend their interrelationships. Different components are </w:t>
      </w:r>
      <w:r w:rsidR="000240BA">
        <w:t>recognized</w:t>
      </w:r>
      <w:r>
        <w:t xml:space="preserve"> in a Deformable Part-based Model, and relationships between them are learnt by deforming the connections amongst them. Graph convolutions on a subgraph discover its attributes, and an aggregate across subgraphs learns their relationships.</w:t>
      </w:r>
    </w:p>
    <w:p w14:paraId="1E09C99F" w14:textId="77777777" w:rsidR="00FC6835" w:rsidRDefault="00FC6835" w:rsidP="00FC6835">
      <w:pPr>
        <w:spacing w:line="276" w:lineRule="auto"/>
        <w:jc w:val="both"/>
      </w:pPr>
      <w:r>
        <w:t>Spatio-temporal graphs are used to depict S-videos. Matching joints in each segment are temporally connected to account for the time dimension. The Spatio-temporal graph for the torso across five frames. By expanding concepts from section 3.2, we offer an overview of convolution formulation for our Spatio-temporal graph by adapting the select-assemble-normalize (PATCHY-SAN) presented by Niepert et al. We refer the reader to for a more in-depth understanding. Spatial convolution on each partition, aggregate the convolved partitions using Fagg, then perform temporal convolution on the graph created by aggregating the partitions. In practice, we spatially convolve each partition individually for each frame, aggregate them at each frame, then conduct temporal convolution on the aggregated graph's temporal dimension.</w:t>
      </w:r>
    </w:p>
    <w:p w14:paraId="78889108" w14:textId="77777777" w:rsidR="00FC6835" w:rsidRDefault="00FC6835" w:rsidP="00FC6835">
      <w:pPr>
        <w:spacing w:line="276" w:lineRule="auto"/>
        <w:jc w:val="both"/>
      </w:pPr>
    </w:p>
    <w:p w14:paraId="2A30C98F" w14:textId="77777777" w:rsidR="00FC6835" w:rsidRDefault="00FC6835" w:rsidP="00FC6835">
      <w:pPr>
        <w:spacing w:line="276" w:lineRule="auto"/>
        <w:jc w:val="both"/>
      </w:pPr>
      <w:r>
        <w:t>SGD was used as the optimizer and train for 80 (NTURGB+D) / 120 epochs (HDM05). The starting learning rate is set to 0.1, and all tests are done on a cluster of four Nvidia GTX 1080Ti GPUs. The batch size has been set to 64. A validation set is used to complete the learning rate decay schedule (configured to decay by 0.1 at epochs 20, 50, and 70 for NTURGB+D, and at epoch 80 for HDM05). In accordance with the graph-based strategy, no augmentation is conducted for any of the tests. We execute ablation investigations on the large-scale NTURGB+D dataset and then compare the state-of-the-art on both HDM05 and NTURGB+D using our model's optimal configuration.</w:t>
      </w:r>
    </w:p>
    <w:p w14:paraId="23C86D83" w14:textId="77777777" w:rsidR="00FC6835" w:rsidRDefault="00FC6835" w:rsidP="00FC6835">
      <w:pPr>
        <w:jc w:val="both"/>
        <w:rPr>
          <w:i/>
          <w:sz w:val="20"/>
          <w:szCs w:val="20"/>
        </w:rPr>
      </w:pPr>
    </w:p>
    <w:p w14:paraId="5B1E02E5" w14:textId="77777777" w:rsidR="00FC6835" w:rsidRDefault="00FC6835" w:rsidP="00FC6835">
      <w:pPr>
        <w:spacing w:line="276" w:lineRule="auto"/>
        <w:jc w:val="center"/>
        <w:rPr>
          <w:b/>
          <w:sz w:val="20"/>
          <w:szCs w:val="20"/>
        </w:rPr>
      </w:pPr>
      <w:r>
        <w:rPr>
          <w:b/>
          <w:sz w:val="20"/>
          <w:szCs w:val="20"/>
        </w:rPr>
        <w:t>Table 5: Results of Part-based Graph Convolutional Network for Action Recognition</w:t>
      </w:r>
    </w:p>
    <w:p w14:paraId="2961EFE6" w14:textId="2B38D7F8" w:rsidR="00FC6835" w:rsidRDefault="00E665AF" w:rsidP="00FC6835">
      <w:pPr>
        <w:spacing w:line="276" w:lineRule="auto"/>
        <w:jc w:val="center"/>
        <w:rPr>
          <w:i/>
          <w:sz w:val="22"/>
          <w:szCs w:val="22"/>
        </w:rPr>
      </w:pPr>
      <w:r>
        <w:rPr>
          <w:i/>
          <w:sz w:val="22"/>
          <w:szCs w:val="22"/>
        </w:rPr>
        <w:t>Top</w:t>
      </w:r>
      <w:r w:rsidR="00FC6835">
        <w:rPr>
          <w:i/>
          <w:sz w:val="22"/>
          <w:szCs w:val="22"/>
        </w:rPr>
        <w:t xml:space="preserve"> table shows performance with number of parts</w:t>
      </w:r>
      <w:r w:rsidR="00FC6835">
        <w:rPr>
          <w:i/>
          <w:sz w:val="22"/>
          <w:szCs w:val="22"/>
        </w:rPr>
        <w:br/>
      </w:r>
      <w:r>
        <w:rPr>
          <w:i/>
          <w:sz w:val="22"/>
          <w:szCs w:val="22"/>
        </w:rPr>
        <w:t>Bottom</w:t>
      </w:r>
      <w:r w:rsidR="00FC6835">
        <w:rPr>
          <w:i/>
          <w:sz w:val="22"/>
          <w:szCs w:val="22"/>
        </w:rPr>
        <w:t xml:space="preserve"> table shows performance with various signals for best &amp; worst</w:t>
      </w:r>
    </w:p>
    <w:p w14:paraId="2D3D02D4" w14:textId="77777777" w:rsidR="00FC6835" w:rsidRDefault="00FC6835" w:rsidP="00FC6835">
      <w:pPr>
        <w:spacing w:line="276" w:lineRule="auto"/>
        <w:jc w:val="center"/>
        <w:rPr>
          <w:i/>
          <w:sz w:val="22"/>
          <w:szCs w:val="22"/>
        </w:rPr>
      </w:pPr>
      <w:r>
        <w:rPr>
          <w:i/>
          <w:sz w:val="22"/>
          <w:szCs w:val="22"/>
        </w:rPr>
        <w:t>number of parts</w:t>
      </w:r>
    </w:p>
    <w:p w14:paraId="18A2424E" w14:textId="28F9F3EE" w:rsidR="00FC6835" w:rsidRDefault="00FC6835" w:rsidP="00FC6835">
      <w:pPr>
        <w:jc w:val="both"/>
        <w:rPr>
          <w:i/>
          <w:sz w:val="20"/>
          <w:szCs w:val="2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60"/>
        <w:gridCol w:w="1247"/>
        <w:gridCol w:w="1183"/>
      </w:tblGrid>
      <w:tr w:rsidR="00E665AF" w14:paraId="1020DD7B" w14:textId="77777777" w:rsidTr="00E665AF">
        <w:trPr>
          <w:trHeight w:val="440"/>
          <w:jc w:val="center"/>
        </w:trPr>
        <w:tc>
          <w:tcPr>
            <w:tcW w:w="20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62BBE" w14:textId="77777777" w:rsidR="00E665AF" w:rsidRDefault="00E665AF">
            <w:pPr>
              <w:pStyle w:val="NormalWeb"/>
              <w:spacing w:before="0" w:beforeAutospacing="0" w:after="0" w:afterAutospacing="0"/>
              <w:jc w:val="center"/>
            </w:pPr>
            <w:r>
              <w:rPr>
                <w:b/>
                <w:bCs/>
                <w:color w:val="000000"/>
              </w:rPr>
              <w:t>#Parts</w:t>
            </w:r>
          </w:p>
        </w:tc>
        <w:tc>
          <w:tcPr>
            <w:tcW w:w="24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F90424" w14:textId="77777777" w:rsidR="00E665AF" w:rsidRDefault="00E665AF">
            <w:pPr>
              <w:pStyle w:val="NormalWeb"/>
              <w:spacing w:before="0" w:beforeAutospacing="0" w:after="0" w:afterAutospacing="0"/>
              <w:jc w:val="center"/>
            </w:pPr>
            <w:r>
              <w:rPr>
                <w:b/>
                <w:bCs/>
                <w:color w:val="000000"/>
              </w:rPr>
              <w:t>Accuracy</w:t>
            </w:r>
          </w:p>
        </w:tc>
      </w:tr>
      <w:tr w:rsidR="00E665AF" w14:paraId="060D1759" w14:textId="77777777" w:rsidTr="00E665AF">
        <w:trPr>
          <w:trHeight w:val="440"/>
          <w:jc w:val="center"/>
        </w:trPr>
        <w:tc>
          <w:tcPr>
            <w:tcW w:w="2060" w:type="dxa"/>
            <w:vMerge/>
            <w:tcBorders>
              <w:top w:val="single" w:sz="8" w:space="0" w:color="000000"/>
              <w:left w:val="single" w:sz="8" w:space="0" w:color="000000"/>
              <w:bottom w:val="single" w:sz="8" w:space="0" w:color="000000"/>
              <w:right w:val="single" w:sz="8" w:space="0" w:color="000000"/>
            </w:tcBorders>
            <w:vAlign w:val="center"/>
            <w:hideMark/>
          </w:tcPr>
          <w:p w14:paraId="57DD69A9" w14:textId="77777777" w:rsidR="00E665AF" w:rsidRDefault="00E665AF"/>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B5827" w14:textId="77777777" w:rsidR="00E665AF" w:rsidRDefault="00E665AF">
            <w:pPr>
              <w:pStyle w:val="NormalWeb"/>
              <w:spacing w:before="0" w:beforeAutospacing="0" w:after="0" w:afterAutospacing="0"/>
              <w:jc w:val="center"/>
            </w:pPr>
            <w:r>
              <w:rPr>
                <w:b/>
                <w:bCs/>
                <w:color w:val="000000"/>
              </w:rPr>
              <w:t>CS</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E1AF40" w14:textId="77777777" w:rsidR="00E665AF" w:rsidRDefault="00E665AF">
            <w:pPr>
              <w:pStyle w:val="NormalWeb"/>
              <w:spacing w:before="0" w:beforeAutospacing="0" w:after="0" w:afterAutospacing="0"/>
              <w:jc w:val="center"/>
            </w:pPr>
            <w:r>
              <w:rPr>
                <w:b/>
                <w:bCs/>
                <w:color w:val="000000"/>
              </w:rPr>
              <w:t>CV</w:t>
            </w:r>
          </w:p>
        </w:tc>
      </w:tr>
      <w:tr w:rsidR="00E665AF" w14:paraId="2B721C4F" w14:textId="77777777" w:rsidTr="00E665AF">
        <w:trPr>
          <w:jc w:val="center"/>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76CA" w14:textId="77777777" w:rsidR="00E665AF" w:rsidRDefault="00E665AF">
            <w:pPr>
              <w:pStyle w:val="NormalWeb"/>
              <w:spacing w:before="0" w:beforeAutospacing="0" w:after="0" w:afterAutospacing="0"/>
              <w:jc w:val="center"/>
            </w:pPr>
            <w:r>
              <w:rPr>
                <w:color w:val="000000"/>
              </w:rPr>
              <w:t>One</w:t>
            </w:r>
          </w:p>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B0BD5" w14:textId="77777777" w:rsidR="00E665AF" w:rsidRDefault="00E665AF">
            <w:pPr>
              <w:pStyle w:val="NormalWeb"/>
              <w:spacing w:before="0" w:beforeAutospacing="0" w:after="0" w:afterAutospacing="0"/>
              <w:jc w:val="center"/>
            </w:pPr>
            <w:r>
              <w:rPr>
                <w:color w:val="000000"/>
              </w:rPr>
              <w:t>79.4</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31CC29" w14:textId="77777777" w:rsidR="00E665AF" w:rsidRDefault="00E665AF">
            <w:pPr>
              <w:pStyle w:val="NormalWeb"/>
              <w:spacing w:before="0" w:beforeAutospacing="0" w:after="0" w:afterAutospacing="0"/>
              <w:jc w:val="center"/>
            </w:pPr>
            <w:r>
              <w:rPr>
                <w:color w:val="000000"/>
              </w:rPr>
              <w:t>87.9</w:t>
            </w:r>
          </w:p>
        </w:tc>
      </w:tr>
      <w:tr w:rsidR="00E665AF" w14:paraId="61EF70EE" w14:textId="77777777" w:rsidTr="00E665AF">
        <w:trPr>
          <w:jc w:val="center"/>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4CD41" w14:textId="77777777" w:rsidR="00E665AF" w:rsidRDefault="00E665AF">
            <w:pPr>
              <w:pStyle w:val="NormalWeb"/>
              <w:spacing w:before="0" w:beforeAutospacing="0" w:after="0" w:afterAutospacing="0"/>
              <w:jc w:val="center"/>
            </w:pPr>
            <w:r>
              <w:rPr>
                <w:color w:val="000000"/>
              </w:rPr>
              <w:t>Two</w:t>
            </w:r>
          </w:p>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30630" w14:textId="77777777" w:rsidR="00E665AF" w:rsidRDefault="00E665AF">
            <w:pPr>
              <w:pStyle w:val="NormalWeb"/>
              <w:spacing w:before="0" w:beforeAutospacing="0" w:after="0" w:afterAutospacing="0"/>
              <w:jc w:val="center"/>
            </w:pPr>
            <w:r>
              <w:rPr>
                <w:color w:val="000000"/>
              </w:rPr>
              <w:t>80.2</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813587" w14:textId="77777777" w:rsidR="00E665AF" w:rsidRDefault="00E665AF">
            <w:pPr>
              <w:pStyle w:val="NormalWeb"/>
              <w:spacing w:before="0" w:beforeAutospacing="0" w:after="0" w:afterAutospacing="0"/>
              <w:jc w:val="center"/>
            </w:pPr>
            <w:r>
              <w:rPr>
                <w:color w:val="000000"/>
              </w:rPr>
              <w:t>88.4</w:t>
            </w:r>
          </w:p>
        </w:tc>
      </w:tr>
      <w:tr w:rsidR="00E665AF" w14:paraId="16570E7E" w14:textId="77777777" w:rsidTr="00E665AF">
        <w:trPr>
          <w:jc w:val="center"/>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CC4216" w14:textId="77777777" w:rsidR="00E665AF" w:rsidRDefault="00E665AF">
            <w:pPr>
              <w:pStyle w:val="NormalWeb"/>
              <w:spacing w:before="0" w:beforeAutospacing="0" w:after="0" w:afterAutospacing="0"/>
              <w:jc w:val="center"/>
            </w:pPr>
            <w:r>
              <w:rPr>
                <w:color w:val="000000"/>
              </w:rPr>
              <w:t>Four</w:t>
            </w:r>
          </w:p>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1027D9" w14:textId="77777777" w:rsidR="00E665AF" w:rsidRDefault="00E665AF">
            <w:pPr>
              <w:pStyle w:val="NormalWeb"/>
              <w:spacing w:before="0" w:beforeAutospacing="0" w:after="0" w:afterAutospacing="0"/>
              <w:jc w:val="center"/>
            </w:pPr>
            <w:r>
              <w:rPr>
                <w:b/>
                <w:bCs/>
                <w:color w:val="000000"/>
              </w:rPr>
              <w:t>82.8</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D59237" w14:textId="77777777" w:rsidR="00E665AF" w:rsidRDefault="00E665AF">
            <w:pPr>
              <w:pStyle w:val="NormalWeb"/>
              <w:spacing w:before="0" w:beforeAutospacing="0" w:after="0" w:afterAutospacing="0"/>
              <w:jc w:val="center"/>
            </w:pPr>
            <w:r>
              <w:rPr>
                <w:b/>
                <w:bCs/>
                <w:color w:val="000000"/>
              </w:rPr>
              <w:t>90.3</w:t>
            </w:r>
          </w:p>
        </w:tc>
      </w:tr>
      <w:tr w:rsidR="00E665AF" w14:paraId="11395BF2" w14:textId="77777777" w:rsidTr="00E665AF">
        <w:trPr>
          <w:jc w:val="center"/>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D3A854" w14:textId="77777777" w:rsidR="00E665AF" w:rsidRDefault="00E665AF">
            <w:pPr>
              <w:pStyle w:val="NormalWeb"/>
              <w:spacing w:before="0" w:beforeAutospacing="0" w:after="0" w:afterAutospacing="0"/>
              <w:jc w:val="center"/>
            </w:pPr>
            <w:r>
              <w:rPr>
                <w:color w:val="000000"/>
              </w:rPr>
              <w:t>Six</w:t>
            </w:r>
          </w:p>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D6CF7" w14:textId="77777777" w:rsidR="00E665AF" w:rsidRDefault="00E665AF">
            <w:pPr>
              <w:pStyle w:val="NormalWeb"/>
              <w:spacing w:before="0" w:beforeAutospacing="0" w:after="0" w:afterAutospacing="0"/>
              <w:jc w:val="center"/>
            </w:pPr>
            <w:r>
              <w:rPr>
                <w:color w:val="000000"/>
              </w:rPr>
              <w:t>81.4</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7A2063" w14:textId="77777777" w:rsidR="00E665AF" w:rsidRDefault="00E665AF">
            <w:pPr>
              <w:pStyle w:val="NormalWeb"/>
              <w:spacing w:before="0" w:beforeAutospacing="0" w:after="0" w:afterAutospacing="0"/>
              <w:jc w:val="center"/>
            </w:pPr>
            <w:r>
              <w:rPr>
                <w:color w:val="000000"/>
              </w:rPr>
              <w:t>89.1</w:t>
            </w:r>
          </w:p>
        </w:tc>
      </w:tr>
    </w:tbl>
    <w:p w14:paraId="60890E8E" w14:textId="77777777" w:rsidR="00E665AF" w:rsidRDefault="00E665AF" w:rsidP="00E665AF">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2470"/>
        <w:gridCol w:w="1639"/>
        <w:gridCol w:w="1639"/>
        <w:gridCol w:w="1639"/>
        <w:gridCol w:w="1639"/>
      </w:tblGrid>
      <w:tr w:rsidR="00E665AF" w14:paraId="21C2A1A8" w14:textId="77777777" w:rsidTr="00E665AF">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004DE8" w14:textId="77777777" w:rsidR="00E665AF" w:rsidRDefault="00E665AF">
            <w:pPr>
              <w:pStyle w:val="NormalWeb"/>
              <w:spacing w:before="0" w:beforeAutospacing="0" w:after="0" w:afterAutospacing="0"/>
              <w:jc w:val="center"/>
            </w:pPr>
            <w:r>
              <w:rPr>
                <w:b/>
                <w:bCs/>
                <w:color w:val="000000"/>
              </w:rPr>
              <w:t>Signals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97B78" w14:textId="77777777" w:rsidR="00E665AF" w:rsidRDefault="00E665AF">
            <w:pPr>
              <w:pStyle w:val="NormalWeb"/>
              <w:spacing w:before="0" w:beforeAutospacing="0" w:after="0" w:afterAutospacing="0"/>
              <w:jc w:val="center"/>
            </w:pPr>
            <w:r>
              <w:rPr>
                <w:b/>
                <w:bCs/>
                <w:color w:val="000000"/>
              </w:rPr>
              <w:t>Accuracy</w:t>
            </w:r>
          </w:p>
        </w:tc>
      </w:tr>
      <w:tr w:rsidR="00E665AF" w14:paraId="3D1F8081" w14:textId="77777777" w:rsidTr="00E665AF">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C075A2" w14:textId="77777777" w:rsidR="00E665AF" w:rsidRDefault="00E665AF"/>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6DAC41" w14:textId="77777777" w:rsidR="00E665AF" w:rsidRDefault="00E665AF">
            <w:pPr>
              <w:pStyle w:val="NormalWeb"/>
              <w:spacing w:before="0" w:beforeAutospacing="0" w:after="0" w:afterAutospacing="0"/>
              <w:jc w:val="center"/>
            </w:pPr>
            <w:r>
              <w:rPr>
                <w:b/>
                <w:bCs/>
                <w:color w:val="000000"/>
              </w:rPr>
              <w:t>#Parts=1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7622BD" w14:textId="77777777" w:rsidR="00E665AF" w:rsidRDefault="00E665AF">
            <w:pPr>
              <w:pStyle w:val="NormalWeb"/>
              <w:spacing w:before="0" w:beforeAutospacing="0" w:after="0" w:afterAutospacing="0"/>
              <w:jc w:val="center"/>
            </w:pPr>
            <w:r>
              <w:rPr>
                <w:b/>
                <w:bCs/>
                <w:color w:val="000000"/>
              </w:rPr>
              <w:t>#Parts=4</w:t>
            </w:r>
          </w:p>
        </w:tc>
      </w:tr>
      <w:tr w:rsidR="00E665AF" w14:paraId="1CC8B85B" w14:textId="77777777" w:rsidTr="00E665AF">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91B884" w14:textId="77777777" w:rsidR="00E665AF" w:rsidRDefault="00E665A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60901E" w14:textId="77777777" w:rsidR="00E665AF" w:rsidRDefault="00E665AF">
            <w:pPr>
              <w:pStyle w:val="NormalWeb"/>
              <w:spacing w:before="0" w:beforeAutospacing="0" w:after="0" w:afterAutospacing="0"/>
              <w:jc w:val="center"/>
            </w:pPr>
            <w:r>
              <w:rPr>
                <w:b/>
                <w:bCs/>
                <w:color w:val="000000"/>
              </w:rPr>
              <w:t>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5CBF3" w14:textId="77777777" w:rsidR="00E665AF" w:rsidRDefault="00E665AF">
            <w:pPr>
              <w:pStyle w:val="NormalWeb"/>
              <w:spacing w:before="0" w:beforeAutospacing="0" w:after="0" w:afterAutospacing="0"/>
              <w:jc w:val="center"/>
            </w:pPr>
            <w:r>
              <w:rPr>
                <w:b/>
                <w:bCs/>
                <w:color w:val="000000"/>
              </w:rPr>
              <w:t>CV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EE2FA0" w14:textId="77777777" w:rsidR="00E665AF" w:rsidRDefault="00E665AF">
            <w:pPr>
              <w:pStyle w:val="NormalWeb"/>
              <w:spacing w:before="0" w:beforeAutospacing="0" w:after="0" w:afterAutospacing="0"/>
              <w:jc w:val="center"/>
            </w:pPr>
            <w:r>
              <w:rPr>
                <w:b/>
                <w:bCs/>
                <w:color w:val="000000"/>
              </w:rPr>
              <w:t>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5DAD3" w14:textId="77777777" w:rsidR="00E665AF" w:rsidRDefault="00E665AF">
            <w:pPr>
              <w:pStyle w:val="NormalWeb"/>
              <w:spacing w:before="0" w:beforeAutospacing="0" w:after="0" w:afterAutospacing="0"/>
              <w:jc w:val="center"/>
            </w:pPr>
            <w:r>
              <w:rPr>
                <w:b/>
                <w:bCs/>
                <w:color w:val="000000"/>
              </w:rPr>
              <w:t>CV</w:t>
            </w:r>
          </w:p>
        </w:tc>
      </w:tr>
      <w:tr w:rsidR="00E665AF" w14:paraId="61B034E2" w14:textId="77777777" w:rsidTr="00E66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553D85" w14:textId="77777777" w:rsidR="00E665AF" w:rsidRDefault="00E665AF">
            <w:pPr>
              <w:pStyle w:val="NormalWeb"/>
              <w:spacing w:before="0" w:beforeAutospacing="0" w:after="0" w:afterAutospacing="0"/>
              <w:jc w:val="center"/>
            </w:pPr>
            <w:r>
              <w:rPr>
                <w:b/>
                <w:bCs/>
                <w:color w:val="000000"/>
              </w:rPr>
              <w:t>J</w:t>
            </w:r>
            <w:r>
              <w:rPr>
                <w:b/>
                <w:bCs/>
                <w:color w:val="000000"/>
                <w:sz w:val="14"/>
                <w:szCs w:val="14"/>
                <w:vertAlign w:val="subscript"/>
              </w:rPr>
              <w:t>loc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25F593" w14:textId="77777777" w:rsidR="00E665AF" w:rsidRDefault="00E665AF">
            <w:pPr>
              <w:pStyle w:val="NormalWeb"/>
              <w:spacing w:before="0" w:beforeAutospacing="0" w:after="0" w:afterAutospacing="0"/>
              <w:jc w:val="center"/>
            </w:pPr>
            <w:r>
              <w:rPr>
                <w:color w:val="000000"/>
              </w:rPr>
              <w:t>79.4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AF592" w14:textId="77777777" w:rsidR="00E665AF" w:rsidRDefault="00E665AF">
            <w:pPr>
              <w:pStyle w:val="NormalWeb"/>
              <w:spacing w:before="0" w:beforeAutospacing="0" w:after="0" w:afterAutospacing="0"/>
              <w:jc w:val="center"/>
            </w:pPr>
            <w:r>
              <w:rPr>
                <w:color w:val="000000"/>
              </w:rPr>
              <w:t>87.9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BBD4E8" w14:textId="77777777" w:rsidR="00E665AF" w:rsidRDefault="00E665AF">
            <w:pPr>
              <w:pStyle w:val="NormalWeb"/>
              <w:spacing w:before="0" w:beforeAutospacing="0" w:after="0" w:afterAutospacing="0"/>
              <w:jc w:val="center"/>
            </w:pPr>
            <w:r>
              <w:rPr>
                <w:color w:val="000000"/>
              </w:rPr>
              <w:t>82.8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E38D4B" w14:textId="77777777" w:rsidR="00E665AF" w:rsidRDefault="00E665AF">
            <w:pPr>
              <w:pStyle w:val="NormalWeb"/>
              <w:spacing w:before="0" w:beforeAutospacing="0" w:after="0" w:afterAutospacing="0"/>
              <w:jc w:val="center"/>
            </w:pPr>
            <w:r>
              <w:rPr>
                <w:color w:val="000000"/>
              </w:rPr>
              <w:t>90.3</w:t>
            </w:r>
          </w:p>
        </w:tc>
      </w:tr>
      <w:tr w:rsidR="00E665AF" w14:paraId="141E4254" w14:textId="77777777" w:rsidTr="00E66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9BC9C" w14:textId="77777777" w:rsidR="00E665AF" w:rsidRDefault="00E665AF">
            <w:pPr>
              <w:pStyle w:val="NormalWeb"/>
              <w:spacing w:before="0" w:beforeAutospacing="0" w:after="0" w:afterAutospacing="0"/>
              <w:jc w:val="center"/>
            </w:pPr>
            <w:r>
              <w:rPr>
                <w:b/>
                <w:bCs/>
                <w:color w:val="000000"/>
              </w:rPr>
              <w:t>D</w:t>
            </w:r>
            <w:r>
              <w:rPr>
                <w:b/>
                <w:bCs/>
                <w:color w:val="000000"/>
                <w:sz w:val="14"/>
                <w:szCs w:val="14"/>
                <w:vertAlign w:val="subscript"/>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F585D7" w14:textId="77777777" w:rsidR="00E665AF" w:rsidRDefault="00E665AF">
            <w:pPr>
              <w:pStyle w:val="NormalWeb"/>
              <w:spacing w:before="0" w:beforeAutospacing="0" w:after="0" w:afterAutospacing="0"/>
              <w:jc w:val="center"/>
            </w:pPr>
            <w:r>
              <w:rPr>
                <w:color w:val="000000"/>
              </w:rPr>
              <w:t>83.6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1C426D" w14:textId="77777777" w:rsidR="00E665AF" w:rsidRDefault="00E665AF">
            <w:pPr>
              <w:pStyle w:val="NormalWeb"/>
              <w:spacing w:before="0" w:beforeAutospacing="0" w:after="0" w:afterAutospacing="0"/>
              <w:jc w:val="center"/>
            </w:pPr>
            <w:r>
              <w:rPr>
                <w:color w:val="000000"/>
              </w:rPr>
              <w:t>87.7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2D27B8" w14:textId="77777777" w:rsidR="00E665AF" w:rsidRDefault="00E665AF">
            <w:pPr>
              <w:pStyle w:val="NormalWeb"/>
              <w:spacing w:before="0" w:beforeAutospacing="0" w:after="0" w:afterAutospacing="0"/>
              <w:jc w:val="center"/>
            </w:pPr>
            <w:r>
              <w:rPr>
                <w:color w:val="000000"/>
              </w:rPr>
              <w:t>84.6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96256" w14:textId="77777777" w:rsidR="00E665AF" w:rsidRDefault="00E665AF">
            <w:pPr>
              <w:pStyle w:val="NormalWeb"/>
              <w:spacing w:before="0" w:beforeAutospacing="0" w:after="0" w:afterAutospacing="0"/>
              <w:jc w:val="center"/>
            </w:pPr>
            <w:r>
              <w:rPr>
                <w:color w:val="000000"/>
              </w:rPr>
              <w:t>88.4</w:t>
            </w:r>
          </w:p>
        </w:tc>
      </w:tr>
      <w:tr w:rsidR="00E665AF" w14:paraId="15FFAE97" w14:textId="77777777" w:rsidTr="00E66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E3561F" w14:textId="77777777" w:rsidR="00E665AF" w:rsidRDefault="00E665AF">
            <w:pPr>
              <w:pStyle w:val="NormalWeb"/>
              <w:spacing w:before="0" w:beforeAutospacing="0" w:after="0" w:afterAutospacing="0"/>
              <w:jc w:val="center"/>
            </w:pPr>
            <w:r>
              <w:rPr>
                <w:b/>
                <w:bCs/>
                <w:color w:val="000000"/>
              </w:rPr>
              <w:t>D</w:t>
            </w:r>
            <w:r>
              <w:rPr>
                <w:b/>
                <w:bCs/>
                <w:color w:val="000000"/>
                <w:sz w:val="14"/>
                <w:szCs w:val="14"/>
                <w:vertAlign w:val="subscript"/>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BD9A7" w14:textId="77777777" w:rsidR="00E665AF" w:rsidRDefault="00E665AF">
            <w:pPr>
              <w:pStyle w:val="NormalWeb"/>
              <w:spacing w:before="0" w:beforeAutospacing="0" w:after="0" w:afterAutospacing="0"/>
              <w:jc w:val="center"/>
            </w:pPr>
            <w:r>
              <w:rPr>
                <w:color w:val="000000"/>
              </w:rPr>
              <w:t>84.3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898ED9" w14:textId="77777777" w:rsidR="00E665AF" w:rsidRDefault="00E665AF">
            <w:pPr>
              <w:pStyle w:val="NormalWeb"/>
              <w:spacing w:before="0" w:beforeAutospacing="0" w:after="0" w:afterAutospacing="0"/>
              <w:jc w:val="center"/>
            </w:pPr>
            <w:r>
              <w:rPr>
                <w:color w:val="000000"/>
              </w:rPr>
              <w:t>91.6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39D0A1" w14:textId="77777777" w:rsidR="00E665AF" w:rsidRDefault="00E665AF">
            <w:pPr>
              <w:pStyle w:val="NormalWeb"/>
              <w:spacing w:before="0" w:beforeAutospacing="0" w:after="0" w:afterAutospacing="0"/>
              <w:jc w:val="center"/>
            </w:pPr>
            <w:r>
              <w:rPr>
                <w:color w:val="000000"/>
              </w:rPr>
              <w:t>85.4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059A5C" w14:textId="77777777" w:rsidR="00E665AF" w:rsidRDefault="00E665AF">
            <w:pPr>
              <w:pStyle w:val="NormalWeb"/>
              <w:spacing w:before="0" w:beforeAutospacing="0" w:after="0" w:afterAutospacing="0"/>
              <w:jc w:val="center"/>
            </w:pPr>
            <w:r>
              <w:rPr>
                <w:color w:val="000000"/>
              </w:rPr>
              <w:t>92.6</w:t>
            </w:r>
          </w:p>
        </w:tc>
      </w:tr>
      <w:tr w:rsidR="00E665AF" w14:paraId="34AA02E7" w14:textId="77777777" w:rsidTr="00E66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D99161" w14:textId="77777777" w:rsidR="00E665AF" w:rsidRDefault="00E665AF">
            <w:pPr>
              <w:pStyle w:val="NormalWeb"/>
              <w:spacing w:before="0" w:beforeAutospacing="0" w:after="0" w:afterAutospacing="0"/>
              <w:jc w:val="center"/>
            </w:pPr>
            <w:r>
              <w:rPr>
                <w:b/>
                <w:bCs/>
                <w:color w:val="000000"/>
              </w:rPr>
              <w:t>D</w:t>
            </w:r>
            <w:r>
              <w:rPr>
                <w:b/>
                <w:bCs/>
                <w:color w:val="000000"/>
                <w:sz w:val="14"/>
                <w:szCs w:val="14"/>
                <w:vertAlign w:val="subscript"/>
              </w:rPr>
              <w:t>R</w:t>
            </w:r>
            <w:r>
              <w:rPr>
                <w:b/>
                <w:bCs/>
                <w:color w:val="000000"/>
              </w:rPr>
              <w:t>|D</w:t>
            </w:r>
            <w:r>
              <w:rPr>
                <w:b/>
                <w:bCs/>
                <w:color w:val="000000"/>
                <w:sz w:val="14"/>
                <w:szCs w:val="14"/>
                <w:vertAlign w:val="subscript"/>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AE466" w14:textId="77777777" w:rsidR="00E665AF" w:rsidRDefault="00E665AF">
            <w:pPr>
              <w:pStyle w:val="NormalWeb"/>
              <w:spacing w:before="0" w:beforeAutospacing="0" w:after="0" w:afterAutospacing="0"/>
              <w:jc w:val="center"/>
            </w:pPr>
            <w:r>
              <w:rPr>
                <w:b/>
                <w:bCs/>
                <w:color w:val="000000"/>
              </w:rPr>
              <w:t>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08CC55" w14:textId="77777777" w:rsidR="00E665AF" w:rsidRDefault="00E665AF">
            <w:pPr>
              <w:pStyle w:val="NormalWeb"/>
              <w:spacing w:before="0" w:beforeAutospacing="0" w:after="0" w:afterAutospacing="0"/>
              <w:jc w:val="center"/>
            </w:pPr>
            <w:r>
              <w:rPr>
                <w:b/>
                <w:bCs/>
                <w:color w:val="000000"/>
              </w:rPr>
              <w:t>91.8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93CA52" w14:textId="77777777" w:rsidR="00E665AF" w:rsidRDefault="00E665AF">
            <w:pPr>
              <w:pStyle w:val="NormalWeb"/>
              <w:spacing w:before="0" w:beforeAutospacing="0" w:after="0" w:afterAutospacing="0"/>
              <w:jc w:val="center"/>
            </w:pPr>
            <w:r>
              <w:rPr>
                <w:b/>
                <w:bCs/>
                <w:color w:val="000000"/>
              </w:rPr>
              <w:t>87.5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C585C8" w14:textId="77777777" w:rsidR="00E665AF" w:rsidRDefault="00E665AF">
            <w:pPr>
              <w:pStyle w:val="NormalWeb"/>
              <w:spacing w:before="0" w:beforeAutospacing="0" w:after="0" w:afterAutospacing="0"/>
              <w:jc w:val="center"/>
            </w:pPr>
            <w:r>
              <w:rPr>
                <w:b/>
                <w:bCs/>
                <w:color w:val="000000"/>
              </w:rPr>
              <w:t>93.2</w:t>
            </w:r>
          </w:p>
        </w:tc>
      </w:tr>
    </w:tbl>
    <w:p w14:paraId="72807EBB" w14:textId="77777777" w:rsidR="00FC6835" w:rsidRDefault="00FC6835" w:rsidP="00BA5169">
      <w:pPr>
        <w:pStyle w:val="BodyText"/>
      </w:pPr>
    </w:p>
    <w:p w14:paraId="308FE950" w14:textId="281EBCA5" w:rsidR="00546EEC" w:rsidRPr="003D70EE" w:rsidRDefault="00546EEC">
      <w:pPr>
        <w:pStyle w:val="Heading3"/>
        <w:rPr>
          <w:szCs w:val="28"/>
        </w:rPr>
      </w:pPr>
      <w:bookmarkStart w:id="83" w:name="_Toc135945315"/>
      <w:r>
        <w:t xml:space="preserve">Generative Multi-Stream Architecture </w:t>
      </w:r>
      <w:r w:rsidR="00F97415">
        <w:t>for</w:t>
      </w:r>
      <w:r>
        <w:t xml:space="preserve"> American Sign Language Recognition</w:t>
      </w:r>
      <w:bookmarkEnd w:id="83"/>
    </w:p>
    <w:p w14:paraId="717BAC5A" w14:textId="77777777" w:rsidR="00546EEC" w:rsidRPr="00546EEC" w:rsidRDefault="00546EEC" w:rsidP="00546EEC"/>
    <w:p w14:paraId="5461BC7F" w14:textId="7DBF4DC9" w:rsidR="00FC6835" w:rsidRDefault="00FC6835" w:rsidP="00FC6835">
      <w:pPr>
        <w:spacing w:after="200" w:line="276" w:lineRule="auto"/>
        <w:jc w:val="both"/>
      </w:pPr>
      <w:r>
        <w:t xml:space="preserve">[6] In earlier studies, researchers have offered supplemental data from other sources at the expense of extra hardware, which is supplied in streams to get over this restriction and improve performance. With the goal of enhancing feature richness without running the risk of impracticability, Gurrapu and Olson suggest a generative multi-stream architecture that does not require extra hardware. Additionally, they add the compact Spatio-Temporal Residual Block to the traditional C3D (3-D convolutional model). On the FASL-RGB dataset, the performance of our rC3D model is comparatively </w:t>
      </w:r>
      <w:r w:rsidR="00F97415">
        <w:t>like</w:t>
      </w:r>
      <w:r>
        <w:t xml:space="preserve"> that of the top C3D residual variation architecture ie. the pseudo-3D </w:t>
      </w:r>
      <w:r w:rsidR="00BA5169">
        <w:t>models</w:t>
      </w:r>
      <w:r w:rsidR="002E3A03">
        <w:t>.</w:t>
      </w:r>
    </w:p>
    <w:p w14:paraId="448940C8" w14:textId="77777777" w:rsidR="00FC6835" w:rsidRDefault="00FC6835" w:rsidP="00FC6835">
      <w:pPr>
        <w:spacing w:after="200" w:line="276" w:lineRule="auto"/>
        <w:jc w:val="both"/>
      </w:pPr>
      <w:r>
        <w:t>The main contributions of this paper can be summarized as follows:</w:t>
      </w:r>
    </w:p>
    <w:p w14:paraId="60872108" w14:textId="77777777" w:rsidR="00FC6835" w:rsidRDefault="00FC6835">
      <w:pPr>
        <w:numPr>
          <w:ilvl w:val="0"/>
          <w:numId w:val="20"/>
        </w:numPr>
        <w:spacing w:line="276" w:lineRule="auto"/>
        <w:jc w:val="both"/>
      </w:pPr>
      <w:r>
        <w:t>For ASL machine translation, it suggests a three-stream paradigm that makes use of RGB, Generative Depth, and Motion.</w:t>
      </w:r>
    </w:p>
    <w:p w14:paraId="3B0B0AB8" w14:textId="77777777" w:rsidR="00FC6835" w:rsidRDefault="00FC6835">
      <w:pPr>
        <w:numPr>
          <w:ilvl w:val="0"/>
          <w:numId w:val="20"/>
        </w:numPr>
        <w:spacing w:line="276" w:lineRule="auto"/>
        <w:jc w:val="both"/>
      </w:pPr>
      <w:r>
        <w:t>To dynamically generate depth data in real-time, it develops and constructs a generative adversarial network.</w:t>
      </w:r>
    </w:p>
    <w:p w14:paraId="31A71461" w14:textId="77777777" w:rsidR="00FC6835" w:rsidRDefault="00FC6835">
      <w:pPr>
        <w:numPr>
          <w:ilvl w:val="0"/>
          <w:numId w:val="20"/>
        </w:numPr>
        <w:spacing w:after="200" w:line="276" w:lineRule="auto"/>
        <w:jc w:val="both"/>
      </w:pPr>
      <w:r>
        <w:t>It provides a residual form of the deep 3-dimensional convolutional network model (C3D).</w:t>
      </w:r>
    </w:p>
    <w:p w14:paraId="71C5976A" w14:textId="77777777" w:rsidR="00FC6835" w:rsidRDefault="00FC6835" w:rsidP="00FC6835">
      <w:pPr>
        <w:spacing w:after="200" w:line="276" w:lineRule="auto"/>
        <w:jc w:val="both"/>
      </w:pPr>
      <w:r>
        <w:t xml:space="preserve">ASL signals for the following terms are featured in 1600 films in the Frederick American Sign Language (FASL) dataset: alarm, call, lock, movie, no, off, on, rain, reminder, set, sports, today, tomorrow, weather, yes, and nothing. This dataset was created using clips that were 3–10 seconds long and were recorded using an Intel RealSense Depth Camera. This dataset contains RGB-mapped depth data. Data augmentation was necessary to provide architecture with the requisite reliability and invariance because of the magnitude of the FASL dataset. The photos were rotated by using a random rotation filter between [-30°, 30°]. In order to mimic </w:t>
      </w:r>
      <w:r>
        <w:lastRenderedPageBreak/>
        <w:t>imperfect real-world situations when the camera lens is dirty or has a low resolution, a Gaussian-distributed additive noise filter was also used. Additionally, data augmentation helps to lessen overfitting and makes it possible to create a general ASL recognition model.</w:t>
      </w:r>
    </w:p>
    <w:p w14:paraId="444EB6F7" w14:textId="77777777" w:rsidR="00FC6835" w:rsidRDefault="00FC6835" w:rsidP="00FC6835">
      <w:pPr>
        <w:spacing w:after="200" w:line="276" w:lineRule="auto"/>
        <w:jc w:val="both"/>
      </w:pPr>
      <w:r>
        <w:t xml:space="preserve">Standard machine learning models were built to provide the baseline accuracy for evaluation in order to verify our multi-stream rC3D architecture. In an attempt to decrease data dimensionality for these shallow models, the dataset was pre-processed using principal component analysis with the greatest number of components to preserve over a 98% variance ratio. </w:t>
      </w:r>
    </w:p>
    <w:p w14:paraId="1ACE0C82" w14:textId="77777777" w:rsidR="00FC6835" w:rsidRDefault="00FC6835" w:rsidP="00FC6835">
      <w:pPr>
        <w:spacing w:after="200" w:line="276" w:lineRule="auto"/>
        <w:jc w:val="both"/>
      </w:pPr>
      <w:r>
        <w:t>The Generative Multi-Stream Architecture used is as follows:</w:t>
      </w:r>
    </w:p>
    <w:p w14:paraId="6DC2847B" w14:textId="77777777" w:rsidR="00FC6835" w:rsidRDefault="00FC6835">
      <w:pPr>
        <w:numPr>
          <w:ilvl w:val="0"/>
          <w:numId w:val="11"/>
        </w:numPr>
        <w:spacing w:line="276" w:lineRule="auto"/>
        <w:jc w:val="both"/>
      </w:pPr>
      <w:r>
        <w:t>3D Model</w:t>
      </w:r>
    </w:p>
    <w:p w14:paraId="5A6157CC" w14:textId="77777777" w:rsidR="00FC6835" w:rsidRDefault="00FC6835">
      <w:pPr>
        <w:numPr>
          <w:ilvl w:val="1"/>
          <w:numId w:val="11"/>
        </w:numPr>
        <w:spacing w:line="276" w:lineRule="auto"/>
        <w:jc w:val="both"/>
      </w:pPr>
      <w:r>
        <w:t>The rC3D is based on the C3D architecture but uses our residual block, also known as rC3D blocks, in place of the convolutional layers. The bottleneck feature in the rC3D residual connection refers to the compression and decompression of the number of filters. The bottleneck was created to encourage the generalization of the learned filters.</w:t>
      </w:r>
    </w:p>
    <w:p w14:paraId="6372035A" w14:textId="77777777" w:rsidR="00FC6835" w:rsidRDefault="00FC6835">
      <w:pPr>
        <w:numPr>
          <w:ilvl w:val="1"/>
          <w:numId w:val="11"/>
        </w:numPr>
        <w:spacing w:line="276" w:lineRule="auto"/>
        <w:jc w:val="both"/>
      </w:pPr>
      <w:r>
        <w:t>As opposed to the pseudo-3D block, the residual connections utilize filters that operate concurrently on the spatial and temporal dimensions to combine the two facets of data rather than using a pipeline.</w:t>
      </w:r>
    </w:p>
    <w:p w14:paraId="27F77029" w14:textId="77777777" w:rsidR="00FC6835" w:rsidRDefault="00FC6835">
      <w:pPr>
        <w:numPr>
          <w:ilvl w:val="0"/>
          <w:numId w:val="11"/>
        </w:numPr>
        <w:spacing w:line="276" w:lineRule="auto"/>
        <w:jc w:val="both"/>
      </w:pPr>
      <w:r>
        <w:t>Generative Depth Model</w:t>
      </w:r>
    </w:p>
    <w:p w14:paraId="5A968DEA" w14:textId="77777777" w:rsidR="00FC6835" w:rsidRDefault="00FC6835">
      <w:pPr>
        <w:numPr>
          <w:ilvl w:val="1"/>
          <w:numId w:val="11"/>
        </w:numPr>
        <w:spacing w:line="276" w:lineRule="auto"/>
        <w:jc w:val="both"/>
      </w:pPr>
      <w:r>
        <w:t>Many cameras lack an integrated depth sensor. In order to do away with the requirement for a camera with a depth sensor, the generative model was designed to dynamically produce the depth information in real time. FastAI used its GAN Learner and Switcher to assist in the model's construction and training.</w:t>
      </w:r>
    </w:p>
    <w:p w14:paraId="5CCF2C9D" w14:textId="77777777" w:rsidR="00FC6835" w:rsidRDefault="00FC6835">
      <w:pPr>
        <w:numPr>
          <w:ilvl w:val="0"/>
          <w:numId w:val="11"/>
        </w:numPr>
        <w:spacing w:line="276" w:lineRule="auto"/>
        <w:jc w:val="both"/>
      </w:pPr>
      <w:r>
        <w:t>Motion</w:t>
      </w:r>
    </w:p>
    <w:p w14:paraId="12EF5E60" w14:textId="77777777" w:rsidR="00FC6835" w:rsidRDefault="00FC6835">
      <w:pPr>
        <w:numPr>
          <w:ilvl w:val="1"/>
          <w:numId w:val="11"/>
        </w:numPr>
        <w:spacing w:after="200" w:line="276" w:lineRule="auto"/>
        <w:jc w:val="both"/>
      </w:pPr>
      <w:r>
        <w:t>The dense optical flow picture shows the amplitude and intensity of the displacement vector fields. The Gunner Farnebacks method and OpenCV are used to construct the pictures based on changes in the spatial and temporal dimensions in adjacent frames. To create the 3D model, the motion picture is sent as a single frame.</w:t>
      </w:r>
    </w:p>
    <w:p w14:paraId="04044C77" w14:textId="6DFE68EE" w:rsidR="00FC6835" w:rsidRDefault="00FC6835" w:rsidP="00FC6835">
      <w:pPr>
        <w:spacing w:after="200" w:line="276" w:lineRule="auto"/>
        <w:jc w:val="both"/>
      </w:pPr>
      <w:r>
        <w:t>Gurrapu and Olson's techniques outperformed previous models by 0.45% in validation accuracy and 5.53% in variance, achieving 95.62% validation accuracy with a variance of 1.42% from training. They used feature-rich RGB data to explain how to use multiple streams, and also highlighted how using motion and generative skills may improve the effectiveness of ASL sign identification.</w:t>
      </w:r>
    </w:p>
    <w:p w14:paraId="540C77AF" w14:textId="03764024" w:rsidR="000F37FD" w:rsidRPr="000F37FD" w:rsidRDefault="000F37FD">
      <w:pPr>
        <w:pStyle w:val="Heading3"/>
        <w:rPr>
          <w:szCs w:val="28"/>
        </w:rPr>
      </w:pPr>
      <w:bookmarkStart w:id="84" w:name="_Toc135945316"/>
      <w:r>
        <w:t>Open-</w:t>
      </w:r>
      <w:r w:rsidR="00E54853">
        <w:t>Domain Sign Language Translation Learned from Online Video</w:t>
      </w:r>
      <w:bookmarkEnd w:id="84"/>
    </w:p>
    <w:p w14:paraId="03FF5009" w14:textId="77777777" w:rsidR="00FC6835" w:rsidRDefault="00FC6835" w:rsidP="00FC6835">
      <w:pPr>
        <w:spacing w:after="200" w:line="276" w:lineRule="auto"/>
        <w:jc w:val="both"/>
      </w:pPr>
      <w:r>
        <w:t xml:space="preserve">[7] The applicability to real-world situations is limited by the fact that most previous work on sign language translation—that is, the translation of sign language videos into sentences in a written language—has mainly concentrated on (1) data collected in a controlled environment or (2) data in a specific domain. Shi and Brentari introduce OpenASL in this research, a sizable </w:t>
      </w:r>
      <w:r>
        <w:lastRenderedPageBreak/>
        <w:t>ASL-English dataset gathered from internet video portals (e.g., YouTube). They suggest a number of strategies, such as the combining of mouthing and handshape characteristics and sign search as a pretext job for pre-training, to address the difficulties of sign language translation in realistic contexts and without glosses. The suggested methods significantly increase the quality of the translation compared to baseline models based on earlier work in a consistent and significant manner.</w:t>
      </w:r>
    </w:p>
    <w:p w14:paraId="74AE14F3" w14:textId="77777777" w:rsidR="00FC6835" w:rsidRDefault="00FC6835" w:rsidP="00FC6835">
      <w:pPr>
        <w:spacing w:after="200" w:line="276" w:lineRule="auto"/>
        <w:jc w:val="both"/>
      </w:pPr>
      <w:r>
        <w:t>The largest publicly accessible ASL translation collection to date, OpenASL has 288 hours of ASL movies in various categories (news, VLOGs, etc.) from over 200 signers. Its video content is mostly gathered from YouTube and other internet video portals. ASL news makes up a sizable percentage of the data. All videos with English subtitles are downloaded by the authors. The National Association of the Deaf's online short-video uploads comprises the remainder of the dataset (NAD). One aspect of the data is the usage of the English translation included in the video's linked subtitles, which eliminates the need for manual annotation.</w:t>
      </w:r>
    </w:p>
    <w:p w14:paraId="5566AA82" w14:textId="77777777" w:rsidR="00FC6835" w:rsidRDefault="00FC6835" w:rsidP="00FC6835">
      <w:pPr>
        <w:spacing w:after="200" w:line="276" w:lineRule="auto"/>
        <w:jc w:val="both"/>
      </w:pPr>
      <w:r>
        <w:t>Method:</w:t>
      </w:r>
    </w:p>
    <w:p w14:paraId="5EA81D5C" w14:textId="77777777" w:rsidR="00FC6835" w:rsidRDefault="00FC6835">
      <w:pPr>
        <w:numPr>
          <w:ilvl w:val="0"/>
          <w:numId w:val="12"/>
        </w:numPr>
        <w:spacing w:line="276" w:lineRule="auto"/>
        <w:jc w:val="both"/>
      </w:pPr>
      <w:r>
        <w:t>Global image encoding</w:t>
      </w:r>
    </w:p>
    <w:p w14:paraId="727B2DFB" w14:textId="77777777" w:rsidR="00FC6835" w:rsidRDefault="00FC6835">
      <w:pPr>
        <w:numPr>
          <w:ilvl w:val="1"/>
          <w:numId w:val="12"/>
        </w:numPr>
        <w:spacing w:line="276" w:lineRule="auto"/>
        <w:jc w:val="both"/>
      </w:pPr>
      <w:r>
        <w:t>Here, the visual framework is based on the I3D model (Carreira and Zisserman, 2017), a popular 3D CNN utilized for action identification.</w:t>
      </w:r>
    </w:p>
    <w:p w14:paraId="7A9FF509" w14:textId="77777777" w:rsidR="00FC6835" w:rsidRDefault="00FC6835">
      <w:pPr>
        <w:numPr>
          <w:ilvl w:val="0"/>
          <w:numId w:val="12"/>
        </w:numPr>
        <w:spacing w:line="276" w:lineRule="auto"/>
        <w:jc w:val="both"/>
      </w:pPr>
      <w:r>
        <w:t>Coarticulated sign pre-training</w:t>
      </w:r>
    </w:p>
    <w:p w14:paraId="6588480A" w14:textId="1457500A" w:rsidR="00FC6835" w:rsidRDefault="00FC6835">
      <w:pPr>
        <w:numPr>
          <w:ilvl w:val="1"/>
          <w:numId w:val="12"/>
        </w:numPr>
        <w:spacing w:line="276" w:lineRule="auto"/>
        <w:jc w:val="both"/>
      </w:pPr>
      <w:r>
        <w:t xml:space="preserve">The I3D network is pretrained on pertinent tasks that offer the convolutional layers a quite direct line of supervision than sign language translation. Particularly, WL-ASL, a </w:t>
      </w:r>
      <w:r w:rsidR="002E3A03">
        <w:t>sizable, isolated</w:t>
      </w:r>
      <w:r>
        <w:t xml:space="preserve"> sign recognition dataset for ASL, is used to pretrain I3D.</w:t>
      </w:r>
    </w:p>
    <w:p w14:paraId="38408585" w14:textId="619AAF68" w:rsidR="00FC6835" w:rsidRDefault="001871A3">
      <w:pPr>
        <w:numPr>
          <w:ilvl w:val="1"/>
          <w:numId w:val="12"/>
        </w:numPr>
        <w:spacing w:line="276" w:lineRule="auto"/>
        <w:jc w:val="both"/>
      </w:pPr>
      <w:r>
        <w:t>To</w:t>
      </w:r>
      <w:r w:rsidR="00FC6835">
        <w:t xml:space="preserve"> pre-train the visual backbone for translation, it is suggested to look for coarticulated signals in the signing video. A lexical sign identifier and a fingerspelling identifier are both used in the search.</w:t>
      </w:r>
    </w:p>
    <w:p w14:paraId="1E4F09A6" w14:textId="77777777" w:rsidR="00FC6835" w:rsidRDefault="00FC6835">
      <w:pPr>
        <w:numPr>
          <w:ilvl w:val="0"/>
          <w:numId w:val="12"/>
        </w:numPr>
        <w:spacing w:line="276" w:lineRule="auto"/>
        <w:jc w:val="both"/>
      </w:pPr>
      <w:r>
        <w:t>Local ROI encoding</w:t>
      </w:r>
    </w:p>
    <w:p w14:paraId="5931DFF9" w14:textId="77777777" w:rsidR="00FC6835" w:rsidRDefault="00FC6835">
      <w:pPr>
        <w:numPr>
          <w:ilvl w:val="1"/>
          <w:numId w:val="12"/>
        </w:numPr>
        <w:spacing w:line="276" w:lineRule="auto"/>
        <w:jc w:val="both"/>
      </w:pPr>
      <w:r>
        <w:t>Here, the emphasis is on picking up details for the handshape and mouthing of two local visual modalities. Two large-scale fingerspelling datasets are used to train a fingerspelling identifier, which is subsequently used to retrieve features for the hand ROI, including the handshape feature.</w:t>
      </w:r>
    </w:p>
    <w:p w14:paraId="696A35E9" w14:textId="13BC5D05" w:rsidR="00FC6835" w:rsidRDefault="001871A3">
      <w:pPr>
        <w:numPr>
          <w:ilvl w:val="1"/>
          <w:numId w:val="12"/>
        </w:numPr>
        <w:spacing w:line="276" w:lineRule="auto"/>
        <w:jc w:val="both"/>
      </w:pPr>
      <w:r>
        <w:t>To</w:t>
      </w:r>
      <w:r w:rsidR="00FC6835">
        <w:t xml:space="preserve"> identify the mouthing characteristic from the signer's lips, the model uses an external English lip-reading framework.</w:t>
      </w:r>
    </w:p>
    <w:p w14:paraId="2AA31F69" w14:textId="77777777" w:rsidR="00FC6835" w:rsidRDefault="00FC6835">
      <w:pPr>
        <w:numPr>
          <w:ilvl w:val="0"/>
          <w:numId w:val="12"/>
        </w:numPr>
        <w:spacing w:line="276" w:lineRule="auto"/>
        <w:jc w:val="both"/>
      </w:pPr>
      <w:r>
        <w:t>Fusion and sequence modeling</w:t>
      </w:r>
    </w:p>
    <w:p w14:paraId="4EF8CAF9" w14:textId="371F596F" w:rsidR="00FC6835" w:rsidRDefault="00A93917">
      <w:pPr>
        <w:numPr>
          <w:ilvl w:val="1"/>
          <w:numId w:val="12"/>
        </w:numPr>
        <w:spacing w:after="200" w:line="276" w:lineRule="auto"/>
        <w:jc w:val="both"/>
      </w:pPr>
      <w:r>
        <w:rPr>
          <w:noProof/>
        </w:rPr>
        <w:lastRenderedPageBreak/>
        <w:drawing>
          <wp:anchor distT="114300" distB="114300" distL="114300" distR="114300" simplePos="0" relativeHeight="251685376" behindDoc="0" locked="0" layoutInCell="1" hidden="0" allowOverlap="1" wp14:anchorId="6CAA81F8" wp14:editId="28A477CD">
            <wp:simplePos x="0" y="0"/>
            <wp:positionH relativeFrom="column">
              <wp:posOffset>1432560</wp:posOffset>
            </wp:positionH>
            <wp:positionV relativeFrom="paragraph">
              <wp:posOffset>1140460</wp:posOffset>
            </wp:positionV>
            <wp:extent cx="3138170" cy="3255010"/>
            <wp:effectExtent l="0" t="0" r="5080" b="2540"/>
            <wp:wrapTopAndBottom/>
            <wp:docPr id="1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b="10923"/>
                    <a:stretch>
                      <a:fillRect/>
                    </a:stretch>
                  </pic:blipFill>
                  <pic:spPr>
                    <a:xfrm>
                      <a:off x="0" y="0"/>
                      <a:ext cx="3138170" cy="3255010"/>
                    </a:xfrm>
                    <a:prstGeom prst="rect">
                      <a:avLst/>
                    </a:prstGeom>
                    <a:ln/>
                  </pic:spPr>
                </pic:pic>
              </a:graphicData>
            </a:graphic>
          </wp:anchor>
        </w:drawing>
      </w:r>
      <w:r w:rsidR="00FC6835">
        <w:t>See the picture below, where TF-Enc(g), TF-Enc(m), and TF-Enc(h) stand for the transformer encoders for the sequences of global, mouthing, and hand features, respectively, and Cross-Attn(g), Cross-Attn(m), and Cross-Attn(h) are cross-attention layers for the same features.</w:t>
      </w:r>
    </w:p>
    <w:p w14:paraId="5986021F" w14:textId="77777777" w:rsidR="00512F18" w:rsidRDefault="00FC6835" w:rsidP="00512F18">
      <w:pPr>
        <w:spacing w:line="276" w:lineRule="auto"/>
        <w:jc w:val="center"/>
        <w:rPr>
          <w:bCs/>
          <w:i/>
          <w:iCs/>
          <w:sz w:val="22"/>
          <w:szCs w:val="22"/>
        </w:rPr>
      </w:pPr>
      <w:r>
        <w:rPr>
          <w:b/>
          <w:sz w:val="20"/>
          <w:szCs w:val="20"/>
        </w:rPr>
        <w:t>Figure 3: Fusion and sequence modeling architecture (</w:t>
      </w:r>
      <w:bookmarkStart w:id="85" w:name="_Hlk117067399"/>
      <w:r>
        <w:rPr>
          <w:b/>
          <w:sz w:val="20"/>
          <w:szCs w:val="20"/>
        </w:rPr>
        <w:t>Open-Domain SLT</w:t>
      </w:r>
      <w:bookmarkEnd w:id="85"/>
      <w:r>
        <w:rPr>
          <w:b/>
          <w:sz w:val="20"/>
          <w:szCs w:val="20"/>
        </w:rPr>
        <w:t>)</w:t>
      </w:r>
      <w:r w:rsidR="00512F18">
        <w:rPr>
          <w:b/>
          <w:sz w:val="20"/>
          <w:szCs w:val="20"/>
        </w:rPr>
        <w:br/>
      </w:r>
      <w:r w:rsidR="00512F18">
        <w:rPr>
          <w:bCs/>
          <w:i/>
          <w:iCs/>
          <w:sz w:val="22"/>
          <w:szCs w:val="22"/>
        </w:rPr>
        <w:t xml:space="preserve">Architecture diagram for fusion and sequence modeling consisting of transformer </w:t>
      </w:r>
    </w:p>
    <w:p w14:paraId="27EF990B" w14:textId="4D91480D" w:rsidR="006B71B8" w:rsidRPr="00512F18" w:rsidRDefault="00512F18" w:rsidP="00512F18">
      <w:pPr>
        <w:spacing w:line="276" w:lineRule="auto"/>
        <w:jc w:val="center"/>
        <w:rPr>
          <w:bCs/>
          <w:i/>
          <w:iCs/>
          <w:sz w:val="22"/>
          <w:szCs w:val="22"/>
        </w:rPr>
      </w:pPr>
      <w:r>
        <w:rPr>
          <w:bCs/>
          <w:i/>
          <w:iCs/>
          <w:sz w:val="22"/>
          <w:szCs w:val="22"/>
        </w:rPr>
        <w:t>layers &amp; cross attention layers for global, mouthing and hand features</w:t>
      </w:r>
    </w:p>
    <w:p w14:paraId="6222DC0B" w14:textId="293CD5F7" w:rsidR="00FC6835" w:rsidRDefault="00FC6835" w:rsidP="006B71B8">
      <w:pPr>
        <w:spacing w:after="200" w:line="276" w:lineRule="auto"/>
        <w:jc w:val="center"/>
        <w:rPr>
          <w:b/>
          <w:sz w:val="20"/>
          <w:szCs w:val="20"/>
        </w:rPr>
      </w:pPr>
    </w:p>
    <w:p w14:paraId="1DE921B9" w14:textId="77777777" w:rsidR="00512F18" w:rsidRPr="006B71B8" w:rsidRDefault="00512F18" w:rsidP="006B71B8">
      <w:pPr>
        <w:spacing w:after="200" w:line="276" w:lineRule="auto"/>
        <w:jc w:val="center"/>
        <w:rPr>
          <w:b/>
          <w:sz w:val="20"/>
          <w:szCs w:val="20"/>
        </w:rPr>
      </w:pPr>
    </w:p>
    <w:p w14:paraId="1CD380B7" w14:textId="77777777" w:rsidR="00370EA2" w:rsidRDefault="00FC6835" w:rsidP="00512F18">
      <w:pPr>
        <w:spacing w:line="276" w:lineRule="auto"/>
        <w:jc w:val="center"/>
        <w:rPr>
          <w:b/>
        </w:rPr>
      </w:pPr>
      <w:r>
        <w:rPr>
          <w:b/>
          <w:sz w:val="20"/>
          <w:szCs w:val="20"/>
        </w:rPr>
        <w:t>Table 6: Translation performance of baseline models and Open-Domain Sign Language Translation</w:t>
      </w:r>
    </w:p>
    <w:p w14:paraId="3704F39F" w14:textId="75AE3410" w:rsidR="00370EA2" w:rsidRDefault="00512F18" w:rsidP="002E3A03">
      <w:pPr>
        <w:spacing w:line="276" w:lineRule="auto"/>
        <w:jc w:val="center"/>
        <w:rPr>
          <w:bCs/>
          <w:i/>
          <w:iCs/>
          <w:sz w:val="22"/>
          <w:szCs w:val="22"/>
        </w:rPr>
      </w:pPr>
      <w:r>
        <w:rPr>
          <w:bCs/>
          <w:i/>
          <w:iCs/>
          <w:sz w:val="22"/>
          <w:szCs w:val="22"/>
        </w:rPr>
        <w:t xml:space="preserve">Results of </w:t>
      </w:r>
      <w:r w:rsidRPr="00512F18">
        <w:rPr>
          <w:bCs/>
          <w:i/>
          <w:iCs/>
          <w:sz w:val="22"/>
          <w:szCs w:val="22"/>
        </w:rPr>
        <w:t>Open-Domain SLT</w:t>
      </w:r>
      <w:r>
        <w:rPr>
          <w:bCs/>
          <w:i/>
          <w:iCs/>
          <w:sz w:val="22"/>
          <w:szCs w:val="22"/>
        </w:rPr>
        <w:t xml:space="preserve"> evaluated using ROUGE and </w:t>
      </w:r>
      <w:r w:rsidR="009E6293">
        <w:rPr>
          <w:bCs/>
          <w:i/>
          <w:iCs/>
          <w:sz w:val="22"/>
          <w:szCs w:val="22"/>
        </w:rPr>
        <w:t>BLEU (</w:t>
      </w:r>
      <w:r>
        <w:rPr>
          <w:bCs/>
          <w:i/>
          <w:iCs/>
          <w:sz w:val="22"/>
          <w:szCs w:val="22"/>
        </w:rPr>
        <w:t>1-4)</w:t>
      </w:r>
    </w:p>
    <w:p w14:paraId="730E478D" w14:textId="77777777" w:rsidR="00BA5169" w:rsidRDefault="00BA5169" w:rsidP="002E3A03">
      <w:pPr>
        <w:spacing w:line="276" w:lineRule="auto"/>
        <w:jc w:val="center"/>
        <w:rPr>
          <w:bCs/>
          <w:i/>
          <w:iCs/>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97"/>
        <w:gridCol w:w="858"/>
        <w:gridCol w:w="762"/>
        <w:gridCol w:w="762"/>
        <w:gridCol w:w="762"/>
        <w:gridCol w:w="762"/>
        <w:gridCol w:w="858"/>
        <w:gridCol w:w="762"/>
        <w:gridCol w:w="762"/>
        <w:gridCol w:w="762"/>
        <w:gridCol w:w="762"/>
      </w:tblGrid>
      <w:tr w:rsidR="00BA5169" w14:paraId="54E10B4B" w14:textId="77777777" w:rsidTr="00BA5169">
        <w:trPr>
          <w:trHeight w:val="420"/>
          <w:jc w:val="center"/>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F22F0" w14:textId="77777777" w:rsidR="00BA5169" w:rsidRDefault="00BA5169">
            <w:pPr>
              <w:pStyle w:val="NormalWeb"/>
              <w:spacing w:before="0" w:beforeAutospacing="0" w:after="0" w:afterAutospacing="0"/>
              <w:jc w:val="center"/>
            </w:pPr>
            <w:r>
              <w:rPr>
                <w:b/>
                <w:bCs/>
                <w:color w:val="000000"/>
                <w:sz w:val="22"/>
                <w:szCs w:val="22"/>
              </w:rPr>
              <w:t>DEV</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C47F2" w14:textId="77777777" w:rsidR="00BA5169" w:rsidRDefault="00BA5169">
            <w:pPr>
              <w:pStyle w:val="NormalWeb"/>
              <w:spacing w:before="0" w:beforeAutospacing="0" w:after="0" w:afterAutospacing="0"/>
              <w:jc w:val="center"/>
            </w:pPr>
            <w:r>
              <w:rPr>
                <w:b/>
                <w:bCs/>
                <w:color w:val="000000"/>
                <w:sz w:val="22"/>
                <w:szCs w:val="22"/>
              </w:rPr>
              <w:t>TEST</w:t>
            </w:r>
          </w:p>
        </w:tc>
      </w:tr>
      <w:tr w:rsidR="00BA5169" w14:paraId="11C767A3" w14:textId="77777777" w:rsidTr="00BA51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B2A2A" w14:textId="77777777" w:rsidR="00BA5169" w:rsidRDefault="00BA5169">
            <w:pPr>
              <w:pStyle w:val="NormalWeb"/>
              <w:spacing w:before="0" w:beforeAutospacing="0" w:after="0" w:afterAutospacing="0"/>
            </w:pPr>
            <w:r>
              <w:rPr>
                <w:b/>
                <w:bCs/>
                <w:color w:val="000000"/>
                <w:sz w:val="22"/>
                <w:szCs w:val="22"/>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7902" w14:textId="77777777" w:rsidR="00BA5169" w:rsidRDefault="00BA5169">
            <w:pPr>
              <w:pStyle w:val="NormalWeb"/>
              <w:spacing w:before="0" w:beforeAutospacing="0" w:after="0" w:afterAutospacing="0"/>
            </w:pPr>
            <w:r>
              <w:rPr>
                <w:color w:val="000000"/>
                <w:sz w:val="22"/>
                <w:szCs w:val="22"/>
              </w:rPr>
              <w:t>ROUGE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7FCD9" w14:textId="77777777" w:rsidR="00BA5169" w:rsidRDefault="00BA5169">
            <w:pPr>
              <w:pStyle w:val="NormalWeb"/>
              <w:spacing w:before="0" w:beforeAutospacing="0" w:after="0" w:afterAutospacing="0"/>
            </w:pPr>
            <w:r>
              <w:rPr>
                <w:color w:val="000000"/>
                <w:sz w:val="22"/>
                <w:szCs w:val="22"/>
              </w:rPr>
              <w:t>BLEU-1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BD05E" w14:textId="77777777" w:rsidR="00BA5169" w:rsidRDefault="00BA5169">
            <w:pPr>
              <w:pStyle w:val="NormalWeb"/>
              <w:spacing w:before="0" w:beforeAutospacing="0" w:after="0" w:afterAutospacing="0"/>
            </w:pPr>
            <w:r>
              <w:rPr>
                <w:color w:val="000000"/>
                <w:sz w:val="22"/>
                <w:szCs w:val="22"/>
              </w:rPr>
              <w:t>BLEU-2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A78D" w14:textId="77777777" w:rsidR="00BA5169" w:rsidRDefault="00BA5169">
            <w:pPr>
              <w:pStyle w:val="NormalWeb"/>
              <w:spacing w:before="0" w:beforeAutospacing="0" w:after="0" w:afterAutospacing="0"/>
            </w:pPr>
            <w:r>
              <w:rPr>
                <w:color w:val="000000"/>
                <w:sz w:val="22"/>
                <w:szCs w:val="22"/>
              </w:rPr>
              <w:t>BLEU-3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9A4D" w14:textId="77777777" w:rsidR="00BA5169" w:rsidRDefault="00BA5169">
            <w:pPr>
              <w:pStyle w:val="NormalWeb"/>
              <w:spacing w:before="0" w:beforeAutospacing="0" w:after="0" w:afterAutospacing="0"/>
            </w:pPr>
            <w:r>
              <w:rPr>
                <w:color w:val="000000"/>
                <w:sz w:val="22"/>
                <w:szCs w:val="22"/>
              </w:rPr>
              <w:t>BLEU-4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139CA" w14:textId="77777777" w:rsidR="00BA5169" w:rsidRDefault="00BA5169">
            <w:pPr>
              <w:pStyle w:val="NormalWeb"/>
              <w:spacing w:before="0" w:beforeAutospacing="0" w:after="0" w:afterAutospacing="0"/>
            </w:pPr>
            <w:r>
              <w:rPr>
                <w:color w:val="000000"/>
                <w:sz w:val="22"/>
                <w:szCs w:val="22"/>
              </w:rPr>
              <w:t>ROUGE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2CE9A" w14:textId="77777777" w:rsidR="00BA5169" w:rsidRDefault="00BA5169">
            <w:pPr>
              <w:pStyle w:val="NormalWeb"/>
              <w:spacing w:before="0" w:beforeAutospacing="0" w:after="0" w:afterAutospacing="0"/>
            </w:pPr>
            <w:r>
              <w:rPr>
                <w:color w:val="000000"/>
                <w:sz w:val="22"/>
                <w:szCs w:val="22"/>
              </w:rPr>
              <w:t>BLEU-1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CCA14" w14:textId="77777777" w:rsidR="00BA5169" w:rsidRDefault="00BA5169">
            <w:pPr>
              <w:pStyle w:val="NormalWeb"/>
              <w:spacing w:before="0" w:beforeAutospacing="0" w:after="0" w:afterAutospacing="0"/>
            </w:pPr>
            <w:r>
              <w:rPr>
                <w:color w:val="000000"/>
                <w:sz w:val="22"/>
                <w:szCs w:val="22"/>
              </w:rPr>
              <w:t>BLEU-2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13CD3" w14:textId="77777777" w:rsidR="00BA5169" w:rsidRDefault="00BA5169">
            <w:pPr>
              <w:pStyle w:val="NormalWeb"/>
              <w:spacing w:before="0" w:beforeAutospacing="0" w:after="0" w:afterAutospacing="0"/>
            </w:pPr>
            <w:r>
              <w:rPr>
                <w:color w:val="000000"/>
                <w:sz w:val="22"/>
                <w:szCs w:val="22"/>
              </w:rPr>
              <w:t>BLEU-3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76981" w14:textId="77777777" w:rsidR="00BA5169" w:rsidRDefault="00BA5169">
            <w:pPr>
              <w:pStyle w:val="NormalWeb"/>
              <w:spacing w:before="0" w:beforeAutospacing="0" w:after="0" w:afterAutospacing="0"/>
            </w:pPr>
            <w:r>
              <w:rPr>
                <w:color w:val="000000"/>
                <w:sz w:val="22"/>
                <w:szCs w:val="22"/>
              </w:rPr>
              <w:t>BLEU-4</w:t>
            </w:r>
          </w:p>
        </w:tc>
      </w:tr>
      <w:tr w:rsidR="00BA5169" w14:paraId="5702EFDF" w14:textId="77777777" w:rsidTr="00BA51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F8FAA" w14:textId="77777777" w:rsidR="00BA5169" w:rsidRDefault="00BA5169">
            <w:pPr>
              <w:pStyle w:val="NormalWeb"/>
              <w:spacing w:before="0" w:beforeAutospacing="0" w:after="0" w:afterAutospacing="0"/>
            </w:pPr>
            <w:r>
              <w:rPr>
                <w:b/>
                <w:bCs/>
                <w:color w:val="000000"/>
                <w:sz w:val="22"/>
                <w:szCs w:val="22"/>
              </w:rPr>
              <w:t>Conv-GRU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7301F" w14:textId="77777777" w:rsidR="00BA5169" w:rsidRDefault="00BA5169">
            <w:pPr>
              <w:pStyle w:val="NormalWeb"/>
              <w:spacing w:before="0" w:beforeAutospacing="0" w:after="0" w:afterAutospacing="0"/>
            </w:pPr>
            <w:r>
              <w:rPr>
                <w:color w:val="000000"/>
                <w:sz w:val="22"/>
                <w:szCs w:val="22"/>
              </w:rPr>
              <w:t>16.82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DD40D" w14:textId="77777777" w:rsidR="00BA5169" w:rsidRDefault="00BA5169">
            <w:pPr>
              <w:pStyle w:val="NormalWeb"/>
              <w:spacing w:before="0" w:beforeAutospacing="0" w:after="0" w:afterAutospacing="0"/>
            </w:pPr>
            <w:r>
              <w:rPr>
                <w:color w:val="000000"/>
                <w:sz w:val="22"/>
                <w:szCs w:val="22"/>
              </w:rPr>
              <w:t>16.21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D8CD" w14:textId="77777777" w:rsidR="00BA5169" w:rsidRDefault="00BA5169">
            <w:pPr>
              <w:pStyle w:val="NormalWeb"/>
              <w:spacing w:before="0" w:beforeAutospacing="0" w:after="0" w:afterAutospacing="0"/>
            </w:pPr>
            <w:r>
              <w:rPr>
                <w:color w:val="000000"/>
                <w:sz w:val="22"/>
                <w:szCs w:val="22"/>
              </w:rPr>
              <w:t>9.15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333A" w14:textId="77777777" w:rsidR="00BA5169" w:rsidRDefault="00BA5169">
            <w:pPr>
              <w:pStyle w:val="NormalWeb"/>
              <w:spacing w:before="0" w:beforeAutospacing="0" w:after="0" w:afterAutospacing="0"/>
            </w:pPr>
            <w:r>
              <w:rPr>
                <w:color w:val="000000"/>
                <w:sz w:val="22"/>
                <w:szCs w:val="22"/>
              </w:rPr>
              <w:t>5.04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EA20" w14:textId="77777777" w:rsidR="00BA5169" w:rsidRDefault="00BA5169">
            <w:pPr>
              <w:pStyle w:val="NormalWeb"/>
              <w:spacing w:before="0" w:beforeAutospacing="0" w:after="0" w:afterAutospacing="0"/>
            </w:pPr>
            <w:r>
              <w:rPr>
                <w:color w:val="000000"/>
                <w:sz w:val="22"/>
                <w:szCs w:val="22"/>
              </w:rPr>
              <w:t>3.83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D8DFD" w14:textId="77777777" w:rsidR="00BA5169" w:rsidRDefault="00BA5169">
            <w:pPr>
              <w:pStyle w:val="NormalWeb"/>
              <w:spacing w:before="0" w:beforeAutospacing="0" w:after="0" w:afterAutospacing="0"/>
            </w:pPr>
            <w:r>
              <w:rPr>
                <w:color w:val="000000"/>
                <w:sz w:val="22"/>
                <w:szCs w:val="22"/>
              </w:rPr>
              <w:t>17.78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CFDDF" w14:textId="77777777" w:rsidR="00BA5169" w:rsidRDefault="00BA5169">
            <w:pPr>
              <w:pStyle w:val="NormalWeb"/>
              <w:spacing w:before="0" w:beforeAutospacing="0" w:after="0" w:afterAutospacing="0"/>
            </w:pPr>
            <w:r>
              <w:rPr>
                <w:color w:val="000000"/>
                <w:sz w:val="22"/>
                <w:szCs w:val="22"/>
              </w:rPr>
              <w:t>15.65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417B" w14:textId="77777777" w:rsidR="00BA5169" w:rsidRDefault="00BA5169">
            <w:pPr>
              <w:pStyle w:val="NormalWeb"/>
              <w:spacing w:before="0" w:beforeAutospacing="0" w:after="0" w:afterAutospacing="0"/>
            </w:pPr>
            <w:r>
              <w:rPr>
                <w:color w:val="000000"/>
                <w:sz w:val="22"/>
                <w:szCs w:val="22"/>
              </w:rPr>
              <w:t>7.55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0F40F" w14:textId="77777777" w:rsidR="00BA5169" w:rsidRDefault="00BA5169">
            <w:pPr>
              <w:pStyle w:val="NormalWeb"/>
              <w:spacing w:before="0" w:beforeAutospacing="0" w:after="0" w:afterAutospacing="0"/>
            </w:pPr>
            <w:r>
              <w:rPr>
                <w:color w:val="000000"/>
                <w:sz w:val="22"/>
                <w:szCs w:val="22"/>
              </w:rPr>
              <w:t>4.83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FBE43" w14:textId="77777777" w:rsidR="00BA5169" w:rsidRDefault="00BA5169">
            <w:pPr>
              <w:pStyle w:val="NormalWeb"/>
              <w:spacing w:before="0" w:beforeAutospacing="0" w:after="0" w:afterAutospacing="0"/>
            </w:pPr>
            <w:r>
              <w:rPr>
                <w:color w:val="000000"/>
                <w:sz w:val="22"/>
                <w:szCs w:val="22"/>
              </w:rPr>
              <w:t>3.52</w:t>
            </w:r>
          </w:p>
        </w:tc>
      </w:tr>
      <w:tr w:rsidR="00BA5169" w14:paraId="657A4011" w14:textId="77777777" w:rsidTr="00BA51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92E8E" w14:textId="77777777" w:rsidR="00BA5169" w:rsidRDefault="00BA5169">
            <w:pPr>
              <w:pStyle w:val="NormalWeb"/>
              <w:spacing w:before="0" w:beforeAutospacing="0" w:after="0" w:afterAutospacing="0"/>
            </w:pPr>
            <w:r>
              <w:rPr>
                <w:b/>
                <w:bCs/>
                <w:color w:val="000000"/>
                <w:sz w:val="22"/>
                <w:szCs w:val="22"/>
              </w:rPr>
              <w:t>13D-transformer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BD0AF" w14:textId="77777777" w:rsidR="00BA5169" w:rsidRDefault="00BA5169">
            <w:pPr>
              <w:pStyle w:val="NormalWeb"/>
              <w:spacing w:before="0" w:beforeAutospacing="0" w:after="0" w:afterAutospacing="0"/>
            </w:pPr>
            <w:r>
              <w:rPr>
                <w:color w:val="000000"/>
                <w:sz w:val="22"/>
                <w:szCs w:val="22"/>
              </w:rPr>
              <w:t>20.91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8DE8" w14:textId="77777777" w:rsidR="00BA5169" w:rsidRDefault="00BA5169">
            <w:pPr>
              <w:pStyle w:val="NormalWeb"/>
              <w:spacing w:before="0" w:beforeAutospacing="0" w:after="0" w:afterAutospacing="0"/>
            </w:pPr>
            <w:r>
              <w:rPr>
                <w:color w:val="000000"/>
                <w:sz w:val="22"/>
                <w:szCs w:val="22"/>
              </w:rPr>
              <w:t>18.62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F04B" w14:textId="77777777" w:rsidR="00BA5169" w:rsidRDefault="00BA5169">
            <w:pPr>
              <w:pStyle w:val="NormalWeb"/>
              <w:spacing w:before="0" w:beforeAutospacing="0" w:after="0" w:afterAutospacing="0"/>
            </w:pPr>
            <w:r>
              <w:rPr>
                <w:color w:val="000000"/>
                <w:sz w:val="22"/>
                <w:szCs w:val="22"/>
              </w:rPr>
              <w:t>11.17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8668E" w14:textId="77777777" w:rsidR="00BA5169" w:rsidRDefault="00BA5169">
            <w:pPr>
              <w:pStyle w:val="NormalWeb"/>
              <w:spacing w:before="0" w:beforeAutospacing="0" w:after="0" w:afterAutospacing="0"/>
            </w:pPr>
            <w:r>
              <w:rPr>
                <w:color w:val="000000"/>
                <w:sz w:val="22"/>
                <w:szCs w:val="22"/>
              </w:rPr>
              <w:t>8.24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326C" w14:textId="77777777" w:rsidR="00BA5169" w:rsidRDefault="00BA5169">
            <w:pPr>
              <w:pStyle w:val="NormalWeb"/>
              <w:spacing w:before="0" w:beforeAutospacing="0" w:after="0" w:afterAutospacing="0"/>
            </w:pPr>
            <w:r>
              <w:rPr>
                <w:color w:val="000000"/>
                <w:sz w:val="22"/>
                <w:szCs w:val="22"/>
              </w:rPr>
              <w:t>6.71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351A" w14:textId="77777777" w:rsidR="00BA5169" w:rsidRDefault="00BA5169">
            <w:pPr>
              <w:pStyle w:val="NormalWeb"/>
              <w:spacing w:before="0" w:beforeAutospacing="0" w:after="0" w:afterAutospacing="0"/>
            </w:pPr>
            <w:r>
              <w:rPr>
                <w:color w:val="000000"/>
                <w:sz w:val="22"/>
                <w:szCs w:val="22"/>
              </w:rPr>
              <w:t>19.83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E15" w14:textId="77777777" w:rsidR="00BA5169" w:rsidRDefault="00BA5169">
            <w:pPr>
              <w:pStyle w:val="NormalWeb"/>
              <w:spacing w:before="0" w:beforeAutospacing="0" w:after="0" w:afterAutospacing="0"/>
            </w:pPr>
            <w:r>
              <w:rPr>
                <w:color w:val="000000"/>
                <w:sz w:val="22"/>
                <w:szCs w:val="22"/>
              </w:rPr>
              <w:t>17.84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DD8D8" w14:textId="77777777" w:rsidR="00BA5169" w:rsidRDefault="00BA5169">
            <w:pPr>
              <w:pStyle w:val="NormalWeb"/>
              <w:spacing w:before="0" w:beforeAutospacing="0" w:after="0" w:afterAutospacing="0"/>
            </w:pPr>
            <w:r>
              <w:rPr>
                <w:color w:val="000000"/>
                <w:sz w:val="22"/>
                <w:szCs w:val="22"/>
              </w:rPr>
              <w:t>9.81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48872" w14:textId="77777777" w:rsidR="00BA5169" w:rsidRDefault="00BA5169">
            <w:pPr>
              <w:pStyle w:val="NormalWeb"/>
              <w:spacing w:before="0" w:beforeAutospacing="0" w:after="0" w:afterAutospacing="0"/>
            </w:pPr>
            <w:r>
              <w:rPr>
                <w:color w:val="000000"/>
                <w:sz w:val="22"/>
                <w:szCs w:val="22"/>
              </w:rPr>
              <w:t>6.76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35D2D" w14:textId="77777777" w:rsidR="00BA5169" w:rsidRDefault="00BA5169">
            <w:pPr>
              <w:pStyle w:val="NormalWeb"/>
              <w:spacing w:before="0" w:beforeAutospacing="0" w:after="0" w:afterAutospacing="0"/>
            </w:pPr>
            <w:r>
              <w:rPr>
                <w:color w:val="000000"/>
                <w:sz w:val="22"/>
                <w:szCs w:val="22"/>
              </w:rPr>
              <w:t>5.19</w:t>
            </w:r>
          </w:p>
        </w:tc>
      </w:tr>
      <w:tr w:rsidR="00BA5169" w14:paraId="523BBC8F" w14:textId="77777777" w:rsidTr="00BA51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8B946" w14:textId="77777777" w:rsidR="00BA5169" w:rsidRDefault="00BA5169">
            <w:pPr>
              <w:pStyle w:val="NormalWeb"/>
              <w:spacing w:before="0" w:beforeAutospacing="0" w:after="0" w:afterAutospacing="0"/>
            </w:pPr>
            <w:r>
              <w:rPr>
                <w:b/>
                <w:bCs/>
                <w:color w:val="000000"/>
                <w:sz w:val="22"/>
                <w:szCs w:val="22"/>
              </w:rPr>
              <w:t>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77E3" w14:textId="77777777" w:rsidR="00BA5169" w:rsidRDefault="00BA5169">
            <w:pPr>
              <w:pStyle w:val="NormalWeb"/>
              <w:spacing w:before="0" w:beforeAutospacing="0" w:after="0" w:afterAutospacing="0"/>
            </w:pPr>
            <w:r>
              <w:rPr>
                <w:color w:val="000000"/>
                <w:sz w:val="22"/>
                <w:szCs w:val="22"/>
              </w:rPr>
              <w:t>25.31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C27EB" w14:textId="77777777" w:rsidR="00BA5169" w:rsidRDefault="00BA5169">
            <w:pPr>
              <w:pStyle w:val="NormalWeb"/>
              <w:spacing w:before="0" w:beforeAutospacing="0" w:after="0" w:afterAutospacing="0"/>
            </w:pPr>
            <w:r>
              <w:rPr>
                <w:color w:val="000000"/>
                <w:sz w:val="22"/>
                <w:szCs w:val="22"/>
              </w:rPr>
              <w:t>24.35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41DCB" w14:textId="77777777" w:rsidR="00BA5169" w:rsidRDefault="00BA5169">
            <w:pPr>
              <w:pStyle w:val="NormalWeb"/>
              <w:spacing w:before="0" w:beforeAutospacing="0" w:after="0" w:afterAutospacing="0"/>
            </w:pPr>
            <w:r>
              <w:rPr>
                <w:color w:val="000000"/>
                <w:sz w:val="22"/>
                <w:szCs w:val="22"/>
              </w:rPr>
              <w:t>14.94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7A9CB" w14:textId="77777777" w:rsidR="00BA5169" w:rsidRDefault="00BA5169">
            <w:pPr>
              <w:pStyle w:val="NormalWeb"/>
              <w:spacing w:before="0" w:beforeAutospacing="0" w:after="0" w:afterAutospacing="0"/>
            </w:pPr>
            <w:r>
              <w:rPr>
                <w:color w:val="000000"/>
                <w:sz w:val="22"/>
                <w:szCs w:val="22"/>
              </w:rPr>
              <w:t>10.72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9C1AA" w14:textId="77777777" w:rsidR="00BA5169" w:rsidRDefault="00BA5169">
            <w:pPr>
              <w:pStyle w:val="NormalWeb"/>
              <w:spacing w:before="0" w:beforeAutospacing="0" w:after="0" w:afterAutospacing="0"/>
            </w:pPr>
            <w:r>
              <w:rPr>
                <w:color w:val="000000"/>
                <w:sz w:val="22"/>
                <w:szCs w:val="22"/>
              </w:rPr>
              <w:t>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77D56" w14:textId="77777777" w:rsidR="00BA5169" w:rsidRDefault="00BA5169">
            <w:pPr>
              <w:pStyle w:val="NormalWeb"/>
              <w:spacing w:before="0" w:beforeAutospacing="0" w:after="0" w:afterAutospacing="0"/>
            </w:pPr>
            <w:r>
              <w:rPr>
                <w:color w:val="000000"/>
                <w:sz w:val="22"/>
                <w:szCs w:val="22"/>
              </w:rPr>
              <w:t>24.83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01946" w14:textId="77777777" w:rsidR="00BA5169" w:rsidRDefault="00BA5169">
            <w:pPr>
              <w:pStyle w:val="NormalWeb"/>
              <w:spacing w:before="0" w:beforeAutospacing="0" w:after="0" w:afterAutospacing="0"/>
            </w:pPr>
            <w:r>
              <w:rPr>
                <w:color w:val="000000"/>
                <w:sz w:val="22"/>
                <w:szCs w:val="22"/>
              </w:rPr>
              <w:t>23.87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63B6A" w14:textId="77777777" w:rsidR="00BA5169" w:rsidRDefault="00BA5169">
            <w:pPr>
              <w:pStyle w:val="NormalWeb"/>
              <w:spacing w:before="0" w:beforeAutospacing="0" w:after="0" w:afterAutospacing="0"/>
            </w:pPr>
            <w:r>
              <w:rPr>
                <w:color w:val="000000"/>
                <w:sz w:val="22"/>
                <w:szCs w:val="22"/>
              </w:rPr>
              <w:t>14.08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390E" w14:textId="77777777" w:rsidR="00BA5169" w:rsidRDefault="00BA5169">
            <w:pPr>
              <w:pStyle w:val="NormalWeb"/>
              <w:spacing w:before="0" w:beforeAutospacing="0" w:after="0" w:afterAutospacing="0"/>
            </w:pPr>
            <w:r>
              <w:rPr>
                <w:color w:val="000000"/>
                <w:sz w:val="22"/>
                <w:szCs w:val="22"/>
              </w:rPr>
              <w:t>9.90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3CF7C" w14:textId="77777777" w:rsidR="00BA5169" w:rsidRDefault="00BA5169">
            <w:pPr>
              <w:pStyle w:val="NormalWeb"/>
              <w:spacing w:before="0" w:beforeAutospacing="0" w:after="0" w:afterAutospacing="0"/>
            </w:pPr>
            <w:r>
              <w:rPr>
                <w:color w:val="000000"/>
                <w:sz w:val="22"/>
                <w:szCs w:val="22"/>
              </w:rPr>
              <w:t>7.54</w:t>
            </w:r>
          </w:p>
        </w:tc>
      </w:tr>
    </w:tbl>
    <w:p w14:paraId="147A4372" w14:textId="77777777" w:rsidR="00BA5169" w:rsidRPr="002E3A03" w:rsidRDefault="00BA5169" w:rsidP="00BA5169">
      <w:pPr>
        <w:pStyle w:val="BodyText"/>
      </w:pPr>
    </w:p>
    <w:p w14:paraId="44EA2C60" w14:textId="78FDADE4" w:rsidR="00E54853" w:rsidRPr="000F37FD" w:rsidRDefault="00E54853">
      <w:pPr>
        <w:pStyle w:val="Heading3"/>
        <w:rPr>
          <w:szCs w:val="28"/>
        </w:rPr>
      </w:pPr>
      <w:bookmarkStart w:id="86" w:name="_Toc135945317"/>
      <w:r>
        <w:lastRenderedPageBreak/>
        <w:t>A Task-aware Instruction Network for Sign Language Translation Enhanced with Data Augmentation</w:t>
      </w:r>
      <w:bookmarkEnd w:id="86"/>
    </w:p>
    <w:p w14:paraId="6319108C" w14:textId="77777777" w:rsidR="00FC6835" w:rsidRDefault="00FC6835" w:rsidP="00FC6835">
      <w:pPr>
        <w:spacing w:after="200" w:line="276" w:lineRule="auto"/>
        <w:jc w:val="both"/>
      </w:pPr>
      <w:r>
        <w:t>[8] The majority of extant studies place more emphasis on the recognition process than sign language translation. In this study, Cao and Li introduce the instruction module and the learning-based feature merge approach into a Transformer network to create a task-aware training network, called TIN-SLT, for sign language translation. The linguistic skills of the pre-trained model may then be fully exploited and used to improve translation results. Furthermore, they provide a multi-level data augmentation approach to alter the dispersion of the training set's data by investigating the representation space of sign language glosses and the target verbal language.</w:t>
      </w:r>
    </w:p>
    <w:p w14:paraId="539CC06C" w14:textId="77777777" w:rsidR="00FC6835" w:rsidRDefault="00FC6835" w:rsidP="00FC6835">
      <w:pPr>
        <w:spacing w:after="200" w:line="276" w:lineRule="auto"/>
        <w:jc w:val="both"/>
      </w:pPr>
      <w:r>
        <w:t>Like prior techniques, we likewise use a two-step pipeline by first taking a sign language video with the format V = {V1,..., VT} with T frames. The following are the steps:</w:t>
      </w:r>
    </w:p>
    <w:p w14:paraId="3F8EC8D9" w14:textId="77777777" w:rsidR="00FC6835" w:rsidRDefault="00FC6835">
      <w:pPr>
        <w:numPr>
          <w:ilvl w:val="0"/>
          <w:numId w:val="13"/>
        </w:numPr>
        <w:spacing w:line="276" w:lineRule="auto"/>
        <w:jc w:val="both"/>
      </w:pPr>
      <w:r>
        <w:t>Recognizing V into a sequence G = {g1, . . . , gL} with L independent glosses and then (ii) translating G into a complete spoken sentence S = {w1, . . . , wM} with M words, but we pay more attention to solve step</w:t>
      </w:r>
    </w:p>
    <w:p w14:paraId="63BC0FF6" w14:textId="77777777" w:rsidR="00FC6835" w:rsidRDefault="00FC6835">
      <w:pPr>
        <w:numPr>
          <w:ilvl w:val="0"/>
          <w:numId w:val="13"/>
        </w:numPr>
        <w:spacing w:line="276" w:lineRule="auto"/>
        <w:jc w:val="both"/>
      </w:pPr>
      <w:r>
        <w:t>We employ the STMC network, which combines a spatial multi-cue module with a temporal multi-cue module, in empirical studies.</w:t>
      </w:r>
    </w:p>
    <w:p w14:paraId="40BD361F" w14:textId="77777777" w:rsidR="00FC6835" w:rsidRDefault="00FC6835">
      <w:pPr>
        <w:numPr>
          <w:ilvl w:val="0"/>
          <w:numId w:val="13"/>
        </w:numPr>
        <w:spacing w:line="276" w:lineRule="auto"/>
        <w:jc w:val="both"/>
      </w:pPr>
      <w:r>
        <w:t>Given that the representation space of glosses is substantially less than that of text, after getting the series G of sign glosses, we build a multi-level data augmentation approach to increase the gloss representation space.</w:t>
      </w:r>
    </w:p>
    <w:p w14:paraId="35D2105D" w14:textId="77777777" w:rsidR="00FC6835" w:rsidRDefault="00FC6835">
      <w:pPr>
        <w:numPr>
          <w:ilvl w:val="0"/>
          <w:numId w:val="13"/>
        </w:numPr>
        <w:spacing w:line="276" w:lineRule="auto"/>
        <w:jc w:val="both"/>
      </w:pPr>
      <w:r>
        <w:t>The core of the design is a task-aware instruction network with a Transformer as the network's foundation and layers of encoders and decoders with the goal of learning the conditional probabilities p(S|G).</w:t>
      </w:r>
    </w:p>
    <w:p w14:paraId="56CA961A" w14:textId="77777777" w:rsidR="00FC6835" w:rsidRDefault="00FC6835">
      <w:pPr>
        <w:numPr>
          <w:ilvl w:val="0"/>
          <w:numId w:val="13"/>
        </w:numPr>
        <w:spacing w:after="200" w:line="276" w:lineRule="auto"/>
        <w:jc w:val="both"/>
      </w:pPr>
      <w:r>
        <w:t>In order to produce the anticipated sentence S, a linear transform and softmax layer are used after the outputs of the final decoder are sent through a non-linear point-wise feed-forward layer.</w:t>
      </w:r>
    </w:p>
    <w:p w14:paraId="34ED46E0" w14:textId="77777777" w:rsidR="00FC6835" w:rsidRDefault="00FC6835" w:rsidP="00FC6835">
      <w:pPr>
        <w:spacing w:after="200" w:line="276" w:lineRule="auto"/>
        <w:jc w:val="both"/>
      </w:pPr>
      <w:bookmarkStart w:id="87" w:name="_Hlk117067691"/>
      <w:r>
        <w:t xml:space="preserve">Task-aware Instruction Module </w:t>
      </w:r>
      <w:bookmarkEnd w:id="87"/>
      <w:r>
        <w:t>consists of</w:t>
      </w:r>
    </w:p>
    <w:p w14:paraId="0DC4DAA4" w14:textId="77777777" w:rsidR="00FC6835" w:rsidRDefault="00FC6835">
      <w:pPr>
        <w:numPr>
          <w:ilvl w:val="0"/>
          <w:numId w:val="14"/>
        </w:numPr>
        <w:spacing w:line="276" w:lineRule="auto"/>
        <w:jc w:val="both"/>
      </w:pPr>
      <w:r>
        <w:t>Encoder</w:t>
      </w:r>
    </w:p>
    <w:p w14:paraId="54048232" w14:textId="77777777" w:rsidR="00FC6835" w:rsidRDefault="00FC6835">
      <w:pPr>
        <w:numPr>
          <w:ilvl w:val="0"/>
          <w:numId w:val="14"/>
        </w:numPr>
        <w:spacing w:line="276" w:lineRule="auto"/>
        <w:jc w:val="both"/>
      </w:pPr>
      <w:r>
        <w:t>Decoder</w:t>
      </w:r>
    </w:p>
    <w:p w14:paraId="4C038FFB" w14:textId="77777777" w:rsidR="00FC6835" w:rsidRDefault="00FC6835">
      <w:pPr>
        <w:numPr>
          <w:ilvl w:val="0"/>
          <w:numId w:val="14"/>
        </w:numPr>
        <w:spacing w:after="200" w:line="276" w:lineRule="auto"/>
        <w:jc w:val="both"/>
      </w:pPr>
      <w:r>
        <w:t>Learning-based feature fusion</w:t>
      </w:r>
    </w:p>
    <w:p w14:paraId="3FB76587" w14:textId="77777777" w:rsidR="00FC6835" w:rsidRDefault="00FC6835" w:rsidP="00FC6835">
      <w:pPr>
        <w:spacing w:after="200" w:line="276" w:lineRule="auto"/>
        <w:jc w:val="both"/>
      </w:pPr>
    </w:p>
    <w:p w14:paraId="79BEC19C" w14:textId="77777777" w:rsidR="00FC6835" w:rsidRDefault="00FC6835" w:rsidP="00FC6835">
      <w:pPr>
        <w:spacing w:after="200" w:line="276" w:lineRule="auto"/>
        <w:jc w:val="both"/>
      </w:pPr>
    </w:p>
    <w:p w14:paraId="26166826" w14:textId="77777777" w:rsidR="00FC6835" w:rsidRDefault="00FC6835" w:rsidP="00FC6835">
      <w:pPr>
        <w:spacing w:after="200" w:line="276" w:lineRule="auto"/>
        <w:jc w:val="both"/>
      </w:pPr>
    </w:p>
    <w:p w14:paraId="44A631A0" w14:textId="77777777" w:rsidR="00FC6835" w:rsidRDefault="00FC6835" w:rsidP="00FC6835">
      <w:pPr>
        <w:spacing w:after="200" w:line="276" w:lineRule="auto"/>
        <w:jc w:val="both"/>
      </w:pPr>
    </w:p>
    <w:p w14:paraId="36CAAD54" w14:textId="77777777" w:rsidR="00FC6835" w:rsidRDefault="00FC6835" w:rsidP="00FC6835">
      <w:pPr>
        <w:spacing w:after="200" w:line="276" w:lineRule="auto"/>
        <w:jc w:val="both"/>
      </w:pPr>
    </w:p>
    <w:p w14:paraId="726E89C4" w14:textId="77777777" w:rsidR="00FC6835" w:rsidRDefault="00FC6835" w:rsidP="00FC6835">
      <w:pPr>
        <w:spacing w:after="200" w:line="276" w:lineRule="auto"/>
        <w:jc w:val="both"/>
      </w:pPr>
    </w:p>
    <w:p w14:paraId="3DC3A9CB" w14:textId="4422D681" w:rsidR="00FC6835" w:rsidRDefault="00A93917" w:rsidP="00F64E4A">
      <w:pPr>
        <w:spacing w:line="276" w:lineRule="auto"/>
        <w:jc w:val="center"/>
        <w:rPr>
          <w:b/>
          <w:sz w:val="20"/>
          <w:szCs w:val="20"/>
        </w:rPr>
      </w:pPr>
      <w:r>
        <w:rPr>
          <w:noProof/>
        </w:rPr>
        <w:lastRenderedPageBreak/>
        <w:drawing>
          <wp:anchor distT="114300" distB="114300" distL="114300" distR="114300" simplePos="0" relativeHeight="251687424" behindDoc="0" locked="0" layoutInCell="1" hidden="0" allowOverlap="1" wp14:anchorId="78766746" wp14:editId="67F0BCB6">
            <wp:simplePos x="0" y="0"/>
            <wp:positionH relativeFrom="margin">
              <wp:align>center</wp:align>
            </wp:positionH>
            <wp:positionV relativeFrom="paragraph">
              <wp:posOffset>6985</wp:posOffset>
            </wp:positionV>
            <wp:extent cx="3681730" cy="2846705"/>
            <wp:effectExtent l="0" t="0" r="0" b="0"/>
            <wp:wrapTopAndBottom/>
            <wp:docPr id="1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3691278" cy="2854080"/>
                    </a:xfrm>
                    <a:prstGeom prst="rect">
                      <a:avLst/>
                    </a:prstGeom>
                    <a:ln/>
                  </pic:spPr>
                </pic:pic>
              </a:graphicData>
            </a:graphic>
            <wp14:sizeRelV relativeFrom="margin">
              <wp14:pctHeight>0</wp14:pctHeight>
            </wp14:sizeRelV>
          </wp:anchor>
        </w:drawing>
      </w:r>
      <w:r w:rsidR="00FC6835">
        <w:rPr>
          <w:b/>
          <w:sz w:val="20"/>
          <w:szCs w:val="20"/>
        </w:rPr>
        <w:t xml:space="preserve">Figure 4: Architecture for Task-aware Instruction Module </w:t>
      </w:r>
    </w:p>
    <w:p w14:paraId="078BE3CA" w14:textId="1F2DBC6D" w:rsidR="003A1CEF" w:rsidRDefault="00F64E4A" w:rsidP="00F64E4A">
      <w:pPr>
        <w:spacing w:line="276" w:lineRule="auto"/>
        <w:jc w:val="center"/>
        <w:rPr>
          <w:bCs/>
          <w:i/>
          <w:iCs/>
          <w:sz w:val="22"/>
          <w:szCs w:val="22"/>
        </w:rPr>
      </w:pPr>
      <w:r w:rsidRPr="00F64E4A">
        <w:rPr>
          <w:bCs/>
          <w:i/>
          <w:iCs/>
          <w:sz w:val="22"/>
          <w:szCs w:val="22"/>
        </w:rPr>
        <w:t>Task-aware Instruction Module</w:t>
      </w:r>
      <w:r>
        <w:rPr>
          <w:bCs/>
          <w:i/>
          <w:iCs/>
          <w:sz w:val="22"/>
          <w:szCs w:val="22"/>
        </w:rPr>
        <w:t xml:space="preserve"> Architecture consisting of encoder and decoder layers</w:t>
      </w:r>
    </w:p>
    <w:p w14:paraId="38A258F8" w14:textId="77777777" w:rsidR="00F64E4A" w:rsidRPr="00F64E4A" w:rsidRDefault="00F64E4A" w:rsidP="00F64E4A">
      <w:pPr>
        <w:spacing w:line="276" w:lineRule="auto"/>
        <w:jc w:val="center"/>
        <w:rPr>
          <w:bCs/>
          <w:i/>
          <w:iCs/>
          <w:sz w:val="22"/>
          <w:szCs w:val="22"/>
        </w:rPr>
      </w:pPr>
    </w:p>
    <w:p w14:paraId="71107C0E" w14:textId="0A22419B" w:rsidR="00FC6835" w:rsidRDefault="00FC6835" w:rsidP="00FC6835">
      <w:pPr>
        <w:spacing w:after="200" w:line="276" w:lineRule="auto"/>
        <w:jc w:val="both"/>
      </w:pPr>
      <w:r>
        <w:t>The PHOENIX-2014-T dataset and the ASLG-PC12 dataset, two well-known benchmark datasets of various languages and sizes, were used for the experiments.</w:t>
      </w:r>
    </w:p>
    <w:p w14:paraId="6C152A34" w14:textId="47ED9945" w:rsidR="00F91961" w:rsidRPr="00F91961" w:rsidRDefault="00FC6835" w:rsidP="00F91961">
      <w:pPr>
        <w:jc w:val="center"/>
        <w:rPr>
          <w:b/>
          <w:sz w:val="20"/>
          <w:szCs w:val="20"/>
        </w:rPr>
      </w:pPr>
      <w:r>
        <w:rPr>
          <w:b/>
          <w:sz w:val="20"/>
          <w:szCs w:val="20"/>
        </w:rPr>
        <w:t xml:space="preserve">Table 7: Comparing the translation performance of TIN-SLT </w:t>
      </w:r>
    </w:p>
    <w:p w14:paraId="10243C7D" w14:textId="1BA9F441" w:rsidR="00F91961" w:rsidRDefault="00F91961" w:rsidP="00377B31">
      <w:pPr>
        <w:jc w:val="center"/>
        <w:rPr>
          <w:bCs/>
          <w:i/>
          <w:iCs/>
          <w:sz w:val="22"/>
          <w:szCs w:val="22"/>
        </w:rPr>
      </w:pPr>
      <w:r>
        <w:rPr>
          <w:bCs/>
          <w:i/>
          <w:iCs/>
          <w:sz w:val="22"/>
          <w:szCs w:val="22"/>
        </w:rPr>
        <w:t xml:space="preserve">Comparison </w:t>
      </w:r>
      <w:r w:rsidRPr="00F91961">
        <w:rPr>
          <w:bCs/>
          <w:i/>
          <w:iCs/>
          <w:sz w:val="22"/>
          <w:szCs w:val="22"/>
        </w:rPr>
        <w:t xml:space="preserve">against state-of-the-art techniques on </w:t>
      </w:r>
    </w:p>
    <w:p w14:paraId="4B6E7594" w14:textId="5DA5CA66" w:rsidR="00F91961" w:rsidRDefault="00F91961" w:rsidP="00377B31">
      <w:pPr>
        <w:jc w:val="center"/>
        <w:rPr>
          <w:bCs/>
          <w:i/>
          <w:iCs/>
          <w:sz w:val="22"/>
          <w:szCs w:val="22"/>
        </w:rPr>
      </w:pPr>
      <w:r w:rsidRPr="00F91961">
        <w:rPr>
          <w:bCs/>
          <w:i/>
          <w:iCs/>
          <w:sz w:val="22"/>
          <w:szCs w:val="22"/>
        </w:rPr>
        <w:t>PHOENIX-2014-T and ASLG-PC12 datasets</w:t>
      </w:r>
    </w:p>
    <w:p w14:paraId="3C529C59" w14:textId="48A9CB8A" w:rsidR="00BA5169" w:rsidRDefault="00BA5169" w:rsidP="00377B31">
      <w:pPr>
        <w:jc w:val="center"/>
        <w:rPr>
          <w:bCs/>
          <w:i/>
          <w:iCs/>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22"/>
        <w:gridCol w:w="625"/>
        <w:gridCol w:w="626"/>
        <w:gridCol w:w="626"/>
        <w:gridCol w:w="626"/>
        <w:gridCol w:w="746"/>
        <w:gridCol w:w="794"/>
        <w:gridCol w:w="626"/>
        <w:gridCol w:w="626"/>
        <w:gridCol w:w="626"/>
        <w:gridCol w:w="626"/>
        <w:gridCol w:w="746"/>
        <w:gridCol w:w="794"/>
      </w:tblGrid>
      <w:tr w:rsidR="008D335E" w14:paraId="205047D6" w14:textId="77777777" w:rsidTr="008D335E">
        <w:trPr>
          <w:trHeight w:val="10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C839" w14:textId="77777777" w:rsidR="008D335E" w:rsidRDefault="008D335E">
            <w:pPr>
              <w:pStyle w:val="NormalWeb"/>
              <w:spacing w:before="0" w:beforeAutospacing="0" w:after="0" w:afterAutospacing="0"/>
              <w:jc w:val="center"/>
            </w:pPr>
            <w:r>
              <w:rPr>
                <w:b/>
                <w:bCs/>
                <w:color w:val="000000"/>
                <w:sz w:val="18"/>
                <w:szCs w:val="18"/>
              </w:rPr>
              <w:t>Model </w:t>
            </w:r>
          </w:p>
        </w:tc>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F21AD" w14:textId="77777777" w:rsidR="008D335E" w:rsidRDefault="008D335E">
            <w:pPr>
              <w:pStyle w:val="NormalWeb"/>
              <w:spacing w:before="0" w:beforeAutospacing="0" w:after="0" w:afterAutospacing="0"/>
              <w:jc w:val="center"/>
            </w:pPr>
            <w:r>
              <w:rPr>
                <w:b/>
                <w:bCs/>
                <w:color w:val="000000"/>
                <w:sz w:val="18"/>
                <w:szCs w:val="18"/>
              </w:rPr>
              <w:t>Dev Set</w:t>
            </w:r>
          </w:p>
        </w:tc>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BC422" w14:textId="77777777" w:rsidR="008D335E" w:rsidRDefault="008D335E">
            <w:pPr>
              <w:pStyle w:val="NormalWeb"/>
              <w:spacing w:before="0" w:beforeAutospacing="0" w:after="0" w:afterAutospacing="0"/>
              <w:jc w:val="center"/>
            </w:pPr>
            <w:r>
              <w:rPr>
                <w:b/>
                <w:bCs/>
                <w:color w:val="000000"/>
                <w:sz w:val="18"/>
                <w:szCs w:val="18"/>
              </w:rPr>
              <w:t>Test Set</w:t>
            </w:r>
          </w:p>
        </w:tc>
      </w:tr>
      <w:tr w:rsidR="008D335E" w14:paraId="3A48E971"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09D68" w14:textId="77777777" w:rsidR="008D335E" w:rsidRDefault="008D335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6F41" w14:textId="77777777" w:rsidR="008D335E" w:rsidRDefault="008D335E">
            <w:pPr>
              <w:pStyle w:val="NormalWeb"/>
              <w:spacing w:before="0" w:beforeAutospacing="0" w:after="0" w:afterAutospacing="0"/>
            </w:pPr>
            <w:r>
              <w:rPr>
                <w:color w:val="000000"/>
                <w:sz w:val="18"/>
                <w:szCs w:val="18"/>
              </w:rPr>
              <w:t>BLEU-1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FED9A" w14:textId="77777777" w:rsidR="008D335E" w:rsidRDefault="008D335E">
            <w:pPr>
              <w:pStyle w:val="NormalWeb"/>
              <w:spacing w:before="0" w:beforeAutospacing="0" w:after="0" w:afterAutospacing="0"/>
            </w:pPr>
            <w:r>
              <w:rPr>
                <w:color w:val="000000"/>
                <w:sz w:val="18"/>
                <w:szCs w:val="18"/>
              </w:rPr>
              <w:t>BLEU-2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F061" w14:textId="77777777" w:rsidR="008D335E" w:rsidRDefault="008D335E">
            <w:pPr>
              <w:pStyle w:val="NormalWeb"/>
              <w:spacing w:before="0" w:beforeAutospacing="0" w:after="0" w:afterAutospacing="0"/>
            </w:pPr>
            <w:r>
              <w:rPr>
                <w:color w:val="000000"/>
                <w:sz w:val="18"/>
                <w:szCs w:val="18"/>
              </w:rPr>
              <w:t>BLEU-3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4A55D" w14:textId="77777777" w:rsidR="008D335E" w:rsidRDefault="008D335E">
            <w:pPr>
              <w:pStyle w:val="NormalWeb"/>
              <w:spacing w:before="0" w:beforeAutospacing="0" w:after="0" w:afterAutospacing="0"/>
            </w:pPr>
            <w:r>
              <w:rPr>
                <w:color w:val="000000"/>
                <w:sz w:val="18"/>
                <w:szCs w:val="18"/>
              </w:rPr>
              <w:t>BLEU-4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89862" w14:textId="77777777" w:rsidR="008D335E" w:rsidRDefault="008D335E">
            <w:pPr>
              <w:pStyle w:val="NormalWeb"/>
              <w:spacing w:before="0" w:beforeAutospacing="0" w:after="0" w:afterAutospacing="0"/>
            </w:pPr>
            <w:r>
              <w:rPr>
                <w:color w:val="000000"/>
                <w:sz w:val="18"/>
                <w:szCs w:val="18"/>
              </w:rPr>
              <w:t>ROUGE-L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AB8E6" w14:textId="77777777" w:rsidR="008D335E" w:rsidRDefault="008D335E">
            <w:pPr>
              <w:pStyle w:val="NormalWeb"/>
              <w:spacing w:before="0" w:beforeAutospacing="0" w:after="0" w:afterAutospacing="0"/>
            </w:pPr>
            <w:r>
              <w:rPr>
                <w:color w:val="000000"/>
                <w:sz w:val="18"/>
                <w:szCs w:val="18"/>
              </w:rPr>
              <w:t>METEOR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42C77" w14:textId="77777777" w:rsidR="008D335E" w:rsidRDefault="008D335E">
            <w:pPr>
              <w:pStyle w:val="NormalWeb"/>
              <w:spacing w:before="0" w:beforeAutospacing="0" w:after="0" w:afterAutospacing="0"/>
            </w:pPr>
            <w:r>
              <w:rPr>
                <w:color w:val="000000"/>
                <w:sz w:val="18"/>
                <w:szCs w:val="18"/>
              </w:rPr>
              <w:t>BLEU-1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AB410" w14:textId="77777777" w:rsidR="008D335E" w:rsidRDefault="008D335E">
            <w:pPr>
              <w:pStyle w:val="NormalWeb"/>
              <w:spacing w:before="0" w:beforeAutospacing="0" w:after="0" w:afterAutospacing="0"/>
            </w:pPr>
            <w:r>
              <w:rPr>
                <w:color w:val="000000"/>
                <w:sz w:val="18"/>
                <w:szCs w:val="18"/>
              </w:rPr>
              <w:t>BLEU-2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A93B2" w14:textId="77777777" w:rsidR="008D335E" w:rsidRDefault="008D335E">
            <w:pPr>
              <w:pStyle w:val="NormalWeb"/>
              <w:spacing w:before="0" w:beforeAutospacing="0" w:after="0" w:afterAutospacing="0"/>
            </w:pPr>
            <w:r>
              <w:rPr>
                <w:color w:val="000000"/>
                <w:sz w:val="18"/>
                <w:szCs w:val="18"/>
              </w:rPr>
              <w:t>BLEU-3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0CAE4" w14:textId="77777777" w:rsidR="008D335E" w:rsidRDefault="008D335E">
            <w:pPr>
              <w:pStyle w:val="NormalWeb"/>
              <w:spacing w:before="0" w:beforeAutospacing="0" w:after="0" w:afterAutospacing="0"/>
            </w:pPr>
            <w:r>
              <w:rPr>
                <w:color w:val="000000"/>
                <w:sz w:val="18"/>
                <w:szCs w:val="18"/>
              </w:rPr>
              <w:t>BLEU-4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3B49" w14:textId="77777777" w:rsidR="008D335E" w:rsidRDefault="008D335E">
            <w:pPr>
              <w:pStyle w:val="NormalWeb"/>
              <w:spacing w:before="0" w:beforeAutospacing="0" w:after="0" w:afterAutospacing="0"/>
            </w:pPr>
            <w:r>
              <w:rPr>
                <w:color w:val="000000"/>
                <w:sz w:val="18"/>
                <w:szCs w:val="18"/>
              </w:rPr>
              <w:t>ROUGE-L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32AAC" w14:textId="77777777" w:rsidR="008D335E" w:rsidRDefault="008D335E">
            <w:pPr>
              <w:pStyle w:val="NormalWeb"/>
              <w:spacing w:before="0" w:beforeAutospacing="0" w:after="0" w:afterAutospacing="0"/>
            </w:pPr>
            <w:r>
              <w:rPr>
                <w:color w:val="000000"/>
                <w:sz w:val="18"/>
                <w:szCs w:val="18"/>
              </w:rPr>
              <w:t>METEOR</w:t>
            </w:r>
          </w:p>
        </w:tc>
      </w:tr>
      <w:tr w:rsidR="008D335E" w14:paraId="4F33D2A7" w14:textId="77777777" w:rsidTr="008D335E">
        <w:trPr>
          <w:trHeight w:val="276"/>
          <w:jc w:val="center"/>
        </w:trPr>
        <w:tc>
          <w:tcPr>
            <w:tcW w:w="0" w:type="auto"/>
            <w:gridSpan w:val="1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6F8A" w14:textId="77777777" w:rsidR="008D335E" w:rsidRPr="00AF4060" w:rsidRDefault="008D335E">
            <w:pPr>
              <w:pStyle w:val="NormalWeb"/>
              <w:spacing w:before="0" w:beforeAutospacing="0" w:after="0" w:afterAutospacing="0"/>
              <w:jc w:val="center"/>
              <w:rPr>
                <w:sz w:val="20"/>
                <w:szCs w:val="20"/>
              </w:rPr>
            </w:pPr>
            <w:r w:rsidRPr="00AF4060">
              <w:rPr>
                <w:b/>
                <w:bCs/>
                <w:color w:val="000000"/>
                <w:sz w:val="20"/>
                <w:szCs w:val="20"/>
              </w:rPr>
              <w:t xml:space="preserve">PHOENIX-2014-T Dataset </w:t>
            </w:r>
            <w:r w:rsidRPr="00AF4060">
              <w:rPr>
                <w:sz w:val="20"/>
                <w:szCs w:val="20"/>
              </w:rPr>
              <w:t>Evaluation</w:t>
            </w:r>
          </w:p>
        </w:tc>
      </w:tr>
      <w:tr w:rsidR="008D335E" w14:paraId="2BF7E7F9"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5427D" w14:textId="77777777" w:rsidR="008D335E" w:rsidRDefault="008D335E">
            <w:pPr>
              <w:pStyle w:val="NormalWeb"/>
              <w:spacing w:before="0" w:beforeAutospacing="0" w:after="0" w:afterAutospacing="0"/>
            </w:pPr>
            <w:r>
              <w:rPr>
                <w:color w:val="000000"/>
                <w:sz w:val="18"/>
                <w:szCs w:val="18"/>
              </w:rPr>
              <w:t>Raw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46584" w14:textId="77777777" w:rsidR="008D335E" w:rsidRDefault="008D335E">
            <w:pPr>
              <w:pStyle w:val="NormalWeb"/>
              <w:spacing w:before="0" w:beforeAutospacing="0" w:after="0" w:afterAutospacing="0"/>
            </w:pPr>
            <w:r>
              <w:rPr>
                <w:color w:val="000000"/>
                <w:sz w:val="18"/>
                <w:szCs w:val="18"/>
              </w:rPr>
              <w:t>13.01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743F5" w14:textId="77777777" w:rsidR="008D335E" w:rsidRDefault="008D335E">
            <w:pPr>
              <w:pStyle w:val="NormalWeb"/>
              <w:spacing w:before="0" w:beforeAutospacing="0" w:after="0" w:afterAutospacing="0"/>
            </w:pPr>
            <w:r>
              <w:rPr>
                <w:color w:val="000000"/>
                <w:sz w:val="18"/>
                <w:szCs w:val="18"/>
              </w:rPr>
              <w:t>6.23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6E105" w14:textId="77777777" w:rsidR="008D335E" w:rsidRDefault="008D335E">
            <w:pPr>
              <w:pStyle w:val="NormalWeb"/>
              <w:spacing w:before="0" w:beforeAutospacing="0" w:after="0" w:afterAutospacing="0"/>
            </w:pPr>
            <w:r>
              <w:rPr>
                <w:color w:val="000000"/>
                <w:sz w:val="18"/>
                <w:szCs w:val="18"/>
              </w:rPr>
              <w:t>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386E8" w14:textId="77777777" w:rsidR="008D335E" w:rsidRDefault="008D335E">
            <w:pPr>
              <w:pStyle w:val="NormalWeb"/>
              <w:spacing w:before="0" w:beforeAutospacing="0" w:after="0" w:afterAutospacing="0"/>
            </w:pPr>
            <w:r>
              <w:rPr>
                <w:color w:val="000000"/>
                <w:sz w:val="18"/>
                <w:szCs w:val="18"/>
              </w:rPr>
              <w:t>1.71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B697E" w14:textId="77777777" w:rsidR="008D335E" w:rsidRDefault="008D335E">
            <w:pPr>
              <w:pStyle w:val="NormalWeb"/>
              <w:spacing w:before="0" w:beforeAutospacing="0" w:after="0" w:afterAutospacing="0"/>
            </w:pPr>
            <w:r>
              <w:rPr>
                <w:color w:val="000000"/>
                <w:sz w:val="18"/>
                <w:szCs w:val="18"/>
              </w:rPr>
              <w:t>24.23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E050" w14:textId="77777777" w:rsidR="008D335E" w:rsidRDefault="008D335E">
            <w:pPr>
              <w:pStyle w:val="NormalWeb"/>
              <w:spacing w:before="0" w:beforeAutospacing="0" w:after="0" w:afterAutospacing="0"/>
            </w:pPr>
            <w:r>
              <w:rPr>
                <w:color w:val="000000"/>
                <w:sz w:val="18"/>
                <w:szCs w:val="18"/>
              </w:rPr>
              <w:t>13.69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93A" w14:textId="77777777" w:rsidR="008D335E" w:rsidRDefault="008D335E">
            <w:pPr>
              <w:pStyle w:val="NormalWeb"/>
              <w:spacing w:before="0" w:beforeAutospacing="0" w:after="0" w:afterAutospacing="0"/>
            </w:pPr>
            <w:r>
              <w:rPr>
                <w:color w:val="000000"/>
                <w:sz w:val="18"/>
                <w:szCs w:val="18"/>
              </w:rPr>
              <w:t>11.88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C2995" w14:textId="77777777" w:rsidR="008D335E" w:rsidRDefault="008D335E">
            <w:pPr>
              <w:pStyle w:val="NormalWeb"/>
              <w:spacing w:before="0" w:beforeAutospacing="0" w:after="0" w:afterAutospacing="0"/>
            </w:pPr>
            <w:r>
              <w:rPr>
                <w:color w:val="000000"/>
                <w:sz w:val="18"/>
                <w:szCs w:val="18"/>
              </w:rPr>
              <w:t>5.05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405DC" w14:textId="77777777" w:rsidR="008D335E" w:rsidRDefault="008D335E">
            <w:pPr>
              <w:pStyle w:val="NormalWeb"/>
              <w:spacing w:before="0" w:beforeAutospacing="0" w:after="0" w:afterAutospacing="0"/>
            </w:pPr>
            <w:r>
              <w:rPr>
                <w:color w:val="000000"/>
                <w:sz w:val="18"/>
                <w:szCs w:val="18"/>
              </w:rPr>
              <w:t>2.41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17C67" w14:textId="77777777" w:rsidR="008D335E" w:rsidRDefault="008D335E">
            <w:pPr>
              <w:pStyle w:val="NormalWeb"/>
              <w:spacing w:before="0" w:beforeAutospacing="0" w:after="0" w:afterAutospacing="0"/>
            </w:pPr>
            <w:r>
              <w:rPr>
                <w:color w:val="000000"/>
                <w:sz w:val="18"/>
                <w:szCs w:val="18"/>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E26BA" w14:textId="77777777" w:rsidR="008D335E" w:rsidRDefault="008D335E">
            <w:pPr>
              <w:pStyle w:val="NormalWeb"/>
              <w:spacing w:before="0" w:beforeAutospacing="0" w:after="0" w:afterAutospacing="0"/>
            </w:pPr>
            <w:r>
              <w:rPr>
                <w:color w:val="000000"/>
                <w:sz w:val="18"/>
                <w:szCs w:val="18"/>
              </w:rPr>
              <w:t>22.81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86F6" w14:textId="77777777" w:rsidR="008D335E" w:rsidRDefault="008D335E">
            <w:pPr>
              <w:pStyle w:val="NormalWeb"/>
              <w:spacing w:before="0" w:beforeAutospacing="0" w:after="0" w:afterAutospacing="0"/>
            </w:pPr>
            <w:r>
              <w:rPr>
                <w:color w:val="000000"/>
                <w:sz w:val="18"/>
                <w:szCs w:val="18"/>
              </w:rPr>
              <w:t>12.12</w:t>
            </w:r>
          </w:p>
          <w:p w14:paraId="1D965998" w14:textId="77777777" w:rsidR="008D335E" w:rsidRDefault="008D335E"/>
        </w:tc>
      </w:tr>
      <w:tr w:rsidR="008D335E" w14:paraId="7CBEC02E"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B076F" w14:textId="77777777" w:rsidR="008D335E" w:rsidRDefault="008D335E">
            <w:pPr>
              <w:pStyle w:val="NormalWeb"/>
              <w:spacing w:before="0" w:beforeAutospacing="0" w:after="0" w:afterAutospacing="0"/>
            </w:pPr>
            <w:r>
              <w:rPr>
                <w:color w:val="000000"/>
                <w:sz w:val="18"/>
                <w:szCs w:val="18"/>
              </w:rPr>
              <w:t>Seq2seq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90E35" w14:textId="77777777" w:rsidR="008D335E" w:rsidRDefault="008D335E">
            <w:pPr>
              <w:pStyle w:val="NormalWeb"/>
              <w:spacing w:before="0" w:beforeAutospacing="0" w:after="0" w:afterAutospacing="0"/>
            </w:pPr>
            <w:r>
              <w:rPr>
                <w:color w:val="000000"/>
                <w:sz w:val="18"/>
                <w:szCs w:val="18"/>
              </w:rPr>
              <w:t>44.40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2DBC7" w14:textId="77777777" w:rsidR="008D335E" w:rsidRDefault="008D335E">
            <w:pPr>
              <w:pStyle w:val="NormalWeb"/>
              <w:spacing w:before="0" w:beforeAutospacing="0" w:after="0" w:afterAutospacing="0"/>
            </w:pPr>
            <w:r>
              <w:rPr>
                <w:color w:val="000000"/>
                <w:sz w:val="18"/>
                <w:szCs w:val="18"/>
              </w:rPr>
              <w:t>31.93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61093" w14:textId="77777777" w:rsidR="008D335E" w:rsidRDefault="008D335E">
            <w:pPr>
              <w:pStyle w:val="NormalWeb"/>
              <w:spacing w:before="0" w:beforeAutospacing="0" w:after="0" w:afterAutospacing="0"/>
            </w:pPr>
            <w:r>
              <w:rPr>
                <w:color w:val="000000"/>
                <w:sz w:val="18"/>
                <w:szCs w:val="18"/>
              </w:rPr>
              <w:t>24.61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6A27C" w14:textId="77777777" w:rsidR="008D335E" w:rsidRDefault="008D335E">
            <w:pPr>
              <w:pStyle w:val="NormalWeb"/>
              <w:spacing w:before="0" w:beforeAutospacing="0" w:after="0" w:afterAutospacing="0"/>
            </w:pPr>
            <w:r>
              <w:rPr>
                <w:color w:val="000000"/>
                <w:sz w:val="18"/>
                <w:szCs w:val="18"/>
              </w:rPr>
              <w:t>20.16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42E2C" w14:textId="77777777" w:rsidR="008D335E" w:rsidRDefault="008D335E">
            <w:pPr>
              <w:pStyle w:val="NormalWeb"/>
              <w:spacing w:before="0" w:beforeAutospacing="0" w:after="0" w:afterAutospacing="0"/>
            </w:pPr>
            <w:r>
              <w:rPr>
                <w:color w:val="000000"/>
                <w:sz w:val="18"/>
                <w:szCs w:val="18"/>
              </w:rPr>
              <w:t>46.02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C3C3E"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E80B" w14:textId="77777777" w:rsidR="008D335E" w:rsidRDefault="008D335E">
            <w:pPr>
              <w:pStyle w:val="NormalWeb"/>
              <w:spacing w:before="0" w:beforeAutospacing="0" w:after="0" w:afterAutospacing="0"/>
            </w:pPr>
            <w:r>
              <w:rPr>
                <w:color w:val="000000"/>
                <w:sz w:val="18"/>
                <w:szCs w:val="18"/>
              </w:rPr>
              <w:t>44.13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5DFD0" w14:textId="77777777" w:rsidR="008D335E" w:rsidRDefault="008D335E">
            <w:pPr>
              <w:pStyle w:val="NormalWeb"/>
              <w:spacing w:before="0" w:beforeAutospacing="0" w:after="0" w:afterAutospacing="0"/>
            </w:pPr>
            <w:r>
              <w:rPr>
                <w:color w:val="000000"/>
                <w:sz w:val="18"/>
                <w:szCs w:val="18"/>
              </w:rPr>
              <w:t>31.47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80508" w14:textId="77777777" w:rsidR="008D335E" w:rsidRDefault="008D335E">
            <w:pPr>
              <w:pStyle w:val="NormalWeb"/>
              <w:spacing w:before="0" w:beforeAutospacing="0" w:after="0" w:afterAutospacing="0"/>
            </w:pPr>
            <w:r>
              <w:rPr>
                <w:color w:val="000000"/>
                <w:sz w:val="18"/>
                <w:szCs w:val="18"/>
              </w:rPr>
              <w:t>23.89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5CEE9" w14:textId="77777777" w:rsidR="008D335E" w:rsidRDefault="008D335E">
            <w:pPr>
              <w:pStyle w:val="NormalWeb"/>
              <w:spacing w:before="0" w:beforeAutospacing="0" w:after="0" w:afterAutospacing="0"/>
            </w:pPr>
            <w:r>
              <w:rPr>
                <w:color w:val="000000"/>
                <w:sz w:val="18"/>
                <w:szCs w:val="18"/>
              </w:rPr>
              <w:t>19.26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F93AA" w14:textId="77777777" w:rsidR="008D335E" w:rsidRDefault="008D335E">
            <w:pPr>
              <w:pStyle w:val="NormalWeb"/>
              <w:spacing w:before="0" w:beforeAutospacing="0" w:after="0" w:afterAutospacing="0"/>
            </w:pPr>
            <w:r>
              <w:rPr>
                <w:color w:val="000000"/>
                <w:sz w:val="18"/>
                <w:szCs w:val="18"/>
              </w:rPr>
              <w:t>45.45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C47E" w14:textId="77777777" w:rsidR="008D335E" w:rsidRDefault="008D335E">
            <w:pPr>
              <w:pStyle w:val="NormalWeb"/>
              <w:spacing w:before="0" w:beforeAutospacing="0" w:after="0" w:afterAutospacing="0"/>
            </w:pPr>
            <w:r>
              <w:rPr>
                <w:color w:val="000000"/>
                <w:sz w:val="18"/>
                <w:szCs w:val="18"/>
              </w:rPr>
              <w:t>-</w:t>
            </w:r>
          </w:p>
        </w:tc>
      </w:tr>
      <w:tr w:rsidR="008D335E" w14:paraId="3DC797C0" w14:textId="77777777" w:rsidTr="008D335E">
        <w:trPr>
          <w:trHeight w:val="4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9D92" w14:textId="77777777" w:rsidR="008D335E" w:rsidRDefault="008D335E">
            <w:pPr>
              <w:pStyle w:val="NormalWeb"/>
              <w:spacing w:before="0" w:beforeAutospacing="0" w:after="0" w:afterAutospacing="0"/>
            </w:pPr>
            <w:r>
              <w:rPr>
                <w:color w:val="000000"/>
                <w:sz w:val="18"/>
                <w:szCs w:val="18"/>
              </w:rPr>
              <w:t>Transformer (Camgoz)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CC36D" w14:textId="77777777" w:rsidR="008D335E" w:rsidRDefault="008D335E">
            <w:pPr>
              <w:pStyle w:val="NormalWeb"/>
              <w:spacing w:before="0" w:beforeAutospacing="0" w:after="0" w:afterAutospacing="0"/>
            </w:pPr>
            <w:r>
              <w:rPr>
                <w:color w:val="000000"/>
                <w:sz w:val="18"/>
                <w:szCs w:val="18"/>
              </w:rPr>
              <w:t>50.69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22130" w14:textId="77777777" w:rsidR="008D335E" w:rsidRDefault="008D335E">
            <w:pPr>
              <w:pStyle w:val="NormalWeb"/>
              <w:spacing w:before="0" w:beforeAutospacing="0" w:after="0" w:afterAutospacing="0"/>
            </w:pPr>
            <w:r>
              <w:rPr>
                <w:color w:val="000000"/>
                <w:sz w:val="18"/>
                <w:szCs w:val="18"/>
              </w:rPr>
              <w:t>38.16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FFA30" w14:textId="77777777" w:rsidR="008D335E" w:rsidRDefault="008D335E">
            <w:pPr>
              <w:pStyle w:val="NormalWeb"/>
              <w:spacing w:before="0" w:beforeAutospacing="0" w:after="0" w:afterAutospacing="0"/>
            </w:pPr>
            <w:r>
              <w:rPr>
                <w:color w:val="000000"/>
                <w:sz w:val="18"/>
                <w:szCs w:val="18"/>
              </w:rPr>
              <w:t>30.53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DF5C7" w14:textId="77777777" w:rsidR="008D335E" w:rsidRDefault="008D335E">
            <w:pPr>
              <w:pStyle w:val="NormalWeb"/>
              <w:spacing w:before="0" w:beforeAutospacing="0" w:after="0" w:afterAutospacing="0"/>
            </w:pPr>
            <w:r>
              <w:rPr>
                <w:color w:val="000000"/>
                <w:sz w:val="18"/>
                <w:szCs w:val="18"/>
              </w:rPr>
              <w:t>25.35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AB42D"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F6DE"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1784C" w14:textId="77777777" w:rsidR="008D335E" w:rsidRDefault="008D335E">
            <w:pPr>
              <w:pStyle w:val="NormalWeb"/>
              <w:spacing w:before="0" w:beforeAutospacing="0" w:after="0" w:afterAutospacing="0"/>
            </w:pPr>
            <w:r>
              <w:rPr>
                <w:color w:val="000000"/>
                <w:sz w:val="18"/>
                <w:szCs w:val="18"/>
              </w:rPr>
              <w:t>48.90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0A054" w14:textId="77777777" w:rsidR="008D335E" w:rsidRDefault="008D335E">
            <w:pPr>
              <w:pStyle w:val="NormalWeb"/>
              <w:spacing w:before="0" w:beforeAutospacing="0" w:after="0" w:afterAutospacing="0"/>
            </w:pPr>
            <w:r>
              <w:rPr>
                <w:color w:val="000000"/>
                <w:sz w:val="18"/>
                <w:szCs w:val="18"/>
              </w:rPr>
              <w:t>36.88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36A24" w14:textId="77777777" w:rsidR="008D335E" w:rsidRDefault="008D335E">
            <w:pPr>
              <w:pStyle w:val="NormalWeb"/>
              <w:spacing w:before="0" w:beforeAutospacing="0" w:after="0" w:afterAutospacing="0"/>
            </w:pPr>
            <w:r>
              <w:rPr>
                <w:color w:val="000000"/>
                <w:sz w:val="18"/>
                <w:szCs w:val="18"/>
              </w:rPr>
              <w:t>29.45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BC6AF" w14:textId="77777777" w:rsidR="008D335E" w:rsidRDefault="008D335E">
            <w:pPr>
              <w:pStyle w:val="NormalWeb"/>
              <w:spacing w:before="0" w:beforeAutospacing="0" w:after="0" w:afterAutospacing="0"/>
            </w:pPr>
            <w:r>
              <w:rPr>
                <w:color w:val="000000"/>
                <w:sz w:val="18"/>
                <w:szCs w:val="18"/>
              </w:rPr>
              <w:t>24.54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21F15"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F5E0A" w14:textId="77777777" w:rsidR="008D335E" w:rsidRDefault="008D335E">
            <w:pPr>
              <w:pStyle w:val="NormalWeb"/>
              <w:spacing w:before="0" w:beforeAutospacing="0" w:after="0" w:afterAutospacing="0"/>
            </w:pPr>
            <w:r>
              <w:rPr>
                <w:color w:val="000000"/>
                <w:sz w:val="18"/>
                <w:szCs w:val="18"/>
              </w:rPr>
              <w:t>-</w:t>
            </w:r>
          </w:p>
        </w:tc>
      </w:tr>
      <w:tr w:rsidR="008D335E" w14:paraId="08A6608A"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56CCE" w14:textId="77777777" w:rsidR="008D335E" w:rsidRDefault="008D335E">
            <w:pPr>
              <w:pStyle w:val="NormalWeb"/>
              <w:spacing w:before="0" w:beforeAutospacing="0" w:after="0" w:afterAutospacing="0"/>
            </w:pPr>
            <w:r>
              <w:rPr>
                <w:color w:val="000000"/>
                <w:sz w:val="18"/>
                <w:szCs w:val="18"/>
              </w:rPr>
              <w:t>Transformer Ens (Yin)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DC53" w14:textId="77777777" w:rsidR="008D335E" w:rsidRDefault="008D335E">
            <w:pPr>
              <w:pStyle w:val="NormalWeb"/>
              <w:spacing w:before="0" w:beforeAutospacing="0" w:after="0" w:afterAutospacing="0"/>
            </w:pPr>
            <w:r>
              <w:rPr>
                <w:color w:val="000000"/>
                <w:sz w:val="18"/>
                <w:szCs w:val="18"/>
              </w:rPr>
              <w:t>48.85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02C8D" w14:textId="77777777" w:rsidR="008D335E" w:rsidRDefault="008D335E">
            <w:pPr>
              <w:pStyle w:val="NormalWeb"/>
              <w:spacing w:before="0" w:beforeAutospacing="0" w:after="0" w:afterAutospacing="0"/>
            </w:pPr>
            <w:r>
              <w:rPr>
                <w:color w:val="000000"/>
                <w:sz w:val="18"/>
                <w:szCs w:val="18"/>
              </w:rPr>
              <w:t>36.62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F33E" w14:textId="77777777" w:rsidR="008D335E" w:rsidRDefault="008D335E">
            <w:pPr>
              <w:pStyle w:val="NormalWeb"/>
              <w:spacing w:before="0" w:beforeAutospacing="0" w:after="0" w:afterAutospacing="0"/>
            </w:pPr>
            <w:r>
              <w:rPr>
                <w:color w:val="000000"/>
                <w:sz w:val="18"/>
                <w:szCs w:val="18"/>
              </w:rPr>
              <w:t>29.23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915" w14:textId="77777777" w:rsidR="008D335E" w:rsidRDefault="008D335E">
            <w:pPr>
              <w:pStyle w:val="NormalWeb"/>
              <w:spacing w:before="0" w:beforeAutospacing="0" w:after="0" w:afterAutospacing="0"/>
            </w:pPr>
            <w:r>
              <w:rPr>
                <w:color w:val="000000"/>
                <w:sz w:val="18"/>
                <w:szCs w:val="18"/>
              </w:rPr>
              <w:t>24.38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4004" w14:textId="77777777" w:rsidR="008D335E" w:rsidRDefault="008D335E">
            <w:pPr>
              <w:pStyle w:val="NormalWeb"/>
              <w:spacing w:before="0" w:beforeAutospacing="0" w:after="0" w:afterAutospacing="0"/>
            </w:pPr>
            <w:r>
              <w:rPr>
                <w:color w:val="000000"/>
                <w:sz w:val="18"/>
                <w:szCs w:val="18"/>
              </w:rPr>
              <w:t>49.01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F9493" w14:textId="77777777" w:rsidR="008D335E" w:rsidRDefault="008D335E">
            <w:pPr>
              <w:pStyle w:val="NormalWeb"/>
              <w:spacing w:before="0" w:beforeAutospacing="0" w:after="0" w:afterAutospacing="0"/>
            </w:pPr>
            <w:r>
              <w:rPr>
                <w:color w:val="000000"/>
                <w:sz w:val="18"/>
                <w:szCs w:val="18"/>
              </w:rPr>
              <w:t>46.96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38AF2" w14:textId="77777777" w:rsidR="008D335E" w:rsidRDefault="008D335E">
            <w:pPr>
              <w:pStyle w:val="NormalWeb"/>
              <w:spacing w:before="0" w:beforeAutospacing="0" w:after="0" w:afterAutospacing="0"/>
            </w:pPr>
            <w:r>
              <w:rPr>
                <w:color w:val="000000"/>
                <w:sz w:val="18"/>
                <w:szCs w:val="18"/>
              </w:rPr>
              <w:t>48.40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628F5" w14:textId="77777777" w:rsidR="008D335E" w:rsidRDefault="008D335E">
            <w:pPr>
              <w:pStyle w:val="NormalWeb"/>
              <w:spacing w:before="0" w:beforeAutospacing="0" w:after="0" w:afterAutospacing="0"/>
            </w:pPr>
            <w:r>
              <w:rPr>
                <w:color w:val="000000"/>
                <w:sz w:val="18"/>
                <w:szCs w:val="18"/>
              </w:rPr>
              <w:t>36.90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E1028" w14:textId="77777777" w:rsidR="008D335E" w:rsidRDefault="008D335E">
            <w:pPr>
              <w:pStyle w:val="NormalWeb"/>
              <w:spacing w:before="0" w:beforeAutospacing="0" w:after="0" w:afterAutospacing="0"/>
            </w:pPr>
            <w:r>
              <w:rPr>
                <w:color w:val="000000"/>
                <w:sz w:val="18"/>
                <w:szCs w:val="18"/>
              </w:rPr>
              <w:t>29.70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7724" w14:textId="77777777" w:rsidR="008D335E" w:rsidRDefault="008D335E">
            <w:pPr>
              <w:pStyle w:val="NormalWeb"/>
              <w:spacing w:before="0" w:beforeAutospacing="0" w:after="0" w:afterAutospacing="0"/>
            </w:pPr>
            <w:r>
              <w:rPr>
                <w:color w:val="000000"/>
                <w:sz w:val="18"/>
                <w:szCs w:val="18"/>
              </w:rPr>
              <w:t>24.90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8B27" w14:textId="77777777" w:rsidR="008D335E" w:rsidRDefault="008D335E">
            <w:pPr>
              <w:pStyle w:val="NormalWeb"/>
              <w:spacing w:before="0" w:beforeAutospacing="0" w:after="0" w:afterAutospacing="0"/>
            </w:pPr>
            <w:r>
              <w:rPr>
                <w:color w:val="000000"/>
                <w:sz w:val="18"/>
                <w:szCs w:val="18"/>
              </w:rPr>
              <w:t>48.51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0374E" w14:textId="77777777" w:rsidR="008D335E" w:rsidRDefault="008D335E">
            <w:pPr>
              <w:pStyle w:val="NormalWeb"/>
              <w:spacing w:before="0" w:beforeAutospacing="0" w:after="0" w:afterAutospacing="0"/>
            </w:pPr>
            <w:r>
              <w:rPr>
                <w:color w:val="000000"/>
                <w:sz w:val="18"/>
                <w:szCs w:val="18"/>
              </w:rPr>
              <w:t>46.24</w:t>
            </w:r>
          </w:p>
        </w:tc>
      </w:tr>
      <w:tr w:rsidR="008D335E" w14:paraId="44A6AA74"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24042" w14:textId="77777777" w:rsidR="008D335E" w:rsidRDefault="008D335E">
            <w:pPr>
              <w:pStyle w:val="NormalWeb"/>
              <w:spacing w:before="0" w:beforeAutospacing="0" w:after="0" w:afterAutospacing="0"/>
            </w:pPr>
            <w:r>
              <w:rPr>
                <w:color w:val="000000"/>
                <w:sz w:val="18"/>
                <w:szCs w:val="18"/>
              </w:rPr>
              <w:t>Transformer (Yin)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11AC" w14:textId="77777777" w:rsidR="008D335E" w:rsidRDefault="008D335E">
            <w:pPr>
              <w:pStyle w:val="NormalWeb"/>
              <w:spacing w:before="0" w:beforeAutospacing="0" w:after="0" w:afterAutospacing="0"/>
            </w:pPr>
            <w:r>
              <w:rPr>
                <w:color w:val="000000"/>
                <w:sz w:val="18"/>
                <w:szCs w:val="18"/>
              </w:rPr>
              <w:t>49.05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ACA54" w14:textId="77777777" w:rsidR="008D335E" w:rsidRDefault="008D335E">
            <w:pPr>
              <w:pStyle w:val="NormalWeb"/>
              <w:spacing w:before="0" w:beforeAutospacing="0" w:after="0" w:afterAutospacing="0"/>
            </w:pPr>
            <w:r>
              <w:rPr>
                <w:color w:val="000000"/>
                <w:sz w:val="18"/>
                <w:szCs w:val="18"/>
              </w:rPr>
              <w:t>36.20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0BFFE" w14:textId="77777777" w:rsidR="008D335E" w:rsidRDefault="008D335E">
            <w:pPr>
              <w:pStyle w:val="NormalWeb"/>
              <w:spacing w:before="0" w:beforeAutospacing="0" w:after="0" w:afterAutospacing="0"/>
            </w:pPr>
            <w:r>
              <w:rPr>
                <w:color w:val="000000"/>
                <w:sz w:val="18"/>
                <w:szCs w:val="18"/>
              </w:rPr>
              <w:t>28.53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27E6A" w14:textId="77777777" w:rsidR="008D335E" w:rsidRDefault="008D335E">
            <w:pPr>
              <w:pStyle w:val="NormalWeb"/>
              <w:spacing w:before="0" w:beforeAutospacing="0" w:after="0" w:afterAutospacing="0"/>
            </w:pPr>
            <w:r>
              <w:rPr>
                <w:color w:val="000000"/>
                <w:sz w:val="18"/>
                <w:szCs w:val="18"/>
              </w:rPr>
              <w:t>23.52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88E30" w14:textId="77777777" w:rsidR="008D335E" w:rsidRDefault="008D335E">
            <w:pPr>
              <w:pStyle w:val="NormalWeb"/>
              <w:spacing w:before="0" w:beforeAutospacing="0" w:after="0" w:afterAutospacing="0"/>
            </w:pPr>
            <w:r>
              <w:rPr>
                <w:color w:val="000000"/>
                <w:sz w:val="18"/>
                <w:szCs w:val="18"/>
              </w:rPr>
              <w:t>47.36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8D92" w14:textId="77777777" w:rsidR="008D335E" w:rsidRDefault="008D335E">
            <w:pPr>
              <w:pStyle w:val="NormalWeb"/>
              <w:spacing w:before="0" w:beforeAutospacing="0" w:after="0" w:afterAutospacing="0"/>
            </w:pPr>
            <w:r>
              <w:rPr>
                <w:color w:val="000000"/>
                <w:sz w:val="18"/>
                <w:szCs w:val="18"/>
              </w:rPr>
              <w:t>46.09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AF47B" w14:textId="77777777" w:rsidR="008D335E" w:rsidRDefault="008D335E">
            <w:pPr>
              <w:pStyle w:val="NormalWeb"/>
              <w:spacing w:before="0" w:beforeAutospacing="0" w:after="0" w:afterAutospacing="0"/>
            </w:pPr>
            <w:r>
              <w:rPr>
                <w:color w:val="000000"/>
                <w:sz w:val="18"/>
                <w:szCs w:val="18"/>
              </w:rPr>
              <w:t>47.69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1CF60" w14:textId="77777777" w:rsidR="008D335E" w:rsidRDefault="008D335E">
            <w:pPr>
              <w:pStyle w:val="NormalWeb"/>
              <w:spacing w:before="0" w:beforeAutospacing="0" w:after="0" w:afterAutospacing="0"/>
            </w:pPr>
            <w:r>
              <w:rPr>
                <w:color w:val="000000"/>
                <w:sz w:val="18"/>
                <w:szCs w:val="18"/>
              </w:rPr>
              <w:t>35.52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74A8" w14:textId="77777777" w:rsidR="008D335E" w:rsidRDefault="008D335E">
            <w:pPr>
              <w:pStyle w:val="NormalWeb"/>
              <w:spacing w:before="0" w:beforeAutospacing="0" w:after="0" w:afterAutospacing="0"/>
            </w:pPr>
            <w:r>
              <w:rPr>
                <w:color w:val="000000"/>
                <w:sz w:val="18"/>
                <w:szCs w:val="18"/>
              </w:rPr>
              <w:t>28.17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1489E" w14:textId="77777777" w:rsidR="008D335E" w:rsidRDefault="008D335E">
            <w:pPr>
              <w:pStyle w:val="NormalWeb"/>
              <w:spacing w:before="0" w:beforeAutospacing="0" w:after="0" w:afterAutospacing="0"/>
            </w:pPr>
            <w:r>
              <w:rPr>
                <w:color w:val="000000"/>
                <w:sz w:val="18"/>
                <w:szCs w:val="18"/>
              </w:rPr>
              <w:t>23.32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AB58" w14:textId="77777777" w:rsidR="008D335E" w:rsidRDefault="008D335E">
            <w:pPr>
              <w:pStyle w:val="NormalWeb"/>
              <w:spacing w:before="0" w:beforeAutospacing="0" w:after="0" w:afterAutospacing="0"/>
            </w:pPr>
            <w:r>
              <w:rPr>
                <w:color w:val="000000"/>
                <w:sz w:val="18"/>
                <w:szCs w:val="18"/>
              </w:rPr>
              <w:t>46.58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0F8F" w14:textId="77777777" w:rsidR="008D335E" w:rsidRDefault="008D335E">
            <w:pPr>
              <w:pStyle w:val="NormalWeb"/>
              <w:spacing w:before="0" w:beforeAutospacing="0" w:after="0" w:afterAutospacing="0"/>
            </w:pPr>
            <w:r>
              <w:rPr>
                <w:color w:val="000000"/>
                <w:sz w:val="18"/>
                <w:szCs w:val="18"/>
              </w:rPr>
              <w:t>44.85</w:t>
            </w:r>
          </w:p>
        </w:tc>
      </w:tr>
      <w:tr w:rsidR="008D335E" w14:paraId="220BA3EA"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6053F" w14:textId="77777777" w:rsidR="008D335E" w:rsidRDefault="008D335E">
            <w:pPr>
              <w:pStyle w:val="NormalWeb"/>
              <w:spacing w:before="0" w:beforeAutospacing="0" w:after="0" w:afterAutospacing="0"/>
            </w:pPr>
            <w:r>
              <w:rPr>
                <w:color w:val="000000"/>
                <w:sz w:val="18"/>
                <w:szCs w:val="18"/>
              </w:rPr>
              <w:t>DataAug (Moryossef)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42B50"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6559"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2AD2C"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A4068"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5C44E"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894D1"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DD68"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C390"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2AA1"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E289F" w14:textId="77777777" w:rsidR="008D335E" w:rsidRDefault="008D335E">
            <w:pPr>
              <w:pStyle w:val="NormalWeb"/>
              <w:spacing w:before="0" w:beforeAutospacing="0" w:after="0" w:afterAutospacing="0"/>
            </w:pPr>
            <w:r>
              <w:rPr>
                <w:color w:val="000000"/>
                <w:sz w:val="18"/>
                <w:szCs w:val="18"/>
              </w:rPr>
              <w:t>23.35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3633"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12596" w14:textId="77777777" w:rsidR="008D335E" w:rsidRDefault="008D335E">
            <w:pPr>
              <w:pStyle w:val="NormalWeb"/>
              <w:spacing w:before="0" w:beforeAutospacing="0" w:after="0" w:afterAutospacing="0"/>
            </w:pPr>
            <w:r>
              <w:rPr>
                <w:color w:val="000000"/>
                <w:sz w:val="18"/>
                <w:szCs w:val="18"/>
              </w:rPr>
              <w:t>-</w:t>
            </w:r>
          </w:p>
        </w:tc>
      </w:tr>
      <w:tr w:rsidR="008D335E" w14:paraId="766EB752"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C193B" w14:textId="77777777" w:rsidR="008D335E" w:rsidRDefault="008D335E">
            <w:pPr>
              <w:pStyle w:val="NormalWeb"/>
              <w:spacing w:before="0" w:beforeAutospacing="0" w:after="0" w:afterAutospacing="0"/>
            </w:pPr>
            <w:r>
              <w:rPr>
                <w:color w:val="000000"/>
                <w:sz w:val="18"/>
                <w:szCs w:val="18"/>
              </w:rPr>
              <w:lastRenderedPageBreak/>
              <w:t>TIN-SLT(Ours)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0C261" w14:textId="77777777" w:rsidR="008D335E" w:rsidRDefault="008D335E">
            <w:pPr>
              <w:pStyle w:val="NormalWeb"/>
              <w:spacing w:before="0" w:beforeAutospacing="0" w:after="0" w:afterAutospacing="0"/>
            </w:pPr>
            <w:r>
              <w:rPr>
                <w:color w:val="000000"/>
                <w:sz w:val="18"/>
                <w:szCs w:val="18"/>
              </w:rPr>
              <w:t>52.35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DC3D4" w14:textId="77777777" w:rsidR="008D335E" w:rsidRDefault="008D335E">
            <w:pPr>
              <w:pStyle w:val="NormalWeb"/>
              <w:spacing w:before="0" w:beforeAutospacing="0" w:after="0" w:afterAutospacing="0"/>
            </w:pPr>
            <w:r>
              <w:rPr>
                <w:color w:val="000000"/>
                <w:sz w:val="18"/>
                <w:szCs w:val="18"/>
              </w:rPr>
              <w:t>39.03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E6585" w14:textId="77777777" w:rsidR="008D335E" w:rsidRDefault="008D335E">
            <w:pPr>
              <w:pStyle w:val="NormalWeb"/>
              <w:spacing w:before="0" w:beforeAutospacing="0" w:after="0" w:afterAutospacing="0"/>
            </w:pPr>
            <w:r>
              <w:rPr>
                <w:color w:val="000000"/>
                <w:sz w:val="18"/>
                <w:szCs w:val="18"/>
              </w:rPr>
              <w:t>30.83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9806D" w14:textId="77777777" w:rsidR="008D335E" w:rsidRDefault="008D335E">
            <w:pPr>
              <w:pStyle w:val="NormalWeb"/>
              <w:spacing w:before="0" w:beforeAutospacing="0" w:after="0" w:afterAutospacing="0"/>
            </w:pPr>
            <w:r>
              <w:rPr>
                <w:color w:val="000000"/>
                <w:sz w:val="18"/>
                <w:szCs w:val="18"/>
              </w:rPr>
              <w:t>25.38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098A8" w14:textId="77777777" w:rsidR="008D335E" w:rsidRDefault="008D335E">
            <w:pPr>
              <w:pStyle w:val="NormalWeb"/>
              <w:spacing w:before="0" w:beforeAutospacing="0" w:after="0" w:afterAutospacing="0"/>
            </w:pPr>
            <w:r>
              <w:rPr>
                <w:color w:val="000000"/>
                <w:sz w:val="18"/>
                <w:szCs w:val="18"/>
              </w:rPr>
              <w:t>48.82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54AD" w14:textId="77777777" w:rsidR="008D335E" w:rsidRDefault="008D335E">
            <w:pPr>
              <w:pStyle w:val="NormalWeb"/>
              <w:spacing w:before="0" w:beforeAutospacing="0" w:after="0" w:afterAutospacing="0"/>
            </w:pPr>
            <w:r>
              <w:rPr>
                <w:color w:val="000000"/>
                <w:sz w:val="18"/>
                <w:szCs w:val="18"/>
              </w:rPr>
              <w:t>48.4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63D0D" w14:textId="77777777" w:rsidR="008D335E" w:rsidRDefault="008D335E">
            <w:pPr>
              <w:pStyle w:val="NormalWeb"/>
              <w:spacing w:before="0" w:beforeAutospacing="0" w:after="0" w:afterAutospacing="0"/>
            </w:pPr>
            <w:r>
              <w:rPr>
                <w:color w:val="000000"/>
                <w:sz w:val="18"/>
                <w:szCs w:val="18"/>
              </w:rPr>
              <w:t>52.77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EB26" w14:textId="77777777" w:rsidR="008D335E" w:rsidRDefault="008D335E">
            <w:pPr>
              <w:pStyle w:val="NormalWeb"/>
              <w:spacing w:before="0" w:beforeAutospacing="0" w:after="0" w:afterAutospacing="0"/>
            </w:pPr>
            <w:r>
              <w:rPr>
                <w:color w:val="000000"/>
                <w:sz w:val="18"/>
                <w:szCs w:val="18"/>
              </w:rPr>
              <w:t>40.08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9D8F6" w14:textId="77777777" w:rsidR="008D335E" w:rsidRDefault="008D335E">
            <w:pPr>
              <w:pStyle w:val="NormalWeb"/>
              <w:spacing w:before="0" w:beforeAutospacing="0" w:after="0" w:afterAutospacing="0"/>
            </w:pPr>
            <w:r>
              <w:rPr>
                <w:color w:val="000000"/>
                <w:sz w:val="18"/>
                <w:szCs w:val="18"/>
              </w:rPr>
              <w:t>32.09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52C22" w14:textId="77777777" w:rsidR="008D335E" w:rsidRDefault="008D335E">
            <w:pPr>
              <w:pStyle w:val="NormalWeb"/>
              <w:spacing w:before="0" w:beforeAutospacing="0" w:after="0" w:afterAutospacing="0"/>
            </w:pPr>
            <w:r>
              <w:rPr>
                <w:color w:val="000000"/>
                <w:sz w:val="18"/>
                <w:szCs w:val="18"/>
              </w:rPr>
              <w:t>26.55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AFB3B" w14:textId="77777777" w:rsidR="008D335E" w:rsidRDefault="008D335E">
            <w:pPr>
              <w:pStyle w:val="NormalWeb"/>
              <w:spacing w:before="0" w:beforeAutospacing="0" w:after="0" w:afterAutospacing="0"/>
            </w:pPr>
            <w:r>
              <w:rPr>
                <w:color w:val="000000"/>
                <w:sz w:val="18"/>
                <w:szCs w:val="18"/>
              </w:rPr>
              <w:t>49.43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4C8F8" w14:textId="77777777" w:rsidR="008D335E" w:rsidRDefault="008D335E">
            <w:pPr>
              <w:pStyle w:val="NormalWeb"/>
              <w:spacing w:before="0" w:beforeAutospacing="0" w:after="0" w:afterAutospacing="0"/>
            </w:pPr>
            <w:r>
              <w:rPr>
                <w:color w:val="000000"/>
                <w:sz w:val="18"/>
                <w:szCs w:val="18"/>
              </w:rPr>
              <w:t>49.36</w:t>
            </w:r>
          </w:p>
        </w:tc>
      </w:tr>
    </w:tbl>
    <w:p w14:paraId="107BADD7" w14:textId="77777777" w:rsidR="008D335E" w:rsidRDefault="008D335E" w:rsidP="008D335E"/>
    <w:tbl>
      <w:tblPr>
        <w:tblW w:w="0" w:type="auto"/>
        <w:jc w:val="center"/>
        <w:tblCellMar>
          <w:top w:w="15" w:type="dxa"/>
          <w:left w:w="15" w:type="dxa"/>
          <w:bottom w:w="15" w:type="dxa"/>
          <w:right w:w="15" w:type="dxa"/>
        </w:tblCellMar>
        <w:tblLook w:val="04A0" w:firstRow="1" w:lastRow="0" w:firstColumn="1" w:lastColumn="0" w:noHBand="0" w:noVBand="1"/>
      </w:tblPr>
      <w:tblGrid>
        <w:gridCol w:w="1749"/>
        <w:gridCol w:w="605"/>
        <w:gridCol w:w="605"/>
        <w:gridCol w:w="605"/>
        <w:gridCol w:w="605"/>
        <w:gridCol w:w="605"/>
        <w:gridCol w:w="605"/>
        <w:gridCol w:w="605"/>
        <w:gridCol w:w="605"/>
        <w:gridCol w:w="605"/>
        <w:gridCol w:w="605"/>
        <w:gridCol w:w="605"/>
        <w:gridCol w:w="605"/>
      </w:tblGrid>
      <w:tr w:rsidR="008D335E" w14:paraId="7BFBADD4" w14:textId="77777777" w:rsidTr="008D335E">
        <w:trPr>
          <w:trHeight w:val="276"/>
          <w:jc w:val="center"/>
        </w:trPr>
        <w:tc>
          <w:tcPr>
            <w:tcW w:w="0" w:type="auto"/>
            <w:gridSpan w:val="1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8DE0E" w14:textId="77777777" w:rsidR="008D335E" w:rsidRDefault="008D335E">
            <w:pPr>
              <w:pStyle w:val="NormalWeb"/>
              <w:spacing w:before="0" w:beforeAutospacing="0" w:after="0" w:afterAutospacing="0"/>
              <w:jc w:val="center"/>
            </w:pPr>
            <w:r>
              <w:rPr>
                <w:b/>
                <w:bCs/>
                <w:color w:val="000000"/>
                <w:sz w:val="18"/>
                <w:szCs w:val="18"/>
              </w:rPr>
              <w:t>ASLG-PC12 Dataset Evaluation</w:t>
            </w:r>
          </w:p>
        </w:tc>
      </w:tr>
      <w:tr w:rsidR="008D335E" w14:paraId="22AB63A2"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89D7" w14:textId="77777777" w:rsidR="008D335E" w:rsidRDefault="008D335E">
            <w:pPr>
              <w:pStyle w:val="NormalWeb"/>
              <w:spacing w:before="0" w:beforeAutospacing="0" w:after="0" w:afterAutospacing="0"/>
            </w:pPr>
            <w:r>
              <w:rPr>
                <w:color w:val="000000"/>
                <w:sz w:val="18"/>
                <w:szCs w:val="18"/>
              </w:rPr>
              <w:t>Raw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CBF44" w14:textId="77777777" w:rsidR="008D335E" w:rsidRDefault="008D335E">
            <w:pPr>
              <w:pStyle w:val="NormalWeb"/>
              <w:spacing w:before="0" w:beforeAutospacing="0" w:after="0" w:afterAutospacing="0"/>
            </w:pPr>
            <w:r>
              <w:rPr>
                <w:color w:val="000000"/>
                <w:sz w:val="18"/>
                <w:szCs w:val="18"/>
              </w:rPr>
              <w:t>54.60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27C74" w14:textId="77777777" w:rsidR="008D335E" w:rsidRDefault="008D335E">
            <w:pPr>
              <w:pStyle w:val="NormalWeb"/>
              <w:spacing w:before="0" w:beforeAutospacing="0" w:after="0" w:afterAutospacing="0"/>
            </w:pPr>
            <w:r>
              <w:rPr>
                <w:color w:val="000000"/>
                <w:sz w:val="18"/>
                <w:szCs w:val="18"/>
              </w:rPr>
              <w:t>39.67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D50E6" w14:textId="77777777" w:rsidR="008D335E" w:rsidRDefault="008D335E">
            <w:pPr>
              <w:pStyle w:val="NormalWeb"/>
              <w:spacing w:before="0" w:beforeAutospacing="0" w:after="0" w:afterAutospacing="0"/>
            </w:pPr>
            <w:r>
              <w:rPr>
                <w:color w:val="000000"/>
                <w:sz w:val="18"/>
                <w:szCs w:val="18"/>
              </w:rPr>
              <w:t>28.92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54A9F" w14:textId="77777777" w:rsidR="008D335E" w:rsidRDefault="008D335E">
            <w:pPr>
              <w:pStyle w:val="NormalWeb"/>
              <w:spacing w:before="0" w:beforeAutospacing="0" w:after="0" w:afterAutospacing="0"/>
            </w:pPr>
            <w:r>
              <w:rPr>
                <w:color w:val="000000"/>
                <w:sz w:val="18"/>
                <w:szCs w:val="18"/>
              </w:rPr>
              <w:t>21.16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58AE" w14:textId="77777777" w:rsidR="008D335E" w:rsidRDefault="008D335E">
            <w:pPr>
              <w:pStyle w:val="NormalWeb"/>
              <w:spacing w:before="0" w:beforeAutospacing="0" w:after="0" w:afterAutospacing="0"/>
            </w:pPr>
            <w:r>
              <w:rPr>
                <w:color w:val="000000"/>
                <w:sz w:val="18"/>
                <w:szCs w:val="18"/>
              </w:rPr>
              <w:t>76.11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D769" w14:textId="77777777" w:rsidR="008D335E" w:rsidRDefault="008D335E">
            <w:pPr>
              <w:pStyle w:val="NormalWeb"/>
              <w:spacing w:before="0" w:beforeAutospacing="0" w:after="0" w:afterAutospacing="0"/>
            </w:pPr>
            <w:r>
              <w:rPr>
                <w:color w:val="000000"/>
                <w:sz w:val="18"/>
                <w:szCs w:val="18"/>
              </w:rPr>
              <w:t>61.25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ED86F" w14:textId="77777777" w:rsidR="008D335E" w:rsidRDefault="008D335E">
            <w:pPr>
              <w:pStyle w:val="NormalWeb"/>
              <w:spacing w:before="0" w:beforeAutospacing="0" w:after="0" w:afterAutospacing="0"/>
            </w:pPr>
            <w:r>
              <w:rPr>
                <w:color w:val="000000"/>
                <w:sz w:val="18"/>
                <w:szCs w:val="18"/>
              </w:rPr>
              <w:t>54.19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F12B" w14:textId="77777777" w:rsidR="008D335E" w:rsidRDefault="008D335E">
            <w:pPr>
              <w:pStyle w:val="NormalWeb"/>
              <w:spacing w:before="0" w:beforeAutospacing="0" w:after="0" w:afterAutospacing="0"/>
            </w:pPr>
            <w:r>
              <w:rPr>
                <w:color w:val="000000"/>
                <w:sz w:val="18"/>
                <w:szCs w:val="18"/>
              </w:rPr>
              <w:t>39.26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C61B" w14:textId="77777777" w:rsidR="008D335E" w:rsidRDefault="008D335E">
            <w:pPr>
              <w:pStyle w:val="NormalWeb"/>
              <w:spacing w:before="0" w:beforeAutospacing="0" w:after="0" w:afterAutospacing="0"/>
            </w:pPr>
            <w:r>
              <w:rPr>
                <w:color w:val="000000"/>
                <w:sz w:val="18"/>
                <w:szCs w:val="18"/>
              </w:rPr>
              <w:t>28.44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5B83A" w14:textId="77777777" w:rsidR="008D335E" w:rsidRDefault="008D335E">
            <w:pPr>
              <w:pStyle w:val="NormalWeb"/>
              <w:spacing w:before="0" w:beforeAutospacing="0" w:after="0" w:afterAutospacing="0"/>
            </w:pPr>
            <w:r>
              <w:rPr>
                <w:color w:val="000000"/>
                <w:sz w:val="18"/>
                <w:szCs w:val="18"/>
              </w:rPr>
              <w:t>20.63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94850" w14:textId="77777777" w:rsidR="008D335E" w:rsidRDefault="008D335E">
            <w:pPr>
              <w:pStyle w:val="NormalWeb"/>
              <w:spacing w:before="0" w:beforeAutospacing="0" w:after="0" w:afterAutospacing="0"/>
            </w:pPr>
            <w:r>
              <w:rPr>
                <w:color w:val="000000"/>
                <w:sz w:val="18"/>
                <w:szCs w:val="18"/>
              </w:rPr>
              <w:t>75.59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7E439" w14:textId="77777777" w:rsidR="008D335E" w:rsidRDefault="008D335E">
            <w:pPr>
              <w:pStyle w:val="NormalWeb"/>
              <w:spacing w:before="0" w:beforeAutospacing="0" w:after="0" w:afterAutospacing="0"/>
            </w:pPr>
            <w:r>
              <w:rPr>
                <w:color w:val="000000"/>
                <w:sz w:val="18"/>
                <w:szCs w:val="18"/>
              </w:rPr>
              <w:t>61.65</w:t>
            </w:r>
          </w:p>
        </w:tc>
      </w:tr>
      <w:tr w:rsidR="008D335E" w14:paraId="427DD83C"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9FA52" w14:textId="77777777" w:rsidR="008D335E" w:rsidRDefault="008D335E">
            <w:pPr>
              <w:pStyle w:val="NormalWeb"/>
              <w:spacing w:before="0" w:beforeAutospacing="0" w:after="0" w:afterAutospacing="0"/>
            </w:pPr>
            <w:r>
              <w:rPr>
                <w:color w:val="000000"/>
                <w:sz w:val="18"/>
                <w:szCs w:val="18"/>
              </w:rPr>
              <w:t>Seq2seq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4E5AC"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BAEB5"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A2A93"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0148E"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16C8C"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DEBFC"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2F412" w14:textId="77777777" w:rsidR="008D335E" w:rsidRDefault="008D335E">
            <w:pPr>
              <w:pStyle w:val="NormalWeb"/>
              <w:spacing w:before="0" w:beforeAutospacing="0" w:after="0" w:afterAutospacing="0"/>
            </w:pPr>
            <w:r>
              <w:rPr>
                <w:color w:val="000000"/>
                <w:sz w:val="18"/>
                <w:szCs w:val="18"/>
              </w:rPr>
              <w:t>86.70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A21FF" w14:textId="77777777" w:rsidR="008D335E" w:rsidRDefault="008D335E">
            <w:pPr>
              <w:pStyle w:val="NormalWeb"/>
              <w:spacing w:before="0" w:beforeAutospacing="0" w:after="0" w:afterAutospacing="0"/>
            </w:pPr>
            <w:r>
              <w:rPr>
                <w:color w:val="000000"/>
                <w:sz w:val="18"/>
                <w:szCs w:val="18"/>
              </w:rPr>
              <w:t>79.50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E3BE" w14:textId="77777777" w:rsidR="008D335E" w:rsidRDefault="008D335E">
            <w:pPr>
              <w:pStyle w:val="NormalWeb"/>
              <w:spacing w:before="0" w:beforeAutospacing="0" w:after="0" w:afterAutospacing="0"/>
            </w:pPr>
            <w:r>
              <w:rPr>
                <w:color w:val="000000"/>
                <w:sz w:val="18"/>
                <w:szCs w:val="18"/>
              </w:rPr>
              <w:t>73.20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BBB08" w14:textId="77777777" w:rsidR="008D335E" w:rsidRDefault="008D335E">
            <w:pPr>
              <w:pStyle w:val="NormalWeb"/>
              <w:spacing w:before="0" w:beforeAutospacing="0" w:after="0" w:afterAutospacing="0"/>
            </w:pPr>
            <w:r>
              <w:rPr>
                <w:color w:val="000000"/>
                <w:sz w:val="18"/>
                <w:szCs w:val="18"/>
              </w:rPr>
              <w:t>65.90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2CE90" w14:textId="77777777" w:rsidR="008D335E" w:rsidRDefault="008D335E">
            <w:pPr>
              <w:pStyle w:val="NormalWeb"/>
              <w:spacing w:before="0" w:beforeAutospacing="0" w:after="0" w:afterAutospacing="0"/>
            </w:pPr>
            <w:r>
              <w:rPr>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B4E0A" w14:textId="77777777" w:rsidR="008D335E" w:rsidRDefault="008D335E">
            <w:pPr>
              <w:pStyle w:val="NormalWeb"/>
              <w:spacing w:before="0" w:beforeAutospacing="0" w:after="0" w:afterAutospacing="0"/>
            </w:pPr>
            <w:r>
              <w:rPr>
                <w:color w:val="000000"/>
                <w:sz w:val="18"/>
                <w:szCs w:val="18"/>
              </w:rPr>
              <w:t>-</w:t>
            </w:r>
          </w:p>
        </w:tc>
      </w:tr>
      <w:tr w:rsidR="008D335E" w14:paraId="0E9F2F96"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4059" w14:textId="77777777" w:rsidR="008D335E" w:rsidRDefault="008D335E">
            <w:pPr>
              <w:pStyle w:val="NormalWeb"/>
              <w:spacing w:before="0" w:beforeAutospacing="0" w:after="0" w:afterAutospacing="0"/>
            </w:pPr>
            <w:r>
              <w:rPr>
                <w:color w:val="000000"/>
                <w:sz w:val="18"/>
                <w:szCs w:val="18"/>
              </w:rPr>
              <w:t>Preprocessed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A8C44" w14:textId="77777777" w:rsidR="008D335E" w:rsidRDefault="008D335E">
            <w:pPr>
              <w:pStyle w:val="NormalWeb"/>
              <w:spacing w:before="0" w:beforeAutospacing="0" w:after="0" w:afterAutospacing="0"/>
            </w:pPr>
            <w:r>
              <w:rPr>
                <w:color w:val="000000"/>
                <w:sz w:val="18"/>
                <w:szCs w:val="18"/>
              </w:rPr>
              <w:t>69.25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40950" w14:textId="77777777" w:rsidR="008D335E" w:rsidRDefault="008D335E">
            <w:pPr>
              <w:pStyle w:val="NormalWeb"/>
              <w:spacing w:before="0" w:beforeAutospacing="0" w:after="0" w:afterAutospacing="0"/>
            </w:pPr>
            <w:r>
              <w:rPr>
                <w:color w:val="000000"/>
                <w:sz w:val="18"/>
                <w:szCs w:val="18"/>
              </w:rPr>
              <w:t>56.83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5F83D" w14:textId="77777777" w:rsidR="008D335E" w:rsidRDefault="008D335E">
            <w:pPr>
              <w:pStyle w:val="NormalWeb"/>
              <w:spacing w:before="0" w:beforeAutospacing="0" w:after="0" w:afterAutospacing="0"/>
            </w:pPr>
            <w:r>
              <w:rPr>
                <w:color w:val="000000"/>
                <w:sz w:val="18"/>
                <w:szCs w:val="18"/>
              </w:rPr>
              <w:t>46.94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0FC25" w14:textId="77777777" w:rsidR="008D335E" w:rsidRDefault="008D335E">
            <w:pPr>
              <w:pStyle w:val="NormalWeb"/>
              <w:spacing w:before="0" w:beforeAutospacing="0" w:after="0" w:afterAutospacing="0"/>
            </w:pPr>
            <w:r>
              <w:rPr>
                <w:color w:val="000000"/>
                <w:sz w:val="18"/>
                <w:szCs w:val="18"/>
              </w:rPr>
              <w:t>38.94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61C4B" w14:textId="77777777" w:rsidR="008D335E" w:rsidRDefault="008D335E">
            <w:pPr>
              <w:pStyle w:val="NormalWeb"/>
              <w:spacing w:before="0" w:beforeAutospacing="0" w:after="0" w:afterAutospacing="0"/>
            </w:pPr>
            <w:r>
              <w:rPr>
                <w:color w:val="000000"/>
                <w:sz w:val="18"/>
                <w:szCs w:val="18"/>
              </w:rPr>
              <w:t>83.80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81EAC" w14:textId="77777777" w:rsidR="008D335E" w:rsidRDefault="008D335E">
            <w:pPr>
              <w:pStyle w:val="NormalWeb"/>
              <w:spacing w:before="0" w:beforeAutospacing="0" w:after="0" w:afterAutospacing="0"/>
            </w:pPr>
            <w:r>
              <w:rPr>
                <w:color w:val="000000"/>
                <w:sz w:val="18"/>
                <w:szCs w:val="18"/>
              </w:rPr>
              <w:t>78.75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D7385" w14:textId="77777777" w:rsidR="008D335E" w:rsidRDefault="008D335E">
            <w:pPr>
              <w:pStyle w:val="NormalWeb"/>
              <w:spacing w:before="0" w:beforeAutospacing="0" w:after="0" w:afterAutospacing="0"/>
            </w:pPr>
            <w:r>
              <w:rPr>
                <w:color w:val="000000"/>
                <w:sz w:val="18"/>
                <w:szCs w:val="18"/>
              </w:rPr>
              <w:t>68.82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7049" w14:textId="77777777" w:rsidR="008D335E" w:rsidRDefault="008D335E">
            <w:pPr>
              <w:pStyle w:val="NormalWeb"/>
              <w:spacing w:before="0" w:beforeAutospacing="0" w:after="0" w:afterAutospacing="0"/>
            </w:pPr>
            <w:r>
              <w:rPr>
                <w:color w:val="000000"/>
                <w:sz w:val="18"/>
                <w:szCs w:val="18"/>
              </w:rPr>
              <w:t>56.36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1787D" w14:textId="77777777" w:rsidR="008D335E" w:rsidRDefault="008D335E">
            <w:pPr>
              <w:pStyle w:val="NormalWeb"/>
              <w:spacing w:before="0" w:beforeAutospacing="0" w:after="0" w:afterAutospacing="0"/>
            </w:pPr>
            <w:r>
              <w:rPr>
                <w:color w:val="000000"/>
                <w:sz w:val="18"/>
                <w:szCs w:val="18"/>
              </w:rPr>
              <w:t>46.53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81054" w14:textId="77777777" w:rsidR="008D335E" w:rsidRDefault="008D335E">
            <w:pPr>
              <w:pStyle w:val="NormalWeb"/>
              <w:spacing w:before="0" w:beforeAutospacing="0" w:after="0" w:afterAutospacing="0"/>
            </w:pPr>
            <w:r>
              <w:rPr>
                <w:color w:val="000000"/>
                <w:sz w:val="18"/>
                <w:szCs w:val="18"/>
              </w:rPr>
              <w:t>38.37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733D7" w14:textId="77777777" w:rsidR="008D335E" w:rsidRDefault="008D335E">
            <w:pPr>
              <w:pStyle w:val="NormalWeb"/>
              <w:spacing w:before="0" w:beforeAutospacing="0" w:after="0" w:afterAutospacing="0"/>
            </w:pPr>
            <w:r>
              <w:rPr>
                <w:color w:val="000000"/>
                <w:sz w:val="18"/>
                <w:szCs w:val="18"/>
              </w:rPr>
              <w:t>83.28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CAA55" w14:textId="77777777" w:rsidR="008D335E" w:rsidRDefault="008D335E">
            <w:pPr>
              <w:pStyle w:val="NormalWeb"/>
              <w:spacing w:before="0" w:beforeAutospacing="0" w:after="0" w:afterAutospacing="0"/>
            </w:pPr>
            <w:r>
              <w:rPr>
                <w:color w:val="000000"/>
                <w:sz w:val="18"/>
                <w:szCs w:val="18"/>
              </w:rPr>
              <w:t>79.06</w:t>
            </w:r>
          </w:p>
        </w:tc>
      </w:tr>
      <w:tr w:rsidR="008D335E" w14:paraId="0D19FADC"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4385" w14:textId="77777777" w:rsidR="008D335E" w:rsidRDefault="008D335E">
            <w:pPr>
              <w:pStyle w:val="NormalWeb"/>
              <w:spacing w:before="0" w:beforeAutospacing="0" w:after="0" w:afterAutospacing="0"/>
            </w:pPr>
            <w:r>
              <w:rPr>
                <w:color w:val="000000"/>
                <w:sz w:val="18"/>
                <w:szCs w:val="18"/>
              </w:rPr>
              <w:t>Transformer Ens (Yin)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F75E" w14:textId="77777777" w:rsidR="008D335E" w:rsidRDefault="008D335E">
            <w:pPr>
              <w:pStyle w:val="NormalWeb"/>
              <w:spacing w:before="0" w:beforeAutospacing="0" w:after="0" w:afterAutospacing="0"/>
            </w:pPr>
            <w:r>
              <w:rPr>
                <w:color w:val="000000"/>
                <w:sz w:val="18"/>
                <w:szCs w:val="18"/>
              </w:rPr>
              <w:t>92.98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9B7E0" w14:textId="77777777" w:rsidR="008D335E" w:rsidRDefault="008D335E">
            <w:pPr>
              <w:pStyle w:val="NormalWeb"/>
              <w:spacing w:before="0" w:beforeAutospacing="0" w:after="0" w:afterAutospacing="0"/>
            </w:pPr>
            <w:r>
              <w:rPr>
                <w:color w:val="000000"/>
                <w:sz w:val="18"/>
                <w:szCs w:val="18"/>
              </w:rPr>
              <w:t>89.09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E757" w14:textId="77777777" w:rsidR="008D335E" w:rsidRDefault="008D335E">
            <w:pPr>
              <w:pStyle w:val="NormalWeb"/>
              <w:spacing w:before="0" w:beforeAutospacing="0" w:after="0" w:afterAutospacing="0"/>
            </w:pPr>
            <w:r>
              <w:rPr>
                <w:color w:val="000000"/>
                <w:sz w:val="18"/>
                <w:szCs w:val="18"/>
              </w:rPr>
              <w:t>83.55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ABBB7" w14:textId="77777777" w:rsidR="008D335E" w:rsidRDefault="008D335E">
            <w:pPr>
              <w:pStyle w:val="NormalWeb"/>
              <w:spacing w:before="0" w:beforeAutospacing="0" w:after="0" w:afterAutospacing="0"/>
            </w:pPr>
            <w:r>
              <w:rPr>
                <w:color w:val="000000"/>
                <w:sz w:val="18"/>
                <w:szCs w:val="18"/>
              </w:rPr>
              <w:t>85.63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01D6B" w14:textId="77777777" w:rsidR="008D335E" w:rsidRDefault="008D335E">
            <w:pPr>
              <w:pStyle w:val="NormalWeb"/>
              <w:spacing w:before="0" w:beforeAutospacing="0" w:after="0" w:afterAutospacing="0"/>
            </w:pPr>
            <w:r>
              <w:rPr>
                <w:color w:val="000000"/>
                <w:sz w:val="18"/>
                <w:szCs w:val="18"/>
              </w:rPr>
              <w:t>82.41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565B8" w14:textId="77777777" w:rsidR="008D335E" w:rsidRDefault="008D335E">
            <w:pPr>
              <w:pStyle w:val="NormalWeb"/>
              <w:spacing w:before="0" w:beforeAutospacing="0" w:after="0" w:afterAutospacing="0"/>
            </w:pPr>
            <w:r>
              <w:rPr>
                <w:color w:val="000000"/>
                <w:sz w:val="18"/>
                <w:szCs w:val="18"/>
              </w:rPr>
              <w:t>95.93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0122" w14:textId="77777777" w:rsidR="008D335E" w:rsidRDefault="008D335E">
            <w:pPr>
              <w:pStyle w:val="NormalWeb"/>
              <w:spacing w:before="0" w:beforeAutospacing="0" w:after="0" w:afterAutospacing="0"/>
            </w:pPr>
            <w:r>
              <w:rPr>
                <w:color w:val="000000"/>
                <w:sz w:val="18"/>
                <w:szCs w:val="18"/>
              </w:rPr>
              <w:t>92.98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46585" w14:textId="77777777" w:rsidR="008D335E" w:rsidRDefault="008D335E">
            <w:pPr>
              <w:pStyle w:val="NormalWeb"/>
              <w:spacing w:before="0" w:beforeAutospacing="0" w:after="0" w:afterAutospacing="0"/>
            </w:pPr>
            <w:r>
              <w:rPr>
                <w:color w:val="000000"/>
                <w:sz w:val="18"/>
                <w:szCs w:val="18"/>
              </w:rPr>
              <w:t>89.09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77602" w14:textId="77777777" w:rsidR="008D335E" w:rsidRDefault="008D335E">
            <w:pPr>
              <w:pStyle w:val="NormalWeb"/>
              <w:spacing w:before="0" w:beforeAutospacing="0" w:after="0" w:afterAutospacing="0"/>
            </w:pPr>
            <w:r>
              <w:rPr>
                <w:color w:val="000000"/>
                <w:sz w:val="18"/>
                <w:szCs w:val="18"/>
              </w:rPr>
              <w:t>85.63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70AA2" w14:textId="77777777" w:rsidR="008D335E" w:rsidRDefault="008D335E">
            <w:pPr>
              <w:pStyle w:val="NormalWeb"/>
              <w:spacing w:before="0" w:beforeAutospacing="0" w:after="0" w:afterAutospacing="0"/>
            </w:pPr>
            <w:r>
              <w:rPr>
                <w:color w:val="000000"/>
                <w:sz w:val="18"/>
                <w:szCs w:val="18"/>
              </w:rPr>
              <w:t>82.41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FD5DF" w14:textId="77777777" w:rsidR="008D335E" w:rsidRDefault="008D335E">
            <w:pPr>
              <w:pStyle w:val="NormalWeb"/>
              <w:spacing w:before="0" w:beforeAutospacing="0" w:after="0" w:afterAutospacing="0"/>
            </w:pPr>
            <w:r>
              <w:rPr>
                <w:color w:val="000000"/>
                <w:sz w:val="18"/>
                <w:szCs w:val="18"/>
              </w:rPr>
              <w:t>95.87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CB0DE" w14:textId="77777777" w:rsidR="008D335E" w:rsidRDefault="008D335E">
            <w:pPr>
              <w:pStyle w:val="NormalWeb"/>
              <w:spacing w:before="0" w:beforeAutospacing="0" w:after="0" w:afterAutospacing="0"/>
            </w:pPr>
            <w:r>
              <w:rPr>
                <w:color w:val="000000"/>
                <w:sz w:val="18"/>
                <w:szCs w:val="18"/>
              </w:rPr>
              <w:t>96.46</w:t>
            </w:r>
          </w:p>
        </w:tc>
      </w:tr>
      <w:tr w:rsidR="008D335E" w14:paraId="1AED76FE"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984F7" w14:textId="77777777" w:rsidR="008D335E" w:rsidRDefault="008D335E">
            <w:pPr>
              <w:pStyle w:val="NormalWeb"/>
              <w:spacing w:before="0" w:beforeAutospacing="0" w:after="0" w:afterAutospacing="0"/>
            </w:pPr>
            <w:r>
              <w:rPr>
                <w:color w:val="000000"/>
                <w:sz w:val="18"/>
                <w:szCs w:val="18"/>
              </w:rPr>
              <w:t>Transformer (Yin)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D6AA" w14:textId="77777777" w:rsidR="008D335E" w:rsidRDefault="008D335E">
            <w:pPr>
              <w:pStyle w:val="NormalWeb"/>
              <w:spacing w:before="0" w:beforeAutospacing="0" w:after="0" w:afterAutospacing="0"/>
            </w:pPr>
            <w:r>
              <w:rPr>
                <w:color w:val="000000"/>
                <w:sz w:val="18"/>
                <w:szCs w:val="18"/>
              </w:rPr>
              <w:t>92.67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16EA" w14:textId="77777777" w:rsidR="008D335E" w:rsidRDefault="008D335E">
            <w:pPr>
              <w:pStyle w:val="NormalWeb"/>
              <w:spacing w:before="0" w:beforeAutospacing="0" w:after="0" w:afterAutospacing="0"/>
            </w:pPr>
            <w:r>
              <w:rPr>
                <w:color w:val="000000"/>
                <w:sz w:val="18"/>
                <w:szCs w:val="18"/>
              </w:rPr>
              <w:t>88.72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0312" w14:textId="77777777" w:rsidR="008D335E" w:rsidRDefault="008D335E">
            <w:pPr>
              <w:pStyle w:val="NormalWeb"/>
              <w:spacing w:before="0" w:beforeAutospacing="0" w:after="0" w:afterAutospacing="0"/>
            </w:pPr>
            <w:r>
              <w:rPr>
                <w:color w:val="000000"/>
                <w:sz w:val="18"/>
                <w:szCs w:val="18"/>
              </w:rPr>
              <w:t>85.22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B13E" w14:textId="77777777" w:rsidR="008D335E" w:rsidRDefault="008D335E">
            <w:pPr>
              <w:pStyle w:val="NormalWeb"/>
              <w:spacing w:before="0" w:beforeAutospacing="0" w:after="0" w:afterAutospacing="0"/>
            </w:pPr>
            <w:r>
              <w:rPr>
                <w:color w:val="000000"/>
                <w:sz w:val="18"/>
                <w:szCs w:val="18"/>
              </w:rPr>
              <w:t>81.93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859FC" w14:textId="77777777" w:rsidR="008D335E" w:rsidRDefault="008D335E">
            <w:pPr>
              <w:pStyle w:val="NormalWeb"/>
              <w:spacing w:before="0" w:beforeAutospacing="0" w:after="0" w:afterAutospacing="0"/>
            </w:pPr>
            <w:r>
              <w:rPr>
                <w:color w:val="000000"/>
                <w:sz w:val="18"/>
                <w:szCs w:val="18"/>
              </w:rPr>
              <w:t>96.18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F6CE" w14:textId="77777777" w:rsidR="008D335E" w:rsidRDefault="008D335E">
            <w:pPr>
              <w:pStyle w:val="NormalWeb"/>
              <w:spacing w:before="0" w:beforeAutospacing="0" w:after="0" w:afterAutospacing="0"/>
            </w:pPr>
            <w:r>
              <w:rPr>
                <w:color w:val="000000"/>
                <w:sz w:val="18"/>
                <w:szCs w:val="18"/>
              </w:rPr>
              <w:t>95.95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92A01" w14:textId="77777777" w:rsidR="008D335E" w:rsidRDefault="008D335E">
            <w:pPr>
              <w:pStyle w:val="NormalWeb"/>
              <w:spacing w:before="0" w:beforeAutospacing="0" w:after="0" w:afterAutospacing="0"/>
            </w:pPr>
            <w:r>
              <w:rPr>
                <w:color w:val="000000"/>
                <w:sz w:val="18"/>
                <w:szCs w:val="18"/>
              </w:rPr>
              <w:t>92.88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D5B28" w14:textId="77777777" w:rsidR="008D335E" w:rsidRDefault="008D335E">
            <w:pPr>
              <w:pStyle w:val="NormalWeb"/>
              <w:spacing w:before="0" w:beforeAutospacing="0" w:after="0" w:afterAutospacing="0"/>
            </w:pPr>
            <w:r>
              <w:rPr>
                <w:color w:val="000000"/>
                <w:sz w:val="18"/>
                <w:szCs w:val="18"/>
              </w:rPr>
              <w:t>89.22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ECB7F" w14:textId="77777777" w:rsidR="008D335E" w:rsidRDefault="008D335E">
            <w:pPr>
              <w:pStyle w:val="NormalWeb"/>
              <w:spacing w:before="0" w:beforeAutospacing="0" w:after="0" w:afterAutospacing="0"/>
            </w:pPr>
            <w:r>
              <w:rPr>
                <w:color w:val="000000"/>
                <w:sz w:val="18"/>
                <w:szCs w:val="18"/>
              </w:rPr>
              <w:t>95.95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1A94C" w14:textId="77777777" w:rsidR="008D335E" w:rsidRDefault="008D335E">
            <w:pPr>
              <w:pStyle w:val="NormalWeb"/>
              <w:spacing w:before="0" w:beforeAutospacing="0" w:after="0" w:afterAutospacing="0"/>
            </w:pPr>
            <w:r>
              <w:rPr>
                <w:color w:val="000000"/>
                <w:sz w:val="18"/>
                <w:szCs w:val="18"/>
              </w:rPr>
              <w:t>85.28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87A23" w14:textId="77777777" w:rsidR="008D335E" w:rsidRDefault="008D335E">
            <w:pPr>
              <w:pStyle w:val="NormalWeb"/>
              <w:spacing w:before="0" w:beforeAutospacing="0" w:after="0" w:afterAutospacing="0"/>
            </w:pPr>
            <w:r>
              <w:rPr>
                <w:color w:val="000000"/>
                <w:sz w:val="18"/>
                <w:szCs w:val="18"/>
              </w:rPr>
              <w:t>96.22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26D06" w14:textId="77777777" w:rsidR="008D335E" w:rsidRDefault="008D335E">
            <w:pPr>
              <w:pStyle w:val="NormalWeb"/>
              <w:spacing w:before="0" w:beforeAutospacing="0" w:after="0" w:afterAutospacing="0"/>
            </w:pPr>
            <w:r>
              <w:rPr>
                <w:color w:val="000000"/>
                <w:sz w:val="18"/>
                <w:szCs w:val="18"/>
              </w:rPr>
              <w:t>96.60</w:t>
            </w:r>
          </w:p>
        </w:tc>
      </w:tr>
      <w:tr w:rsidR="008D335E" w14:paraId="7304B672" w14:textId="77777777" w:rsidTr="008D335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AB2C3" w14:textId="77777777" w:rsidR="008D335E" w:rsidRDefault="008D335E">
            <w:pPr>
              <w:pStyle w:val="NormalWeb"/>
              <w:spacing w:before="0" w:beforeAutospacing="0" w:after="0" w:afterAutospacing="0"/>
            </w:pPr>
            <w:r>
              <w:rPr>
                <w:color w:val="000000"/>
                <w:sz w:val="18"/>
                <w:szCs w:val="18"/>
              </w:rPr>
              <w:t>TIN-SLT(Ours)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89712" w14:textId="77777777" w:rsidR="008D335E" w:rsidRDefault="008D335E">
            <w:pPr>
              <w:pStyle w:val="NormalWeb"/>
              <w:spacing w:before="0" w:beforeAutospacing="0" w:after="0" w:afterAutospacing="0"/>
            </w:pPr>
            <w:r>
              <w:rPr>
                <w:color w:val="000000"/>
                <w:sz w:val="18"/>
                <w:szCs w:val="18"/>
              </w:rPr>
              <w:t>92.75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31CF" w14:textId="77777777" w:rsidR="008D335E" w:rsidRDefault="008D335E">
            <w:pPr>
              <w:pStyle w:val="NormalWeb"/>
              <w:spacing w:before="0" w:beforeAutospacing="0" w:after="0" w:afterAutospacing="0"/>
            </w:pPr>
            <w:r>
              <w:rPr>
                <w:color w:val="000000"/>
                <w:sz w:val="18"/>
                <w:szCs w:val="18"/>
              </w:rPr>
              <w:t>88.91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B8262" w14:textId="77777777" w:rsidR="008D335E" w:rsidRDefault="008D335E">
            <w:pPr>
              <w:pStyle w:val="NormalWeb"/>
              <w:spacing w:before="0" w:beforeAutospacing="0" w:after="0" w:afterAutospacing="0"/>
            </w:pPr>
            <w:r>
              <w:rPr>
                <w:color w:val="000000"/>
                <w:sz w:val="18"/>
                <w:szCs w:val="18"/>
              </w:rPr>
              <w:t>88.51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9535" w14:textId="77777777" w:rsidR="008D335E" w:rsidRDefault="008D335E">
            <w:pPr>
              <w:pStyle w:val="NormalWeb"/>
              <w:spacing w:before="0" w:beforeAutospacing="0" w:after="0" w:afterAutospacing="0"/>
            </w:pPr>
            <w:r>
              <w:rPr>
                <w:color w:val="000000"/>
                <w:sz w:val="18"/>
                <w:szCs w:val="18"/>
              </w:rPr>
              <w:t>82.33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0785" w14:textId="77777777" w:rsidR="008D335E" w:rsidRDefault="008D335E">
            <w:pPr>
              <w:pStyle w:val="NormalWeb"/>
              <w:spacing w:before="0" w:beforeAutospacing="0" w:after="0" w:afterAutospacing="0"/>
            </w:pPr>
            <w:r>
              <w:rPr>
                <w:color w:val="000000"/>
                <w:sz w:val="18"/>
                <w:szCs w:val="18"/>
              </w:rPr>
              <w:t>95.17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3721" w14:textId="77777777" w:rsidR="008D335E" w:rsidRDefault="008D335E">
            <w:pPr>
              <w:pStyle w:val="NormalWeb"/>
              <w:spacing w:before="0" w:beforeAutospacing="0" w:after="0" w:afterAutospacing="0"/>
            </w:pPr>
            <w:r>
              <w:rPr>
                <w:color w:val="000000"/>
                <w:sz w:val="18"/>
                <w:szCs w:val="18"/>
              </w:rPr>
              <w:t>95.21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2E792" w14:textId="77777777" w:rsidR="008D335E" w:rsidRDefault="008D335E">
            <w:pPr>
              <w:pStyle w:val="NormalWeb"/>
              <w:spacing w:before="0" w:beforeAutospacing="0" w:after="0" w:afterAutospacing="0"/>
            </w:pPr>
            <w:r>
              <w:rPr>
                <w:color w:val="000000"/>
                <w:sz w:val="18"/>
                <w:szCs w:val="18"/>
              </w:rPr>
              <w:t>93.35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AAC2B" w14:textId="77777777" w:rsidR="008D335E" w:rsidRDefault="008D335E">
            <w:pPr>
              <w:pStyle w:val="NormalWeb"/>
              <w:spacing w:before="0" w:beforeAutospacing="0" w:after="0" w:afterAutospacing="0"/>
            </w:pPr>
            <w:r>
              <w:rPr>
                <w:color w:val="000000"/>
                <w:sz w:val="18"/>
                <w:szCs w:val="18"/>
              </w:rPr>
              <w:t>90.03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EF8B" w14:textId="77777777" w:rsidR="008D335E" w:rsidRDefault="008D335E">
            <w:pPr>
              <w:pStyle w:val="NormalWeb"/>
              <w:spacing w:before="0" w:beforeAutospacing="0" w:after="0" w:afterAutospacing="0"/>
            </w:pPr>
            <w:r>
              <w:rPr>
                <w:color w:val="000000"/>
                <w:sz w:val="18"/>
                <w:szCs w:val="18"/>
              </w:rPr>
              <w:t>87.07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A65A" w14:textId="77777777" w:rsidR="008D335E" w:rsidRDefault="008D335E">
            <w:pPr>
              <w:pStyle w:val="NormalWeb"/>
              <w:spacing w:before="0" w:beforeAutospacing="0" w:after="0" w:afterAutospacing="0"/>
            </w:pPr>
            <w:r>
              <w:rPr>
                <w:color w:val="000000"/>
                <w:sz w:val="18"/>
                <w:szCs w:val="18"/>
              </w:rPr>
              <w:t>84.29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9208" w14:textId="77777777" w:rsidR="008D335E" w:rsidRDefault="008D335E">
            <w:pPr>
              <w:pStyle w:val="NormalWeb"/>
              <w:spacing w:before="0" w:beforeAutospacing="0" w:after="0" w:afterAutospacing="0"/>
            </w:pPr>
            <w:r>
              <w:rPr>
                <w:color w:val="000000"/>
                <w:sz w:val="18"/>
                <w:szCs w:val="18"/>
              </w:rPr>
              <w:t>95.39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ED62" w14:textId="77777777" w:rsidR="008D335E" w:rsidRDefault="008D335E">
            <w:pPr>
              <w:pStyle w:val="NormalWeb"/>
              <w:spacing w:before="0" w:beforeAutospacing="0" w:after="0" w:afterAutospacing="0"/>
            </w:pPr>
            <w:r>
              <w:rPr>
                <w:color w:val="000000"/>
                <w:sz w:val="18"/>
                <w:szCs w:val="18"/>
              </w:rPr>
              <w:t>95.92</w:t>
            </w:r>
          </w:p>
        </w:tc>
      </w:tr>
    </w:tbl>
    <w:p w14:paraId="34F24327" w14:textId="77777777" w:rsidR="00BA5169" w:rsidRPr="00377B31" w:rsidRDefault="00BA5169" w:rsidP="00377B31">
      <w:pPr>
        <w:jc w:val="center"/>
        <w:rPr>
          <w:b/>
          <w:sz w:val="20"/>
          <w:szCs w:val="20"/>
        </w:rPr>
      </w:pPr>
    </w:p>
    <w:p w14:paraId="2DB9464D" w14:textId="512F6B63" w:rsidR="00073DF7" w:rsidRPr="000F37FD" w:rsidRDefault="00073DF7">
      <w:pPr>
        <w:pStyle w:val="Heading3"/>
        <w:rPr>
          <w:szCs w:val="28"/>
        </w:rPr>
      </w:pPr>
      <w:bookmarkStart w:id="88" w:name="_Toc135945318"/>
      <w:r>
        <w:t>An Improved Sign Language Translation Model with Explainable Adaptations for Processing Long Sign Sentences</w:t>
      </w:r>
      <w:bookmarkEnd w:id="88"/>
    </w:p>
    <w:p w14:paraId="02CEDE52" w14:textId="54C13375" w:rsidR="00FC6835" w:rsidRDefault="00FC6835" w:rsidP="00FC6835">
      <w:pPr>
        <w:spacing w:line="276" w:lineRule="auto"/>
        <w:jc w:val="both"/>
      </w:pPr>
      <w:r>
        <w:t xml:space="preserve">[9] Two neural SLTmodels use effective modules for tokenization. In order to abbreviate lengthy sign phrases without losing information, we first introduce the frame stream density compression (FSDC) approach for identifying and reducing redundant similar frames. Then, an improved design is used to gradually incorporate a temporal convolution (T-Conv) unit and a dynamic hierarchical bidirectional GRU into an NMT module's traditional encoder (DH-BiGRU). The improved component </w:t>
      </w:r>
      <w:r w:rsidR="00D06B86">
        <w:t>considers</w:t>
      </w:r>
      <w:r>
        <w:t xml:space="preserve"> temporal tokenization data while extracting more detailed data with efficient resource use.</w:t>
      </w:r>
    </w:p>
    <w:p w14:paraId="5533A25D" w14:textId="77777777" w:rsidR="00FC6835" w:rsidRDefault="00FC6835" w:rsidP="00FC6835">
      <w:pPr>
        <w:spacing w:line="276" w:lineRule="auto"/>
        <w:jc w:val="both"/>
      </w:pPr>
      <w:r>
        <w:t xml:space="preserve">However, most of the current SLT works only improve the CNN or NMT module separately, resulting in poor connection between the two modules which causes two serious problems: </w:t>
      </w:r>
    </w:p>
    <w:p w14:paraId="38E8BAEE" w14:textId="66D30F52" w:rsidR="00FC6835" w:rsidRDefault="00FC6835">
      <w:pPr>
        <w:numPr>
          <w:ilvl w:val="0"/>
          <w:numId w:val="30"/>
        </w:numPr>
        <w:spacing w:line="276" w:lineRule="auto"/>
        <w:jc w:val="both"/>
      </w:pPr>
      <w:r>
        <w:rPr>
          <w:b/>
        </w:rPr>
        <w:t xml:space="preserve">Poor interpretability: </w:t>
      </w:r>
      <w:r>
        <w:t>Instead of taking into consideration SLT's uniqueness, the majority of enhancements depend on widely used methods. SLT's characteristics show that it is a distinct NMT task since the input form is different from conventional spoken language. Therefore, learning from the input form may help us find some fascinating SLT occurrences and enhance interpretability. A string of words is frequently the starting point for a spoken sentence. Although there are semantic connections between words, they are communicated in different ways. A video stream is frequently used as the input while using a sign word. In reality, the video has to be split up into photos with continuous frames. Each video frame may be intuitively matched to a fundamental sign language word component. Unlike spoken language, each sign statement's video frames are continuous, and the order of the signs is coherent. In other words, it's against the rules to arrange any frames in reverse. We found that there are a lot of similar frames nearby that express the same meanings again, leading to redundant information and lengthy phrases. The application of this visual phenomenon to tailor sign language algorithms hasn't been studied, though.</w:t>
      </w:r>
    </w:p>
    <w:p w14:paraId="49FFB546" w14:textId="77777777" w:rsidR="008D335E" w:rsidRDefault="008D335E" w:rsidP="008D335E">
      <w:pPr>
        <w:spacing w:line="276" w:lineRule="auto"/>
        <w:ind w:left="720"/>
        <w:jc w:val="both"/>
      </w:pPr>
    </w:p>
    <w:p w14:paraId="53581194" w14:textId="4174685F" w:rsidR="00FC6835" w:rsidRDefault="00FC6835">
      <w:pPr>
        <w:numPr>
          <w:ilvl w:val="0"/>
          <w:numId w:val="30"/>
        </w:numPr>
        <w:spacing w:line="276" w:lineRule="auto"/>
        <w:jc w:val="both"/>
      </w:pPr>
      <w:r>
        <w:rPr>
          <w:b/>
        </w:rPr>
        <w:lastRenderedPageBreak/>
        <w:t>Poor performance for long sentences</w:t>
      </w:r>
      <w:r>
        <w:t xml:space="preserve">: </w:t>
      </w:r>
      <w:r w:rsidR="00A93917">
        <w:t>longer</w:t>
      </w:r>
      <w:r>
        <w:t xml:space="preserve"> phrases have long-distance dependencies, use a lot of resources, and get worse grades. It demonstrates the need for better CNN and NMT modules. However, the work of the inventive NMT module is given less emphasis and the visual CNN module receives more attention. A very essential feature is also the improvement from the standpoint of model interpretation.</w:t>
      </w:r>
    </w:p>
    <w:p w14:paraId="29D4E146" w14:textId="77777777" w:rsidR="008D335E" w:rsidRDefault="008D335E" w:rsidP="008D335E">
      <w:pPr>
        <w:spacing w:line="276" w:lineRule="auto"/>
        <w:ind w:left="720"/>
        <w:jc w:val="both"/>
      </w:pPr>
    </w:p>
    <w:p w14:paraId="74A741CA" w14:textId="77777777" w:rsidR="00FC6835" w:rsidRDefault="00FC6835" w:rsidP="00FC6835">
      <w:pPr>
        <w:spacing w:line="276" w:lineRule="auto"/>
        <w:jc w:val="both"/>
      </w:pPr>
      <w:r>
        <w:t>Superfluous frames in the temporal vicinity are decreased by using the frame-level frame stream density compression (FSDC) approach, which may compare pixels at the picture level unsupervised. By analyzing the similarity of incoming image frames in the region, it may be seen intuitively as preserving high-density information. Greater amounts of information may be sent inside the constrained window length due to lowered convolution information generating tokenization with a smaller size. Reduced input length for the NMT module is another consequence of fewer input frames. Overall, this optimizer for sign language that may be understood visually condenses long sentences. The NMT module's old encoder is then replaced with a new one that has an improved design to improve the connection between long-sentence video frames. The FairSeq study has resulted in the presentation of a hybrid model. A dynamic hierarchical bidirectional GRU and a temporal convolution (T-Conv) unit are integrated into the model in turn (DH-BiGRU). Before embedding the semantic information in the ensuing deep hierarchical RNNs, it first convolves the input in the temporal domain. The tokenization layer was thought to be the vector representation layer of the dimensionality-reduced frames. In order to improve the correlation between frames in the time domain, 3DCNN/C3D was included in the CNN module. However, it uses more resources and might not always work well if there aren't enough sign language resources available. According to the observation, the NMT module may approach both the function of 3DCNN/C3D and the speed of 2DCNN if it convolves the tokenized sign phrases in the time domain using 2DCNN. Overall, this reduces long phrases in the temporal domain while also hierarchically strengthening the RNN structure. The NMT structure may support both lengthy and brief sentences in this case. Following are some algorithm used for SLT,</w:t>
      </w:r>
    </w:p>
    <w:p w14:paraId="4F93D938" w14:textId="77777777" w:rsidR="00FC6835" w:rsidRDefault="00FC6835">
      <w:pPr>
        <w:numPr>
          <w:ilvl w:val="0"/>
          <w:numId w:val="29"/>
        </w:numPr>
        <w:spacing w:line="276" w:lineRule="auto"/>
        <w:jc w:val="both"/>
      </w:pPr>
      <w:r>
        <w:t>Longer sentences can be accommodated by the SLT model's tokenization-related units with reduced resource consumption and better interpretability.</w:t>
      </w:r>
    </w:p>
    <w:p w14:paraId="7601167A" w14:textId="77777777" w:rsidR="00FC6835" w:rsidRDefault="00FC6835">
      <w:pPr>
        <w:numPr>
          <w:ilvl w:val="0"/>
          <w:numId w:val="33"/>
        </w:numPr>
        <w:spacing w:line="276" w:lineRule="auto"/>
        <w:jc w:val="both"/>
      </w:pPr>
      <w:r>
        <w:t xml:space="preserve">Unsupervised FSDC is used to reduce the density of the input frames without losing important data. This method may be used for a variety of video jobs. </w:t>
      </w:r>
    </w:p>
    <w:p w14:paraId="22C83E0F" w14:textId="77777777" w:rsidR="00FC6835" w:rsidRDefault="00FC6835">
      <w:pPr>
        <w:numPr>
          <w:ilvl w:val="0"/>
          <w:numId w:val="33"/>
        </w:numPr>
        <w:spacing w:line="276" w:lineRule="auto"/>
        <w:jc w:val="both"/>
      </w:pPr>
      <w:r>
        <w:t>Improved encoder-related units, temporal convolution, and a dynamic hierarchical bidirectional GRU hybrid network (TC-DHBG-Net) are all included in the NMT module for SLT. This network compresses the tokenization layer's useful information in the time domain so that hierarchical GRUs can find semantic information.</w:t>
      </w:r>
    </w:p>
    <w:p w14:paraId="7701831D" w14:textId="77777777" w:rsidR="00FC6835" w:rsidRDefault="00FC6835" w:rsidP="00FC6835">
      <w:pPr>
        <w:spacing w:line="276" w:lineRule="auto"/>
        <w:jc w:val="both"/>
      </w:pPr>
    </w:p>
    <w:p w14:paraId="100FDC2F" w14:textId="36A53D00" w:rsidR="00FC6835" w:rsidRDefault="00FC6835" w:rsidP="00FC6835">
      <w:pPr>
        <w:spacing w:line="276" w:lineRule="auto"/>
        <w:jc w:val="both"/>
      </w:pPr>
      <w:r>
        <w:t xml:space="preserve">The baseline is an attention-based framework that 2DCNN and Seq2Seq successively combine. The parameters of the spatial 2DCNN, an AlexNet, were trained on Imagenet beforehand. Encoders and decoders for Seq2Seq are nonhierarchical GRUs. To appropriately compare results to the standard, all experiments are conducted using the same dataset and GPU environment. All model parameters are consistent by default, </w:t>
      </w:r>
      <w:r w:rsidR="00D06B86">
        <w:t>except for</w:t>
      </w:r>
      <w:r>
        <w:t xml:space="preserve"> the deviations mentioned in the article.</w:t>
      </w:r>
    </w:p>
    <w:p w14:paraId="4B7EB93C" w14:textId="3C5E6B9C" w:rsidR="00FC6835" w:rsidRDefault="00FC6835" w:rsidP="00FC6835">
      <w:pPr>
        <w:spacing w:line="276" w:lineRule="auto"/>
        <w:jc w:val="both"/>
      </w:pPr>
      <w:r>
        <w:lastRenderedPageBreak/>
        <w:t xml:space="preserve">The RWTH-PHOENIX-Weather 2014T dataset is the most popular continuous SLT dataset. It was acquired by enlarging the RWTH-PHOENIX-Weather 2014 Corpus German Sign Language Recognition (SLR) dataset. This dataset is of higher quality and contains more data as compared to other SLT datasets. It includes 113,717 words overall, 4,839 vocabulary words, 8,257 video segments, and 947,756 frames. Each video matches a sentence that has been translated. </w:t>
      </w:r>
      <w:r w:rsidR="00D06B86">
        <w:t>Even though</w:t>
      </w:r>
      <w:r>
        <w:t xml:space="preserve"> the dataset includes a sign language gloss corpus, our model was trained without using the glosses to determine the meaning and order of the signs.</w:t>
      </w:r>
    </w:p>
    <w:p w14:paraId="57951B8C" w14:textId="77777777" w:rsidR="00FC6835" w:rsidRDefault="00FC6835" w:rsidP="00FC6835">
      <w:pPr>
        <w:spacing w:line="276" w:lineRule="auto"/>
        <w:jc w:val="both"/>
      </w:pPr>
      <w:r>
        <w:t>Based on the findings of the baseline analysis and our prior experience, we established a few crucial hyperparameters. For both the encoder and decoder, we use GRU as the recursive module, with 1,000 hidden units in each recurrent layer.</w:t>
      </w:r>
    </w:p>
    <w:p w14:paraId="0E4EA127" w14:textId="77777777" w:rsidR="00FC6835" w:rsidRDefault="00FC6835" w:rsidP="00FC6835">
      <w:pPr>
        <w:spacing w:line="276" w:lineRule="auto"/>
        <w:jc w:val="both"/>
      </w:pPr>
    </w:p>
    <w:p w14:paraId="79892018" w14:textId="77777777" w:rsidR="00FC6835" w:rsidRDefault="00FC6835" w:rsidP="00FC6835">
      <w:pPr>
        <w:spacing w:line="276" w:lineRule="auto"/>
        <w:jc w:val="both"/>
      </w:pPr>
      <w:r>
        <w:t>The Bahdanau mechanism, one of the several attention processes used by the current basic systems, is the finest. It is important to note that the transformer does not perform well in the SLT dataset due to its small size, while doing well in many NMT tasks.</w:t>
      </w:r>
    </w:p>
    <w:p w14:paraId="1CA12B23" w14:textId="15F7311C" w:rsidR="00FC6835" w:rsidRDefault="00FC6835" w:rsidP="00FC6835">
      <w:pPr>
        <w:spacing w:line="276" w:lineRule="auto"/>
        <w:jc w:val="both"/>
      </w:pPr>
      <w:r>
        <w:t>Our model can reduce the quantity of training data by 9.3% and outperform the baseline on the sign-to-text translation task by up to 1.5+ BLEU-4 score when compared to the current state-of-the-art baseline. Additionally, we carried out many comparison and ablation tests as well as a qualitative analysis of translation performance.</w:t>
      </w:r>
    </w:p>
    <w:p w14:paraId="4723B977" w14:textId="77777777" w:rsidR="009324F6" w:rsidRDefault="009324F6" w:rsidP="00FC6835">
      <w:pPr>
        <w:spacing w:line="276" w:lineRule="auto"/>
        <w:jc w:val="both"/>
      </w:pPr>
    </w:p>
    <w:p w14:paraId="0C2BAC98" w14:textId="3877D392" w:rsidR="009324F6" w:rsidRPr="000F37FD" w:rsidRDefault="009324F6">
      <w:pPr>
        <w:pStyle w:val="Heading3"/>
        <w:rPr>
          <w:szCs w:val="28"/>
        </w:rPr>
      </w:pPr>
      <w:bookmarkStart w:id="89" w:name="_Toc135945319"/>
      <w:r>
        <w:t>Word-level Deep Sign Language Recognition from Video: A New Large-scale Dataset and Methods Comparison</w:t>
      </w:r>
      <w:bookmarkEnd w:id="89"/>
    </w:p>
    <w:p w14:paraId="28EB3E29" w14:textId="77777777" w:rsidR="00FC6835" w:rsidRDefault="00FC6835" w:rsidP="00FC6835">
      <w:pPr>
        <w:spacing w:line="276" w:lineRule="auto"/>
        <w:jc w:val="both"/>
      </w:pPr>
      <w:r>
        <w:t xml:space="preserve">[10] Serving as a fundamental building block for understanding sign language sentences, the word-level sign recognition task itself is also very challenging: </w:t>
      </w:r>
    </w:p>
    <w:p w14:paraId="63BC7CF0" w14:textId="77777777" w:rsidR="00FC6835" w:rsidRDefault="00FC6835">
      <w:pPr>
        <w:numPr>
          <w:ilvl w:val="0"/>
          <w:numId w:val="10"/>
        </w:numPr>
        <w:spacing w:line="276" w:lineRule="auto"/>
        <w:jc w:val="both"/>
      </w:pPr>
      <w:r>
        <w:t xml:space="preserve">The combination of body movements, hand gestures, and head positions largely determines the meaning of signals, and tiny differences may lead to different interpretations. The hands' posture is the only distinction between the signs for "dance" and "read." </w:t>
      </w:r>
    </w:p>
    <w:p w14:paraId="5111FF6B" w14:textId="77777777" w:rsidR="00FC6835" w:rsidRDefault="00FC6835">
      <w:pPr>
        <w:numPr>
          <w:ilvl w:val="0"/>
          <w:numId w:val="10"/>
        </w:numPr>
        <w:spacing w:line="276" w:lineRule="auto"/>
        <w:jc w:val="both"/>
      </w:pPr>
      <w:r>
        <w:t>There are hundreds of different signs that are often used and have a large vocabulary. In contrast, there are just a few hundred categories for tasks like gesture recognition and action recognition. The scalability of recognition algorithms is significantly constrained by this.</w:t>
      </w:r>
    </w:p>
    <w:p w14:paraId="3A808BDB" w14:textId="77777777" w:rsidR="00FC6835" w:rsidRDefault="00FC6835">
      <w:pPr>
        <w:numPr>
          <w:ilvl w:val="0"/>
          <w:numId w:val="10"/>
        </w:numPr>
        <w:spacing w:line="276" w:lineRule="auto"/>
        <w:jc w:val="both"/>
      </w:pPr>
      <w:r>
        <w:t>The same sign may be shared by both nouns and verbs with the same lemma. Small-scale datasets that are now accessible do not adequately capture these distinctions.</w:t>
      </w:r>
    </w:p>
    <w:p w14:paraId="70821E2F" w14:textId="77777777" w:rsidR="00FC6835" w:rsidRDefault="00FC6835" w:rsidP="00FC6835">
      <w:pPr>
        <w:spacing w:line="276" w:lineRule="auto"/>
        <w:jc w:val="both"/>
      </w:pPr>
      <w:r>
        <w:t xml:space="preserve">To learn a useful ASL recognition model, the training data must have a sizable number of classes and training instances. We first compile a large-scale vocabulary of ASL word-level signs and their associated annotations because existing word-level datasets do not offer this. Furthermore, only monocular RGB-based videos are downloaded from the Internet in order to employ the least amount of technology possible for sign identification. As a consequence, the trained sign recognition models may be used in a range of settings without the need for specialized tools like depth cameras or </w:t>
      </w:r>
      <w:r w:rsidRPr="00265452">
        <w:t>coloured</w:t>
      </w:r>
      <w:r>
        <w:t xml:space="preserve"> gloves. Additionally, individuals frequently sign in frontal viewpoints when they engage with one another. We only collect videos with signers in near-frontal viewpoints in order to produce a high-quality large-scale dataset.</w:t>
      </w:r>
    </w:p>
    <w:p w14:paraId="4ACCD1CE" w14:textId="77777777" w:rsidR="00FC6835" w:rsidRDefault="00FC6835" w:rsidP="00FC6835">
      <w:pPr>
        <w:spacing w:line="276" w:lineRule="auto"/>
        <w:jc w:val="both"/>
      </w:pPr>
      <w:r>
        <w:lastRenderedPageBreak/>
        <w:t>Many deep learning algorithms were tried for word-level sign detection based on 2D human posture and holistic visual appearance based on WLASL. By retraining the VGG backbone and GRU as a representation for convolutional recurrent networks, we provide a starting point for appearance-based methods. A 3D convolution network baseline that performs better than the VGG-GRU baseline is also shown. It is based on fine-tuned I3D. In order to use human postures as input features for pose-based approaches, we first extract them from real films. By using GRU to simulate the temporal movements of the postures, we provide a starting point. GRU may not properly take use of the spatial relationship between body key points since it specifically only captures temporal information in posture trajectories. A novel pose-based model temporal graph convolutional network (TGCN) that simultaneously captures temporal and spatial correlations in posture trajectories is presented in this study as a result of this. Our results reveal that both the pose-based technique and the appearance-based approach achieve equivalent classification performance on 2,000 words, reaching up to 62.63% accuracy.</w:t>
      </w:r>
    </w:p>
    <w:p w14:paraId="2E99B8DC" w14:textId="77777777" w:rsidR="00FC6835" w:rsidRDefault="00FC6835" w:rsidP="00FC6835">
      <w:pPr>
        <w:spacing w:line="276" w:lineRule="auto"/>
        <w:jc w:val="both"/>
      </w:pPr>
    </w:p>
    <w:p w14:paraId="5A558E69" w14:textId="77777777" w:rsidR="00FC6835" w:rsidRDefault="00FC6835" w:rsidP="00FC6835">
      <w:pPr>
        <w:spacing w:line="276" w:lineRule="auto"/>
        <w:jc w:val="both"/>
      </w:pPr>
      <w:r>
        <w:t>The three main components of these sign recognition methods are categorization, temporal-dependency modeling, and feature extraction. Previous attempts represented static hand postures using hand-crafted features, including SIFT-based, HOG-based, and frequency domain features. Then, using Hidden Markov Models, the temporal correlations in video sequences are modeled (HMM). Additionally used to account for differences in sequence lengths and frame rates is dynamic time warping (DTW). Support Vector Machine (SVM) and other classification techniques are used to determine the signs that correspond to the matched words.</w:t>
      </w:r>
    </w:p>
    <w:p w14:paraId="1F453EB8" w14:textId="48798317" w:rsidR="00FC6835" w:rsidRDefault="00FC6835" w:rsidP="00FC6835">
      <w:pPr>
        <w:spacing w:line="276" w:lineRule="auto"/>
        <w:jc w:val="both"/>
      </w:pPr>
      <w:r>
        <w:t xml:space="preserve">The WLASL database, a large-scale word-level ASL database, was created to overcome the </w:t>
      </w:r>
      <w:r w:rsidR="00D06B86">
        <w:t>issues</w:t>
      </w:r>
      <w:r>
        <w:t xml:space="preserve"> with sign recognition. Only RGB-only videos are included in our dataset, making it possible to swiftly and affordably apply the algorithms we train on to actual issues. In order to make it simpler to evaluate future efforts, we also provide a set of benchmarks based on cutting-edge sign recognition methods.</w:t>
      </w:r>
    </w:p>
    <w:p w14:paraId="3E83D3E3" w14:textId="77777777" w:rsidR="00FC6835" w:rsidRDefault="00FC6835" w:rsidP="00FC6835">
      <w:pPr>
        <w:spacing w:line="276" w:lineRule="auto"/>
        <w:jc w:val="both"/>
      </w:pPr>
      <w:r>
        <w:t>A substantial signer-independent ASL dataset was produced using two main Internet sources. First off, there are several websites that instruct sign language, such ASLU and ASL-LEX, and they include an ASL signal lookup facility. The mappings between glosses and signals on such websites are accurate as the movies there were examined by experts before uploading. Another useful tool for learning ASL is YouTube instructional videos. We only utilize movies whose subtitles are true to the gloss of the sign. We access 68,129 films with 20,863 ASL glosses from a total of 20 websites. A signer makes one sign (maybe several repeats) in each video, which features a nearly frontal view and diverse backgrounds.</w:t>
      </w:r>
    </w:p>
    <w:p w14:paraId="62648A66" w14:textId="77777777" w:rsidR="00FC6835" w:rsidRDefault="00FC6835" w:rsidP="00FC6835">
      <w:pPr>
        <w:spacing w:line="276" w:lineRule="auto"/>
        <w:jc w:val="both"/>
      </w:pPr>
    </w:p>
    <w:p w14:paraId="461E4A37" w14:textId="77777777" w:rsidR="00FC6835" w:rsidRDefault="00FC6835" w:rsidP="00FC6835">
      <w:pPr>
        <w:spacing w:line="276" w:lineRule="auto"/>
        <w:jc w:val="both"/>
      </w:pPr>
      <w:r>
        <w:t xml:space="preserve">Videos were retrieved with lengths ranging from 0.36 to 8.12 seconds after acquiring all the annotations for each video; the overall average video length is 2.41 seconds. The videos' median intra-class standard deviation is 0.85 seconds. In terms of a gloss's sample number, we rank the glosses in descending order. We do tests on datasets with various vocabulary sizes to gain a better understanding of the challenges of the word-level sign identification problem and the scalability of sign recognition systems. </w:t>
      </w:r>
    </w:p>
    <w:p w14:paraId="1311EDAF" w14:textId="77777777" w:rsidR="00FC6835" w:rsidRDefault="00FC6835" w:rsidP="00FC6835">
      <w:pPr>
        <w:spacing w:line="276" w:lineRule="auto"/>
        <w:jc w:val="both"/>
      </w:pPr>
    </w:p>
    <w:p w14:paraId="31D813EA" w14:textId="77777777" w:rsidR="00FC6835" w:rsidRDefault="00FC6835" w:rsidP="00FC6835">
      <w:pPr>
        <w:spacing w:line="276" w:lineRule="auto"/>
        <w:jc w:val="both"/>
      </w:pPr>
      <w:r>
        <w:lastRenderedPageBreak/>
        <w:t>The resolution of each original video frame was increased such that the bounding box of the subject had a diagonal measurement of 256 pixels. For training VGG-GRU and I3D, a 224224 patch from an input frame was randomly chosen, and a horizontal flipping with a probability of 0.5 was applied. It should be noticed that the same cropping and flipping processes are applied to all of the video frames rather than being done frame-by-frame.</w:t>
      </w:r>
    </w:p>
    <w:p w14:paraId="4980BA78" w14:textId="77777777" w:rsidR="00FC6835" w:rsidRDefault="00FC6835" w:rsidP="00FC6835">
      <w:pPr>
        <w:spacing w:line="276" w:lineRule="auto"/>
        <w:jc w:val="both"/>
      </w:pPr>
    </w:p>
    <w:p w14:paraId="628774BB" w14:textId="00072BDF" w:rsidR="00FC6835" w:rsidRDefault="00FC6835" w:rsidP="00FC6835">
      <w:pPr>
        <w:jc w:val="center"/>
        <w:rPr>
          <w:b/>
          <w:sz w:val="20"/>
          <w:szCs w:val="20"/>
        </w:rPr>
      </w:pPr>
      <w:r>
        <w:rPr>
          <w:b/>
          <w:sz w:val="20"/>
          <w:szCs w:val="20"/>
        </w:rPr>
        <w:t>Table 8: Comparing the translation Word-level Deep Sign Language Recognition</w:t>
      </w:r>
    </w:p>
    <w:p w14:paraId="43D6FB33" w14:textId="77777777" w:rsidR="008C0513" w:rsidRDefault="008C0513" w:rsidP="00FC6835">
      <w:pPr>
        <w:jc w:val="center"/>
        <w:rPr>
          <w:bCs/>
          <w:i/>
          <w:iCs/>
          <w:sz w:val="22"/>
          <w:szCs w:val="22"/>
        </w:rPr>
      </w:pPr>
      <w:r>
        <w:rPr>
          <w:bCs/>
          <w:i/>
          <w:iCs/>
          <w:sz w:val="22"/>
          <w:szCs w:val="22"/>
        </w:rPr>
        <w:t xml:space="preserve">First table shows </w:t>
      </w:r>
      <w:r w:rsidRPr="008C0513">
        <w:rPr>
          <w:bCs/>
          <w:i/>
          <w:iCs/>
          <w:sz w:val="22"/>
          <w:szCs w:val="22"/>
        </w:rPr>
        <w:t xml:space="preserve">Top-1, top-5, top-10 accuracy (%) achieved by </w:t>
      </w:r>
    </w:p>
    <w:p w14:paraId="2E2ABE50" w14:textId="296FA0A1" w:rsidR="008C0513" w:rsidRDefault="008C0513" w:rsidP="00FC6835">
      <w:pPr>
        <w:jc w:val="center"/>
        <w:rPr>
          <w:bCs/>
          <w:i/>
          <w:iCs/>
          <w:sz w:val="22"/>
          <w:szCs w:val="22"/>
        </w:rPr>
      </w:pPr>
      <w:r w:rsidRPr="008C0513">
        <w:rPr>
          <w:bCs/>
          <w:i/>
          <w:iCs/>
          <w:sz w:val="22"/>
          <w:szCs w:val="22"/>
        </w:rPr>
        <w:t>each model (by row) on the four WLASL subsets.</w:t>
      </w:r>
    </w:p>
    <w:p w14:paraId="7062F0F7" w14:textId="475D38E3" w:rsidR="008C0513" w:rsidRDefault="008C0513" w:rsidP="00FC6835">
      <w:pPr>
        <w:jc w:val="center"/>
        <w:rPr>
          <w:bCs/>
          <w:i/>
          <w:iCs/>
          <w:sz w:val="22"/>
          <w:szCs w:val="22"/>
        </w:rPr>
      </w:pPr>
      <w:r>
        <w:rPr>
          <w:bCs/>
          <w:i/>
          <w:iCs/>
          <w:sz w:val="22"/>
          <w:szCs w:val="22"/>
        </w:rPr>
        <w:t xml:space="preserve">Second table shows </w:t>
      </w:r>
      <w:r w:rsidRPr="008C0513">
        <w:rPr>
          <w:bCs/>
          <w:i/>
          <w:iCs/>
          <w:sz w:val="22"/>
          <w:szCs w:val="22"/>
        </w:rPr>
        <w:t xml:space="preserve">Top-10 accuracy (%) of 13D (and Pose-TGCN when trained </w:t>
      </w:r>
    </w:p>
    <w:p w14:paraId="7760FEAE" w14:textId="5A018848" w:rsidR="00BA5169" w:rsidRDefault="008C0513" w:rsidP="00BA5169">
      <w:pPr>
        <w:jc w:val="center"/>
        <w:rPr>
          <w:bCs/>
          <w:i/>
          <w:iCs/>
          <w:sz w:val="22"/>
          <w:szCs w:val="22"/>
        </w:rPr>
      </w:pPr>
      <w:r w:rsidRPr="008C0513">
        <w:rPr>
          <w:bCs/>
          <w:i/>
          <w:iCs/>
          <w:sz w:val="22"/>
          <w:szCs w:val="22"/>
        </w:rPr>
        <w:t xml:space="preserve">(row/) and tested (column) on different WLASL. </w:t>
      </w:r>
      <w:r w:rsidR="00BA5169" w:rsidRPr="008C0513">
        <w:rPr>
          <w:bCs/>
          <w:i/>
          <w:iCs/>
          <w:sz w:val="22"/>
          <w:szCs w:val="22"/>
        </w:rPr>
        <w:t>S</w:t>
      </w:r>
      <w:r w:rsidRPr="008C0513">
        <w:rPr>
          <w:bCs/>
          <w:i/>
          <w:iCs/>
          <w:sz w:val="22"/>
          <w:szCs w:val="22"/>
        </w:rPr>
        <w:t>ubsets</w:t>
      </w:r>
    </w:p>
    <w:p w14:paraId="07D6093A" w14:textId="77777777" w:rsidR="00BA5169" w:rsidRPr="00BA5169" w:rsidRDefault="00BA5169" w:rsidP="00BA5169">
      <w:pPr>
        <w:jc w:val="center"/>
        <w:rPr>
          <w:bCs/>
          <w:i/>
          <w:iCs/>
          <w:sz w:val="10"/>
          <w:szCs w:val="10"/>
        </w:rPr>
      </w:pPr>
    </w:p>
    <w:tbl>
      <w:tblPr>
        <w:tblW w:w="0" w:type="auto"/>
        <w:tblCellMar>
          <w:top w:w="15" w:type="dxa"/>
          <w:left w:w="15" w:type="dxa"/>
          <w:bottom w:w="15" w:type="dxa"/>
          <w:right w:w="15" w:type="dxa"/>
        </w:tblCellMar>
        <w:tblLook w:val="04A0" w:firstRow="1" w:lastRow="0" w:firstColumn="1" w:lastColumn="0" w:noHBand="0" w:noVBand="1"/>
      </w:tblPr>
      <w:tblGrid>
        <w:gridCol w:w="1036"/>
        <w:gridCol w:w="651"/>
        <w:gridCol w:w="650"/>
        <w:gridCol w:w="693"/>
        <w:gridCol w:w="650"/>
        <w:gridCol w:w="650"/>
        <w:gridCol w:w="693"/>
        <w:gridCol w:w="650"/>
        <w:gridCol w:w="650"/>
        <w:gridCol w:w="693"/>
        <w:gridCol w:w="650"/>
        <w:gridCol w:w="650"/>
        <w:gridCol w:w="693"/>
      </w:tblGrid>
      <w:tr w:rsidR="00BA5169" w14:paraId="284FBABB" w14:textId="77777777" w:rsidTr="00BA5169">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38EF43"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Method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FB77B"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WLASL100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6EB0DD"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WLASL300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83FD8D"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WLASL1000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A30050"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WLASL2000</w:t>
            </w:r>
          </w:p>
        </w:tc>
      </w:tr>
      <w:tr w:rsidR="00BA5169" w14:paraId="53A46307" w14:textId="77777777" w:rsidTr="00BA5169">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BB5E38" w14:textId="77777777" w:rsidR="00BA5169" w:rsidRPr="00AF4060" w:rsidRDefault="00BA5169" w:rsidP="007C65CD">
            <w:pPr>
              <w:jc w:val="cente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1A4C5B"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F019E0"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1D5F8B"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E7480A"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C37ABA"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81C44"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14FB9"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0C18C9"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1FDA25"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00927C"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007F1B"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190367"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top-10</w:t>
            </w:r>
          </w:p>
        </w:tc>
      </w:tr>
      <w:tr w:rsidR="00BA5169" w14:paraId="268FD938" w14:textId="77777777" w:rsidTr="00BA51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77F0DD"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Pose-GRU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6028A6"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46.51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044464"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76.74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0933B"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85.66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DD35A5"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33.68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5FD468"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64.37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646EF9"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76.05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23474"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30.01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3127E"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58.42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94923"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70.15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4783A1"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22.54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18F01"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49.81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27F932"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61.38</w:t>
            </w:r>
          </w:p>
        </w:tc>
      </w:tr>
      <w:tr w:rsidR="00BA5169" w14:paraId="1B6E2497" w14:textId="77777777" w:rsidTr="00BA51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CFBF4"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Pose-TGCN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AAABD6"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55.43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8F15AD"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78.68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F34BC"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87.60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D6F48D"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38.32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70A069"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67.51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C6B828"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79.64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3B277"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34.86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327A90"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61.73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4BF8E"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71.91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856AE0"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23.65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61E75E"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51.75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5F2BD"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62.24</w:t>
            </w:r>
          </w:p>
        </w:tc>
      </w:tr>
      <w:tr w:rsidR="00BA5169" w14:paraId="11FD616E" w14:textId="77777777" w:rsidTr="00BA51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E65DB"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VGG-GRU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167AD1"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25.97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924B"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55.04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633684"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63.95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F35AC"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19.31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2B11E0"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46.56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9AB18"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61.08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5A711"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14.66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E6E7A7"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37.31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51DF84"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49.36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F8895E"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8.44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AC0BF"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23.58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816B47" w14:textId="77777777" w:rsidR="00BA5169" w:rsidRPr="00AF4060" w:rsidRDefault="00BA5169" w:rsidP="007C65CD">
            <w:pPr>
              <w:pStyle w:val="NormalWeb"/>
              <w:spacing w:before="0" w:beforeAutospacing="0" w:after="0" w:afterAutospacing="0"/>
              <w:jc w:val="center"/>
              <w:rPr>
                <w:sz w:val="20"/>
                <w:szCs w:val="20"/>
              </w:rPr>
            </w:pPr>
            <w:r w:rsidRPr="00AF4060">
              <w:rPr>
                <w:color w:val="000000"/>
                <w:sz w:val="20"/>
                <w:szCs w:val="20"/>
              </w:rPr>
              <w:t>32.58</w:t>
            </w:r>
          </w:p>
        </w:tc>
      </w:tr>
      <w:tr w:rsidR="00BA5169" w14:paraId="20D5E051" w14:textId="77777777" w:rsidTr="00BA51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8F7C3F"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I3D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E5B12"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65.89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18A7BD"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84.11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7F491"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89.92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9E68FE"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56.14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2EBE1A"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79.94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FBF85"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86.98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A2FD26"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47.33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D67E9B"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76.44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3FE69"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84.33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03F6E2"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32.48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2315CB"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57.31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7D07C" w14:textId="77777777" w:rsidR="00BA5169" w:rsidRPr="00AF4060" w:rsidRDefault="00BA5169" w:rsidP="007C65CD">
            <w:pPr>
              <w:pStyle w:val="NormalWeb"/>
              <w:spacing w:before="0" w:beforeAutospacing="0" w:after="0" w:afterAutospacing="0"/>
              <w:jc w:val="center"/>
              <w:rPr>
                <w:sz w:val="20"/>
                <w:szCs w:val="20"/>
              </w:rPr>
            </w:pPr>
            <w:r w:rsidRPr="00AF4060">
              <w:rPr>
                <w:b/>
                <w:bCs/>
                <w:color w:val="000000"/>
                <w:sz w:val="20"/>
                <w:szCs w:val="20"/>
              </w:rPr>
              <w:t>66.31</w:t>
            </w:r>
          </w:p>
        </w:tc>
      </w:tr>
    </w:tbl>
    <w:p w14:paraId="480B50E7" w14:textId="77777777" w:rsidR="00BA5169" w:rsidRDefault="00BA5169" w:rsidP="007C65CD">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1547"/>
        <w:gridCol w:w="740"/>
        <w:gridCol w:w="894"/>
        <w:gridCol w:w="740"/>
        <w:gridCol w:w="894"/>
        <w:gridCol w:w="740"/>
        <w:gridCol w:w="894"/>
        <w:gridCol w:w="740"/>
        <w:gridCol w:w="894"/>
      </w:tblGrid>
      <w:tr w:rsidR="00BA5169" w14:paraId="40AA8A67" w14:textId="77777777" w:rsidTr="00727274">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B80B6" w14:textId="77777777" w:rsidR="00BA5169" w:rsidRDefault="00BA5169" w:rsidP="007C65CD"/>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5BB4F" w14:textId="77777777" w:rsidR="00BA5169" w:rsidRDefault="00BA5169" w:rsidP="007C65CD">
            <w:pPr>
              <w:pStyle w:val="NormalWeb"/>
              <w:spacing w:before="0" w:beforeAutospacing="0" w:after="0" w:afterAutospacing="0"/>
            </w:pPr>
            <w:r>
              <w:rPr>
                <w:b/>
                <w:bCs/>
                <w:color w:val="000000"/>
              </w:rPr>
              <w:t>WLASL100</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F7C7A" w14:textId="77777777" w:rsidR="00BA5169" w:rsidRDefault="00BA5169" w:rsidP="007C65CD">
            <w:pPr>
              <w:pStyle w:val="NormalWeb"/>
              <w:spacing w:before="0" w:beforeAutospacing="0" w:after="0" w:afterAutospacing="0"/>
            </w:pPr>
            <w:r>
              <w:rPr>
                <w:b/>
                <w:bCs/>
                <w:color w:val="000000"/>
              </w:rPr>
              <w:t>WLASL200</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6FF54" w14:textId="77777777" w:rsidR="00BA5169" w:rsidRDefault="00BA5169" w:rsidP="007C65CD">
            <w:pPr>
              <w:pStyle w:val="NormalWeb"/>
              <w:spacing w:before="0" w:beforeAutospacing="0" w:after="0" w:afterAutospacing="0"/>
            </w:pPr>
            <w:r>
              <w:rPr>
                <w:b/>
                <w:bCs/>
                <w:color w:val="000000"/>
              </w:rPr>
              <w:t>WLASL1000</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E1D65" w14:textId="77777777" w:rsidR="00BA5169" w:rsidRDefault="00BA5169" w:rsidP="007C65CD">
            <w:pPr>
              <w:pStyle w:val="NormalWeb"/>
              <w:spacing w:before="0" w:beforeAutospacing="0" w:after="0" w:afterAutospacing="0"/>
            </w:pPr>
            <w:r>
              <w:rPr>
                <w:b/>
                <w:bCs/>
                <w:color w:val="000000"/>
              </w:rPr>
              <w:t>WLASL2000</w:t>
            </w:r>
          </w:p>
        </w:tc>
      </w:tr>
      <w:tr w:rsidR="00BA5169" w14:paraId="3ABE9863" w14:textId="77777777" w:rsidTr="00727274">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8C5BAB" w14:textId="77777777" w:rsidR="00BA5169" w:rsidRDefault="00BA5169" w:rsidP="007C65CD"/>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AF8C" w14:textId="77777777" w:rsidR="00BA5169" w:rsidRDefault="00BA5169" w:rsidP="007C65CD">
            <w:pPr>
              <w:pStyle w:val="NormalWeb"/>
              <w:spacing w:before="0" w:beforeAutospacing="0" w:after="0" w:afterAutospacing="0"/>
            </w:pPr>
            <w:r>
              <w:rPr>
                <w:b/>
                <w:bCs/>
                <w:color w:val="000000"/>
              </w:rPr>
              <w:t>I3D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C7470" w14:textId="77777777" w:rsidR="00BA5169" w:rsidRDefault="00BA5169" w:rsidP="007C65CD">
            <w:pPr>
              <w:pStyle w:val="NormalWeb"/>
              <w:spacing w:before="0" w:beforeAutospacing="0" w:after="0" w:afterAutospacing="0"/>
            </w:pPr>
            <w:r>
              <w:rPr>
                <w:b/>
                <w:bCs/>
                <w:color w:val="000000"/>
              </w:rPr>
              <w:t>TGCN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BB9B6" w14:textId="77777777" w:rsidR="00BA5169" w:rsidRDefault="00BA5169" w:rsidP="007C65CD">
            <w:pPr>
              <w:pStyle w:val="NormalWeb"/>
              <w:spacing w:before="0" w:beforeAutospacing="0" w:after="0" w:afterAutospacing="0"/>
            </w:pPr>
            <w:r>
              <w:rPr>
                <w:b/>
                <w:bCs/>
                <w:color w:val="000000"/>
              </w:rPr>
              <w:t>I3D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070D5" w14:textId="77777777" w:rsidR="00BA5169" w:rsidRDefault="00BA5169" w:rsidP="007C65CD">
            <w:pPr>
              <w:pStyle w:val="NormalWeb"/>
              <w:spacing w:before="0" w:beforeAutospacing="0" w:after="0" w:afterAutospacing="0"/>
            </w:pPr>
            <w:r>
              <w:rPr>
                <w:b/>
                <w:bCs/>
                <w:color w:val="000000"/>
              </w:rPr>
              <w:t>TGCN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CA5" w14:textId="77777777" w:rsidR="00BA5169" w:rsidRDefault="00BA5169" w:rsidP="007C65CD">
            <w:pPr>
              <w:pStyle w:val="NormalWeb"/>
              <w:spacing w:before="0" w:beforeAutospacing="0" w:after="0" w:afterAutospacing="0"/>
            </w:pPr>
            <w:r>
              <w:rPr>
                <w:b/>
                <w:bCs/>
                <w:color w:val="000000"/>
              </w:rPr>
              <w:t>I3D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FE16F" w14:textId="77777777" w:rsidR="00BA5169" w:rsidRDefault="00BA5169" w:rsidP="007C65CD">
            <w:pPr>
              <w:pStyle w:val="NormalWeb"/>
              <w:spacing w:before="0" w:beforeAutospacing="0" w:after="0" w:afterAutospacing="0"/>
            </w:pPr>
            <w:r>
              <w:rPr>
                <w:b/>
                <w:bCs/>
                <w:color w:val="000000"/>
              </w:rPr>
              <w:t>TGCN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841B4" w14:textId="77777777" w:rsidR="00BA5169" w:rsidRDefault="00BA5169" w:rsidP="007C65CD">
            <w:pPr>
              <w:pStyle w:val="NormalWeb"/>
              <w:spacing w:before="0" w:beforeAutospacing="0" w:after="0" w:afterAutospacing="0"/>
            </w:pPr>
            <w:r>
              <w:rPr>
                <w:b/>
                <w:bCs/>
                <w:color w:val="000000"/>
              </w:rPr>
              <w:t>I3D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8330" w14:textId="77777777" w:rsidR="00BA5169" w:rsidRDefault="00BA5169" w:rsidP="007C65CD">
            <w:pPr>
              <w:pStyle w:val="NormalWeb"/>
              <w:spacing w:before="0" w:beforeAutospacing="0" w:after="0" w:afterAutospacing="0"/>
            </w:pPr>
            <w:r>
              <w:rPr>
                <w:b/>
                <w:bCs/>
                <w:color w:val="000000"/>
              </w:rPr>
              <w:t>TGCN</w:t>
            </w:r>
          </w:p>
        </w:tc>
      </w:tr>
      <w:tr w:rsidR="00BA5169" w14:paraId="5ACD08E2" w14:textId="77777777" w:rsidTr="0072727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E089" w14:textId="77777777" w:rsidR="00BA5169" w:rsidRDefault="00BA5169" w:rsidP="007C65CD">
            <w:pPr>
              <w:pStyle w:val="NormalWeb"/>
              <w:spacing w:before="0" w:beforeAutospacing="0" w:after="0" w:afterAutospacing="0"/>
            </w:pPr>
            <w:r>
              <w:rPr>
                <w:b/>
                <w:bCs/>
                <w:color w:val="000000"/>
              </w:rPr>
              <w:t>WLASL100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AC80D" w14:textId="77777777" w:rsidR="00BA5169" w:rsidRDefault="00BA5169" w:rsidP="007C65CD">
            <w:pPr>
              <w:pStyle w:val="NormalWeb"/>
              <w:spacing w:before="0" w:beforeAutospacing="0" w:after="0" w:afterAutospacing="0"/>
            </w:pPr>
            <w:r>
              <w:rPr>
                <w:color w:val="000000"/>
              </w:rPr>
              <w:t>89.92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8439" w14:textId="77777777" w:rsidR="00BA5169" w:rsidRDefault="00BA5169" w:rsidP="007C65CD">
            <w:pPr>
              <w:pStyle w:val="NormalWeb"/>
              <w:spacing w:before="0" w:beforeAutospacing="0" w:after="0" w:afterAutospacing="0"/>
            </w:pPr>
            <w:r>
              <w:rPr>
                <w:color w:val="000000"/>
              </w:rPr>
              <w:t>87.60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24EF4" w14:textId="77777777" w:rsidR="00BA5169" w:rsidRDefault="00BA5169" w:rsidP="007C65CD">
            <w:pPr>
              <w:pStyle w:val="NormalWeb"/>
              <w:spacing w:before="0" w:beforeAutospacing="0" w:after="0" w:afterAutospacing="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D516" w14:textId="77777777" w:rsidR="00BA5169" w:rsidRDefault="00BA5169" w:rsidP="007C65CD">
            <w:pPr>
              <w:pStyle w:val="NormalWeb"/>
              <w:spacing w:before="0" w:beforeAutospacing="0" w:after="0" w:afterAutospacing="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A7CF1" w14:textId="77777777" w:rsidR="00BA5169" w:rsidRDefault="00BA5169" w:rsidP="007C65CD">
            <w:pPr>
              <w:pStyle w:val="NormalWeb"/>
              <w:spacing w:before="0" w:beforeAutospacing="0" w:after="0" w:afterAutospacing="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7FC1F" w14:textId="77777777" w:rsidR="00BA5169" w:rsidRDefault="00BA5169" w:rsidP="007C65CD">
            <w:pPr>
              <w:pStyle w:val="NormalWeb"/>
              <w:spacing w:before="0" w:beforeAutospacing="0" w:after="0" w:afterAutospacing="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0118C" w14:textId="77777777" w:rsidR="00BA5169" w:rsidRDefault="00BA5169" w:rsidP="007C65CD">
            <w:pPr>
              <w:pStyle w:val="NormalWeb"/>
              <w:spacing w:before="0" w:beforeAutospacing="0" w:after="0" w:afterAutospacing="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DEB00" w14:textId="77777777" w:rsidR="00BA5169" w:rsidRDefault="00BA5169" w:rsidP="007C65CD">
            <w:pPr>
              <w:pStyle w:val="NormalWeb"/>
              <w:spacing w:before="0" w:beforeAutospacing="0" w:after="0" w:afterAutospacing="0"/>
            </w:pPr>
            <w:r>
              <w:rPr>
                <w:color w:val="000000"/>
              </w:rPr>
              <w:t>-</w:t>
            </w:r>
          </w:p>
        </w:tc>
      </w:tr>
      <w:tr w:rsidR="00BA5169" w14:paraId="41DBAEC2" w14:textId="77777777" w:rsidTr="0072727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AB48D" w14:textId="77777777" w:rsidR="00BA5169" w:rsidRDefault="00BA5169" w:rsidP="007C65CD">
            <w:pPr>
              <w:pStyle w:val="NormalWeb"/>
              <w:spacing w:before="0" w:beforeAutospacing="0" w:after="0" w:afterAutospacing="0"/>
            </w:pPr>
            <w:r>
              <w:rPr>
                <w:b/>
                <w:bCs/>
                <w:color w:val="000000"/>
              </w:rPr>
              <w:t>WLASL200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D2EA9" w14:textId="77777777" w:rsidR="00BA5169" w:rsidRDefault="00BA5169" w:rsidP="007C65CD">
            <w:pPr>
              <w:pStyle w:val="NormalWeb"/>
              <w:spacing w:before="0" w:beforeAutospacing="0" w:after="0" w:afterAutospacing="0"/>
            </w:pPr>
            <w:r>
              <w:rPr>
                <w:color w:val="000000"/>
              </w:rPr>
              <w:t>88.37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3CE08" w14:textId="77777777" w:rsidR="00BA5169" w:rsidRDefault="00BA5169" w:rsidP="007C65CD">
            <w:pPr>
              <w:pStyle w:val="NormalWeb"/>
              <w:spacing w:before="0" w:beforeAutospacing="0" w:after="0" w:afterAutospacing="0"/>
            </w:pPr>
            <w:r>
              <w:rPr>
                <w:color w:val="000000"/>
              </w:rPr>
              <w:t>81.40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3CB11" w14:textId="77777777" w:rsidR="00BA5169" w:rsidRDefault="00BA5169" w:rsidP="007C65CD">
            <w:pPr>
              <w:pStyle w:val="NormalWeb"/>
              <w:spacing w:before="0" w:beforeAutospacing="0" w:after="0" w:afterAutospacing="0"/>
            </w:pPr>
            <w:r>
              <w:rPr>
                <w:color w:val="000000"/>
              </w:rPr>
              <w:t>86.98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33ED" w14:textId="77777777" w:rsidR="00BA5169" w:rsidRDefault="00BA5169" w:rsidP="007C65CD">
            <w:pPr>
              <w:pStyle w:val="NormalWeb"/>
              <w:spacing w:before="0" w:beforeAutospacing="0" w:after="0" w:afterAutospacing="0"/>
            </w:pPr>
            <w:r>
              <w:rPr>
                <w:color w:val="000000"/>
              </w:rPr>
              <w:t>79.64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E289" w14:textId="77777777" w:rsidR="00BA5169" w:rsidRDefault="00BA5169" w:rsidP="007C65CD">
            <w:pPr>
              <w:pStyle w:val="NormalWeb"/>
              <w:spacing w:before="0" w:beforeAutospacing="0" w:after="0" w:afterAutospacing="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A0FF" w14:textId="77777777" w:rsidR="00BA5169" w:rsidRDefault="00BA5169" w:rsidP="007C65CD">
            <w:pPr>
              <w:pStyle w:val="NormalWeb"/>
              <w:spacing w:before="0" w:beforeAutospacing="0" w:after="0" w:afterAutospacing="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E40F5" w14:textId="77777777" w:rsidR="00BA5169" w:rsidRDefault="00BA5169" w:rsidP="007C65CD">
            <w:pPr>
              <w:pStyle w:val="NormalWeb"/>
              <w:spacing w:before="0" w:beforeAutospacing="0" w:after="0" w:afterAutospacing="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D8B" w14:textId="77777777" w:rsidR="00BA5169" w:rsidRDefault="00BA5169" w:rsidP="007C65CD">
            <w:pPr>
              <w:pStyle w:val="NormalWeb"/>
              <w:spacing w:before="0" w:beforeAutospacing="0" w:after="0" w:afterAutospacing="0"/>
            </w:pPr>
            <w:r>
              <w:rPr>
                <w:color w:val="000000"/>
              </w:rPr>
              <w:t>-</w:t>
            </w:r>
          </w:p>
        </w:tc>
      </w:tr>
      <w:tr w:rsidR="00BA5169" w14:paraId="684BBF5E" w14:textId="77777777" w:rsidTr="0072727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C2A56" w14:textId="77777777" w:rsidR="00BA5169" w:rsidRDefault="00BA5169" w:rsidP="007C65CD">
            <w:pPr>
              <w:pStyle w:val="NormalWeb"/>
              <w:spacing w:before="0" w:beforeAutospacing="0" w:after="0" w:afterAutospacing="0"/>
            </w:pPr>
            <w:r>
              <w:rPr>
                <w:b/>
                <w:bCs/>
                <w:color w:val="000000"/>
              </w:rPr>
              <w:t>WLASL1000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0E142" w14:textId="77777777" w:rsidR="00BA5169" w:rsidRDefault="00BA5169" w:rsidP="007C65CD">
            <w:pPr>
              <w:pStyle w:val="NormalWeb"/>
              <w:spacing w:before="0" w:beforeAutospacing="0" w:after="0" w:afterAutospacing="0"/>
            </w:pPr>
            <w:r>
              <w:rPr>
                <w:color w:val="000000"/>
              </w:rPr>
              <w:t>85.27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E8DC5" w14:textId="77777777" w:rsidR="00BA5169" w:rsidRDefault="00BA5169" w:rsidP="007C65CD">
            <w:pPr>
              <w:pStyle w:val="NormalWeb"/>
              <w:spacing w:before="0" w:beforeAutospacing="0" w:after="0" w:afterAutospacing="0"/>
            </w:pPr>
            <w:r>
              <w:rPr>
                <w:color w:val="000000"/>
              </w:rPr>
              <w:t>77.52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1B4E0" w14:textId="77777777" w:rsidR="00BA5169" w:rsidRDefault="00BA5169" w:rsidP="007C65CD">
            <w:pPr>
              <w:pStyle w:val="NormalWeb"/>
              <w:spacing w:before="0" w:beforeAutospacing="0" w:after="0" w:afterAutospacing="0"/>
            </w:pPr>
            <w:r>
              <w:rPr>
                <w:color w:val="000000"/>
              </w:rPr>
              <w:t>86.22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4EE62" w14:textId="77777777" w:rsidR="00BA5169" w:rsidRDefault="00BA5169" w:rsidP="007C65CD">
            <w:pPr>
              <w:pStyle w:val="NormalWeb"/>
              <w:spacing w:before="0" w:beforeAutospacing="0" w:after="0" w:afterAutospacing="0"/>
            </w:pPr>
            <w:r>
              <w:rPr>
                <w:color w:val="000000"/>
              </w:rPr>
              <w:t>74.25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0CEE" w14:textId="77777777" w:rsidR="00BA5169" w:rsidRDefault="00BA5169" w:rsidP="007C65CD">
            <w:pPr>
              <w:pStyle w:val="NormalWeb"/>
              <w:spacing w:before="0" w:beforeAutospacing="0" w:after="0" w:afterAutospacing="0"/>
            </w:pPr>
            <w:r>
              <w:rPr>
                <w:color w:val="000000"/>
              </w:rPr>
              <w:t>84.33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ECC72" w14:textId="77777777" w:rsidR="00BA5169" w:rsidRDefault="00BA5169" w:rsidP="007C65CD">
            <w:pPr>
              <w:pStyle w:val="NormalWeb"/>
              <w:spacing w:before="0" w:beforeAutospacing="0" w:after="0" w:afterAutospacing="0"/>
            </w:pPr>
            <w:r>
              <w:rPr>
                <w:color w:val="000000"/>
              </w:rPr>
              <w:t>71.91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5FDEB" w14:textId="77777777" w:rsidR="00BA5169" w:rsidRDefault="00BA5169" w:rsidP="007C65CD">
            <w:pPr>
              <w:pStyle w:val="NormalWeb"/>
              <w:spacing w:before="0" w:beforeAutospacing="0" w:after="0" w:afterAutospacing="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AE54F" w14:textId="77777777" w:rsidR="00BA5169" w:rsidRDefault="00BA5169" w:rsidP="007C65CD">
            <w:pPr>
              <w:pStyle w:val="NormalWeb"/>
              <w:spacing w:before="0" w:beforeAutospacing="0" w:after="0" w:afterAutospacing="0"/>
            </w:pPr>
            <w:r>
              <w:rPr>
                <w:color w:val="000000"/>
              </w:rPr>
              <w:t>-</w:t>
            </w:r>
          </w:p>
        </w:tc>
      </w:tr>
      <w:tr w:rsidR="00BA5169" w14:paraId="67551F82" w14:textId="77777777" w:rsidTr="0072727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977C7" w14:textId="77777777" w:rsidR="00BA5169" w:rsidRDefault="00BA5169" w:rsidP="007C65CD">
            <w:pPr>
              <w:pStyle w:val="NormalWeb"/>
              <w:spacing w:before="0" w:beforeAutospacing="0" w:after="0" w:afterAutospacing="0"/>
            </w:pPr>
            <w:r>
              <w:rPr>
                <w:b/>
                <w:bCs/>
                <w:color w:val="000000"/>
              </w:rPr>
              <w:t>WLASL2000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E615" w14:textId="77777777" w:rsidR="00BA5169" w:rsidRDefault="00BA5169" w:rsidP="007C65CD">
            <w:pPr>
              <w:pStyle w:val="NormalWeb"/>
              <w:spacing w:before="0" w:beforeAutospacing="0" w:after="0" w:afterAutospacing="0"/>
            </w:pPr>
            <w:r>
              <w:rPr>
                <w:color w:val="000000"/>
              </w:rPr>
              <w:t>72.09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96D6" w14:textId="77777777" w:rsidR="00BA5169" w:rsidRDefault="00BA5169" w:rsidP="007C65CD">
            <w:pPr>
              <w:pStyle w:val="NormalWeb"/>
              <w:spacing w:before="0" w:beforeAutospacing="0" w:after="0" w:afterAutospacing="0"/>
            </w:pPr>
            <w:r>
              <w:rPr>
                <w:color w:val="000000"/>
              </w:rPr>
              <w:t>67.83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65619" w14:textId="77777777" w:rsidR="00BA5169" w:rsidRDefault="00BA5169" w:rsidP="007C65CD">
            <w:pPr>
              <w:pStyle w:val="NormalWeb"/>
              <w:spacing w:before="0" w:beforeAutospacing="0" w:after="0" w:afterAutospacing="0"/>
            </w:pPr>
            <w:r>
              <w:rPr>
                <w:color w:val="000000"/>
              </w:rPr>
              <w:t>71.11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1EC6E" w14:textId="77777777" w:rsidR="00BA5169" w:rsidRDefault="00BA5169" w:rsidP="007C65CD">
            <w:pPr>
              <w:pStyle w:val="NormalWeb"/>
              <w:spacing w:before="0" w:beforeAutospacing="0" w:after="0" w:afterAutospacing="0"/>
            </w:pPr>
            <w:r>
              <w:rPr>
                <w:color w:val="000000"/>
              </w:rPr>
              <w:t>65.42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7E84A" w14:textId="77777777" w:rsidR="00BA5169" w:rsidRDefault="00BA5169" w:rsidP="007C65CD">
            <w:pPr>
              <w:pStyle w:val="NormalWeb"/>
              <w:spacing w:before="0" w:beforeAutospacing="0" w:after="0" w:afterAutospacing="0"/>
            </w:pPr>
            <w:r>
              <w:rPr>
                <w:color w:val="000000"/>
              </w:rPr>
              <w:t>67.32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3ECA" w14:textId="77777777" w:rsidR="00BA5169" w:rsidRDefault="00BA5169" w:rsidP="007C65CD">
            <w:pPr>
              <w:pStyle w:val="NormalWeb"/>
              <w:spacing w:before="0" w:beforeAutospacing="0" w:after="0" w:afterAutospacing="0"/>
            </w:pPr>
            <w:r>
              <w:rPr>
                <w:color w:val="000000"/>
              </w:rPr>
              <w:t>64.55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0B867" w14:textId="77777777" w:rsidR="00BA5169" w:rsidRDefault="00BA5169" w:rsidP="007C65CD">
            <w:pPr>
              <w:pStyle w:val="NormalWeb"/>
              <w:spacing w:before="0" w:beforeAutospacing="0" w:after="0" w:afterAutospacing="0"/>
            </w:pPr>
            <w:r>
              <w:rPr>
                <w:color w:val="000000"/>
              </w:rPr>
              <w:t>66.31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2C58" w14:textId="77777777" w:rsidR="00BA5169" w:rsidRDefault="00BA5169" w:rsidP="007C65CD">
            <w:pPr>
              <w:pStyle w:val="NormalWeb"/>
              <w:spacing w:before="0" w:beforeAutospacing="0" w:after="0" w:afterAutospacing="0"/>
            </w:pPr>
            <w:r>
              <w:rPr>
                <w:color w:val="000000"/>
              </w:rPr>
              <w:t>62.24</w:t>
            </w:r>
          </w:p>
        </w:tc>
      </w:tr>
    </w:tbl>
    <w:p w14:paraId="0BB5C2ED" w14:textId="475506F3" w:rsidR="000C556A" w:rsidRPr="000F37FD" w:rsidRDefault="005A4E42">
      <w:pPr>
        <w:pStyle w:val="Heading3"/>
        <w:rPr>
          <w:szCs w:val="28"/>
        </w:rPr>
      </w:pPr>
      <w:bookmarkStart w:id="90" w:name="_Toc135945320"/>
      <w:r>
        <w:t xml:space="preserve">Sign </w:t>
      </w:r>
      <w:r w:rsidRPr="000C556A">
        <w:t>Language</w:t>
      </w:r>
      <w:r w:rsidR="000C556A">
        <w:t xml:space="preserve"> Text to Speech Converter using Image Processing and CNN</w:t>
      </w:r>
      <w:bookmarkEnd w:id="90"/>
    </w:p>
    <w:p w14:paraId="2A310396" w14:textId="1EECB43A" w:rsidR="00FC6835" w:rsidRDefault="00FC6835" w:rsidP="00FC6835">
      <w:pPr>
        <w:spacing w:after="200" w:line="276" w:lineRule="auto"/>
        <w:jc w:val="both"/>
      </w:pPr>
      <w:r>
        <w:t>[11] Sign language is regarded as the primary means of communication for those who are deaf or hard of hearing. This disability has created many challenges for the affected population in the field of problem-solving and employment and has arisen the requirement for a translating tool for the conversion of ASL (American sign language) to text or speech. The objective is to create a gesture recognition application that will convert sign language to text and later to speech.</w:t>
      </w:r>
    </w:p>
    <w:p w14:paraId="356367F6" w14:textId="780EC5E1" w:rsidR="00FC6835" w:rsidRDefault="00FC6835" w:rsidP="00FC6835">
      <w:pPr>
        <w:spacing w:after="200" w:line="276" w:lineRule="auto"/>
        <w:jc w:val="both"/>
      </w:pPr>
      <w:r>
        <w:lastRenderedPageBreak/>
        <w:t>This concept accepts hand signs representing English alphabets with the addition of a space gesture for word separation and an ‘Ok’ gesture for sentence termination. A subset of SL (sign language) is finger sign which is used to spell out words in written or spoken English. The model involves the segmentation of finger sign gestures from frames of images used as input. The following points denote the proposed architecture and methodology:</w:t>
      </w:r>
    </w:p>
    <w:p w14:paraId="4198135F" w14:textId="029DEADD" w:rsidR="00FC6835" w:rsidRDefault="00FC6835">
      <w:pPr>
        <w:numPr>
          <w:ilvl w:val="0"/>
          <w:numId w:val="27"/>
        </w:numPr>
        <w:spacing w:line="276" w:lineRule="auto"/>
        <w:jc w:val="both"/>
      </w:pPr>
      <w:r>
        <w:t xml:space="preserve">Generating and storing multiple ‘hand’ gestures signs by using Image processing methods converting RGB to grayscale </w:t>
      </w:r>
    </w:p>
    <w:p w14:paraId="022BF689" w14:textId="2A1321FD" w:rsidR="00FC6835" w:rsidRDefault="00FC6835">
      <w:pPr>
        <w:numPr>
          <w:ilvl w:val="0"/>
          <w:numId w:val="27"/>
        </w:numPr>
        <w:spacing w:line="276" w:lineRule="auto"/>
        <w:jc w:val="both"/>
      </w:pPr>
      <w:r>
        <w:t>Using the output of the first process and with the help of threshold, converting int to binary image to make it system readable.</w:t>
      </w:r>
    </w:p>
    <w:p w14:paraId="6B9DA322" w14:textId="5323974F" w:rsidR="00FC6835" w:rsidRDefault="00FC6835">
      <w:pPr>
        <w:numPr>
          <w:ilvl w:val="0"/>
          <w:numId w:val="27"/>
        </w:numPr>
        <w:spacing w:line="276" w:lineRule="auto"/>
        <w:jc w:val="both"/>
      </w:pPr>
      <w:r>
        <w:t xml:space="preserve">Smoothing the image with Gaussian and Median blur techniques and identifying the edges of the hand gesture by using the methodology of contour. </w:t>
      </w:r>
    </w:p>
    <w:p w14:paraId="1988467E" w14:textId="2CB877B1" w:rsidR="00FC6835" w:rsidRDefault="00FC6835">
      <w:pPr>
        <w:numPr>
          <w:ilvl w:val="0"/>
          <w:numId w:val="27"/>
        </w:numPr>
        <w:spacing w:after="200" w:line="276" w:lineRule="auto"/>
        <w:jc w:val="both"/>
      </w:pPr>
      <w:r>
        <w:t>The output will be stored in a database and with the help of TensorFlow and Keras, the data pass through the CNN algorithm for training and testing of our model</w:t>
      </w:r>
    </w:p>
    <w:p w14:paraId="1C0512FD" w14:textId="36311131" w:rsidR="00FC6835" w:rsidRDefault="00FC6835" w:rsidP="00FC6835">
      <w:pPr>
        <w:spacing w:after="200" w:line="276" w:lineRule="auto"/>
        <w:jc w:val="both"/>
      </w:pPr>
      <w:r>
        <w:t>The captured image is first preprocessed using OpenCV libraries and converted from RGB to HSV (hue saturation and value). Then the process of smoothening and contouring segments the image into smaller chunks which reduces recognition complexity and makes it easier for the model to trace out patterns from this image dataset. The model is trained on the basics of convolution neural network, which has proven to be quite efficient in the field of image recognition and can detect patterns through pixelated configurations. The following softmax-based loss function is used in the CNN model:</w:t>
      </w:r>
    </w:p>
    <w:p w14:paraId="09B624C4" w14:textId="22830AC5" w:rsidR="00FC6835" w:rsidRDefault="00FC6835" w:rsidP="00FC6835">
      <w:pPr>
        <w:spacing w:after="200" w:line="276" w:lineRule="auto"/>
        <w:jc w:val="both"/>
        <w:rPr>
          <w:sz w:val="38"/>
          <w:szCs w:val="38"/>
        </w:rPr>
      </w:pPr>
      <m:oMath>
        <m:r>
          <w:rPr>
            <w:rFonts w:ascii="Cambria Math" w:hAnsi="Cambria Math"/>
            <w:sz w:val="38"/>
            <w:szCs w:val="38"/>
          </w:rPr>
          <m:t xml:space="preserve">Loss = </m:t>
        </m:r>
        <m:f>
          <m:fPr>
            <m:ctrlPr>
              <w:rPr>
                <w:rFonts w:ascii="Cambria Math" w:hAnsi="Cambria Math"/>
                <w:sz w:val="38"/>
                <w:szCs w:val="38"/>
              </w:rPr>
            </m:ctrlPr>
          </m:fPr>
          <m:num>
            <m:r>
              <w:rPr>
                <w:rFonts w:ascii="Cambria Math" w:hAnsi="Cambria Math"/>
                <w:sz w:val="38"/>
                <w:szCs w:val="38"/>
              </w:rPr>
              <m:t>1</m:t>
            </m:r>
          </m:num>
          <m:den>
            <m:r>
              <w:rPr>
                <w:rFonts w:ascii="Cambria Math" w:hAnsi="Cambria Math"/>
                <w:sz w:val="38"/>
                <w:szCs w:val="38"/>
              </w:rPr>
              <m:t>N</m:t>
            </m:r>
          </m:den>
        </m:f>
        <m:nary>
          <m:naryPr>
            <m:chr m:val="∑"/>
            <m:ctrlPr>
              <w:rPr>
                <w:rFonts w:ascii="Cambria Math" w:hAnsi="Cambria Math"/>
                <w:sz w:val="38"/>
                <w:szCs w:val="38"/>
              </w:rPr>
            </m:ctrlPr>
          </m:naryPr>
          <m:sub>
            <m:r>
              <w:rPr>
                <w:rFonts w:ascii="Cambria Math" w:hAnsi="Cambria Math"/>
                <w:sz w:val="38"/>
                <w:szCs w:val="38"/>
              </w:rPr>
              <m:t>i =1</m:t>
            </m:r>
          </m:sub>
          <m:sup>
            <m:r>
              <w:rPr>
                <w:rFonts w:ascii="Cambria Math" w:hAnsi="Cambria Math"/>
                <w:sz w:val="38"/>
                <w:szCs w:val="38"/>
              </w:rPr>
              <m:t>N</m:t>
            </m:r>
          </m:sup>
          <m:e>
            <m:r>
              <w:rPr>
                <w:rFonts w:ascii="Cambria Math" w:hAnsi="Cambria Math"/>
                <w:sz w:val="38"/>
                <w:szCs w:val="38"/>
              </w:rPr>
              <m:t>-log(</m:t>
            </m:r>
            <m:f>
              <m:fPr>
                <m:ctrlPr>
                  <w:rPr>
                    <w:rFonts w:ascii="Cambria Math" w:hAnsi="Cambria Math"/>
                    <w:sz w:val="38"/>
                    <w:szCs w:val="38"/>
                  </w:rPr>
                </m:ctrlPr>
              </m:fPr>
              <m:num>
                <m:sSup>
                  <m:sSupPr>
                    <m:ctrlPr>
                      <w:rPr>
                        <w:rFonts w:ascii="Cambria Math" w:hAnsi="Cambria Math"/>
                        <w:sz w:val="38"/>
                        <w:szCs w:val="38"/>
                      </w:rPr>
                    </m:ctrlPr>
                  </m:sSupPr>
                  <m:e>
                    <m:r>
                      <w:rPr>
                        <w:rFonts w:ascii="Cambria Math" w:hAnsi="Cambria Math"/>
                        <w:sz w:val="38"/>
                        <w:szCs w:val="38"/>
                      </w:rPr>
                      <m:t>e</m:t>
                    </m:r>
                  </m:e>
                  <m:sup>
                    <m:r>
                      <w:rPr>
                        <w:rFonts w:ascii="Cambria Math" w:hAnsi="Cambria Math"/>
                        <w:sz w:val="38"/>
                        <w:szCs w:val="38"/>
                      </w:rPr>
                      <m:t>fi, yi</m:t>
                    </m:r>
                  </m:sup>
                </m:sSup>
              </m:num>
              <m:den>
                <m:nary>
                  <m:naryPr>
                    <m:chr m:val="∑"/>
                    <m:ctrlPr>
                      <w:rPr>
                        <w:rFonts w:ascii="Cambria Math" w:hAnsi="Cambria Math"/>
                        <w:sz w:val="38"/>
                        <w:szCs w:val="38"/>
                      </w:rPr>
                    </m:ctrlPr>
                  </m:naryPr>
                  <m:sub>
                    <m:r>
                      <w:rPr>
                        <w:rFonts w:ascii="Cambria Math" w:hAnsi="Cambria Math"/>
                        <w:sz w:val="38"/>
                        <w:szCs w:val="38"/>
                      </w:rPr>
                      <m:t>j=1</m:t>
                    </m:r>
                  </m:sub>
                  <m:sup>
                    <m:r>
                      <w:rPr>
                        <w:rFonts w:ascii="Cambria Math" w:hAnsi="Cambria Math"/>
                        <w:sz w:val="38"/>
                        <w:szCs w:val="38"/>
                      </w:rPr>
                      <m:t>C</m:t>
                    </m:r>
                  </m:sup>
                  <m:e>
                    <m:sSup>
                      <m:sSupPr>
                        <m:ctrlPr>
                          <w:rPr>
                            <w:rFonts w:ascii="Cambria Math" w:hAnsi="Cambria Math"/>
                            <w:sz w:val="38"/>
                            <w:szCs w:val="38"/>
                            <w:vertAlign w:val="superscript"/>
                          </w:rPr>
                        </m:ctrlPr>
                      </m:sSupPr>
                      <m:e>
                        <m:r>
                          <w:rPr>
                            <w:rFonts w:ascii="Cambria Math" w:hAnsi="Cambria Math"/>
                            <w:sz w:val="38"/>
                            <w:szCs w:val="38"/>
                            <w:vertAlign w:val="superscript"/>
                          </w:rPr>
                          <m:t>e</m:t>
                        </m:r>
                      </m:e>
                      <m:sup>
                        <m:sSub>
                          <m:sSubPr>
                            <m:ctrlPr>
                              <w:rPr>
                                <w:rFonts w:ascii="Cambria Math" w:hAnsi="Cambria Math"/>
                                <w:sz w:val="38"/>
                                <w:szCs w:val="38"/>
                                <w:vertAlign w:val="superscript"/>
                              </w:rPr>
                            </m:ctrlPr>
                          </m:sSubPr>
                          <m:e>
                            <m:r>
                              <w:rPr>
                                <w:rFonts w:ascii="Cambria Math" w:hAnsi="Cambria Math"/>
                                <w:sz w:val="38"/>
                                <w:szCs w:val="38"/>
                                <w:vertAlign w:val="superscript"/>
                              </w:rPr>
                              <m:t>f</m:t>
                            </m:r>
                          </m:e>
                          <m:sub>
                            <m:r>
                              <w:rPr>
                                <w:rFonts w:ascii="Cambria Math" w:hAnsi="Cambria Math"/>
                                <w:sz w:val="38"/>
                                <w:szCs w:val="38"/>
                                <w:vertAlign w:val="superscript"/>
                              </w:rPr>
                              <m:t>i, j</m:t>
                            </m:r>
                          </m:sub>
                        </m:sSub>
                      </m:sup>
                    </m:sSup>
                  </m:e>
                </m:nary>
              </m:den>
            </m:f>
            <m:r>
              <w:rPr>
                <w:rFonts w:ascii="Cambria Math" w:hAnsi="Cambria Math"/>
                <w:sz w:val="38"/>
                <w:szCs w:val="38"/>
              </w:rPr>
              <m:t>)</m:t>
            </m:r>
          </m:e>
        </m:nary>
      </m:oMath>
      <w:r>
        <w:rPr>
          <w:sz w:val="38"/>
          <w:szCs w:val="38"/>
        </w:rPr>
        <w:t xml:space="preserve">  (1) </w:t>
      </w:r>
    </w:p>
    <w:p w14:paraId="2BAD372A" w14:textId="0B0B0920" w:rsidR="00FC6835" w:rsidRDefault="00FC6835" w:rsidP="00FC6835">
      <w:pPr>
        <w:spacing w:after="200" w:line="276" w:lineRule="auto"/>
        <w:jc w:val="both"/>
        <w:rPr>
          <w:sz w:val="38"/>
          <w:szCs w:val="38"/>
        </w:rPr>
      </w:pPr>
      <w:r>
        <w:rPr>
          <w:sz w:val="38"/>
          <w:szCs w:val="38"/>
        </w:rPr>
        <w:tab/>
      </w:r>
      <m:oMath>
        <m:sSub>
          <m:sSubPr>
            <m:ctrlPr>
              <w:rPr>
                <w:rFonts w:ascii="Cambria Math" w:hAnsi="Cambria Math"/>
                <w:sz w:val="38"/>
                <w:szCs w:val="38"/>
              </w:rPr>
            </m:ctrlPr>
          </m:sSubPr>
          <m:e>
            <m:r>
              <w:rPr>
                <w:rFonts w:ascii="Cambria Math" w:hAnsi="Cambria Math"/>
                <w:sz w:val="38"/>
                <w:szCs w:val="38"/>
              </w:rPr>
              <m:t>f</m:t>
            </m:r>
          </m:e>
          <m:sub>
            <m:r>
              <w:rPr>
                <w:rFonts w:ascii="Cambria Math" w:hAnsi="Cambria Math"/>
                <w:sz w:val="38"/>
                <w:szCs w:val="38"/>
              </w:rPr>
              <m:t>j</m:t>
            </m:r>
          </m:sub>
        </m:sSub>
        <m:r>
          <w:rPr>
            <w:rFonts w:ascii="Cambria Math" w:hAnsi="Cambria Math"/>
            <w:sz w:val="38"/>
            <w:szCs w:val="38"/>
          </w:rPr>
          <m:t xml:space="preserve">(z) = </m:t>
        </m:r>
        <m:f>
          <m:fPr>
            <m:ctrlPr>
              <w:rPr>
                <w:rFonts w:ascii="Cambria Math" w:hAnsi="Cambria Math"/>
                <w:sz w:val="38"/>
                <w:szCs w:val="38"/>
              </w:rPr>
            </m:ctrlPr>
          </m:fPr>
          <m:num>
            <m:sSup>
              <m:sSupPr>
                <m:ctrlPr>
                  <w:rPr>
                    <w:rFonts w:ascii="Cambria Math" w:hAnsi="Cambria Math"/>
                    <w:sz w:val="38"/>
                    <w:szCs w:val="38"/>
                  </w:rPr>
                </m:ctrlPr>
              </m:sSupPr>
              <m:e>
                <m:r>
                  <w:rPr>
                    <w:rFonts w:ascii="Cambria Math" w:hAnsi="Cambria Math"/>
                    <w:sz w:val="38"/>
                    <w:szCs w:val="38"/>
                  </w:rPr>
                  <m:t>e</m:t>
                </m:r>
              </m:e>
              <m:sup>
                <m:sSub>
                  <m:sSubPr>
                    <m:ctrlPr>
                      <w:rPr>
                        <w:rFonts w:ascii="Cambria Math" w:hAnsi="Cambria Math"/>
                        <w:sz w:val="38"/>
                        <w:szCs w:val="38"/>
                      </w:rPr>
                    </m:ctrlPr>
                  </m:sSubPr>
                  <m:e>
                    <m:r>
                      <w:rPr>
                        <w:rFonts w:ascii="Cambria Math" w:hAnsi="Cambria Math"/>
                        <w:sz w:val="38"/>
                        <w:szCs w:val="38"/>
                      </w:rPr>
                      <m:t>z</m:t>
                    </m:r>
                  </m:e>
                  <m:sub>
                    <m:r>
                      <w:rPr>
                        <w:rFonts w:ascii="Cambria Math" w:hAnsi="Cambria Math"/>
                        <w:sz w:val="38"/>
                        <w:szCs w:val="38"/>
                      </w:rPr>
                      <m:t>j</m:t>
                    </m:r>
                  </m:sub>
                </m:sSub>
              </m:sup>
            </m:sSup>
          </m:num>
          <m:den>
            <m:nary>
              <m:naryPr>
                <m:chr m:val="∑"/>
                <m:ctrlPr>
                  <w:rPr>
                    <w:rFonts w:ascii="Cambria Math" w:hAnsi="Cambria Math"/>
                    <w:sz w:val="38"/>
                    <w:szCs w:val="38"/>
                  </w:rPr>
                </m:ctrlPr>
              </m:naryPr>
              <m:sub>
                <m:r>
                  <w:rPr>
                    <w:rFonts w:ascii="Cambria Math" w:hAnsi="Cambria Math"/>
                    <w:sz w:val="38"/>
                    <w:szCs w:val="38"/>
                  </w:rPr>
                  <m:t>k=1</m:t>
                </m:r>
              </m:sub>
              <m:sup>
                <m:r>
                  <w:rPr>
                    <w:rFonts w:ascii="Cambria Math" w:hAnsi="Cambria Math"/>
                    <w:sz w:val="38"/>
                    <w:szCs w:val="38"/>
                  </w:rPr>
                  <m:t>C</m:t>
                </m:r>
              </m:sup>
              <m:e>
                <m:sSup>
                  <m:sSupPr>
                    <m:ctrlPr>
                      <w:rPr>
                        <w:rFonts w:ascii="Cambria Math" w:hAnsi="Cambria Math"/>
                        <w:sz w:val="38"/>
                        <w:szCs w:val="38"/>
                      </w:rPr>
                    </m:ctrlPr>
                  </m:sSupPr>
                  <m:e>
                    <m:r>
                      <w:rPr>
                        <w:rFonts w:ascii="Cambria Math" w:hAnsi="Cambria Math"/>
                        <w:sz w:val="38"/>
                        <w:szCs w:val="38"/>
                      </w:rPr>
                      <m:t>e</m:t>
                    </m:r>
                  </m:e>
                  <m:sup>
                    <m:sSub>
                      <m:sSubPr>
                        <m:ctrlPr>
                          <w:rPr>
                            <w:rFonts w:ascii="Cambria Math" w:hAnsi="Cambria Math"/>
                            <w:sz w:val="38"/>
                            <w:szCs w:val="38"/>
                          </w:rPr>
                        </m:ctrlPr>
                      </m:sSubPr>
                      <m:e>
                        <m:r>
                          <w:rPr>
                            <w:rFonts w:ascii="Cambria Math" w:hAnsi="Cambria Math"/>
                            <w:sz w:val="38"/>
                            <w:szCs w:val="38"/>
                          </w:rPr>
                          <m:t>z</m:t>
                        </m:r>
                      </m:e>
                      <m:sub>
                        <m:r>
                          <w:rPr>
                            <w:rFonts w:ascii="Cambria Math" w:hAnsi="Cambria Math"/>
                            <w:sz w:val="38"/>
                            <w:szCs w:val="38"/>
                          </w:rPr>
                          <m:t>k</m:t>
                        </m:r>
                      </m:sub>
                    </m:sSub>
                  </m:sup>
                </m:sSup>
              </m:e>
            </m:nary>
          </m:den>
        </m:f>
      </m:oMath>
      <w:r>
        <w:rPr>
          <w:sz w:val="38"/>
          <w:szCs w:val="38"/>
        </w:rPr>
        <w:t xml:space="preserve">      (2)</w:t>
      </w:r>
    </w:p>
    <w:p w14:paraId="2F2A166F" w14:textId="77777777" w:rsidR="00FC6835" w:rsidRDefault="00FC6835" w:rsidP="00FC6835">
      <w:pPr>
        <w:spacing w:after="200" w:line="276" w:lineRule="auto"/>
        <w:jc w:val="both"/>
        <w:rPr>
          <w:sz w:val="26"/>
          <w:szCs w:val="26"/>
        </w:rPr>
      </w:pPr>
      <w:r>
        <w:rPr>
          <w:sz w:val="26"/>
          <w:szCs w:val="26"/>
        </w:rPr>
        <w:t xml:space="preserve">N = total number of training examples </w:t>
      </w:r>
    </w:p>
    <w:p w14:paraId="7CAB616F" w14:textId="77777777" w:rsidR="00FC6835" w:rsidRDefault="00FC6835" w:rsidP="00FC6835">
      <w:pPr>
        <w:spacing w:after="200" w:line="276" w:lineRule="auto"/>
        <w:jc w:val="both"/>
        <w:rPr>
          <w:sz w:val="26"/>
          <w:szCs w:val="26"/>
        </w:rPr>
      </w:pPr>
      <w:r>
        <w:rPr>
          <w:sz w:val="26"/>
          <w:szCs w:val="26"/>
        </w:rPr>
        <w:t>C = total number of classes</w:t>
      </w:r>
    </w:p>
    <w:p w14:paraId="55C5D99B" w14:textId="77777777" w:rsidR="00FC6835" w:rsidRDefault="00FC6835" w:rsidP="00FC6835">
      <w:pPr>
        <w:spacing w:after="200" w:line="276" w:lineRule="auto"/>
        <w:jc w:val="both"/>
      </w:pPr>
      <w:r>
        <w:t>The function takes the feature as vector z and decreases its value to a vector of [0,1] valued real numbers. The dataset used for the model was 1200 images of each English alphabet and 0-9 numeric digits with the facility of the pipeline for generating and adding additional datasets</w:t>
      </w:r>
    </w:p>
    <w:p w14:paraId="2239F9EF" w14:textId="77777777" w:rsidR="00FC6835" w:rsidRDefault="00FC6835" w:rsidP="00FC6835">
      <w:pPr>
        <w:spacing w:after="200" w:line="276" w:lineRule="auto"/>
        <w:jc w:val="both"/>
      </w:pPr>
      <w:r>
        <w:t xml:space="preserve">The CNN layer in total has 4 different layers which capture image features, non-linear interactions, and features plus hand-gestures. The architecture in total has 3 groups of 2 Convolutional layers with a max pool and dropout layer next to it and then 2 fully connected layers. The intermediate results then conclude to the final output by passing to an additional dropout and final output layer. </w:t>
      </w:r>
    </w:p>
    <w:p w14:paraId="25360B82" w14:textId="1183ABE5" w:rsidR="00FC6835" w:rsidRDefault="00FC6835">
      <w:pPr>
        <w:numPr>
          <w:ilvl w:val="0"/>
          <w:numId w:val="26"/>
        </w:numPr>
        <w:spacing w:line="276" w:lineRule="auto"/>
        <w:jc w:val="both"/>
      </w:pPr>
      <w:r>
        <w:t xml:space="preserve">Convolution layer scans the source image by applying a filter of a certain dimension to extract features for classification. For every specific region, a dot product is calculated </w:t>
      </w:r>
      <w:r>
        <w:lastRenderedPageBreak/>
        <w:t xml:space="preserve">with pixel values and weights values are defined. The filter meets the image 3 times for every layer separately. After the first convolution, features are samples for the process to be </w:t>
      </w:r>
      <w:r w:rsidR="00BD5783">
        <w:t>repeated</w:t>
      </w:r>
      <w:r>
        <w:t xml:space="preserve"> to identify sub-features of an image which then ultimately identifies spot features for classification. </w:t>
      </w:r>
    </w:p>
    <w:p w14:paraId="25645138" w14:textId="77777777" w:rsidR="00FC6835" w:rsidRDefault="00FC6835">
      <w:pPr>
        <w:numPr>
          <w:ilvl w:val="0"/>
          <w:numId w:val="26"/>
        </w:numPr>
        <w:spacing w:line="276" w:lineRule="auto"/>
        <w:jc w:val="both"/>
      </w:pPr>
      <w:r>
        <w:t>The pooling layer then reduces the complexity of computation by decreasing the overall spatial size of a problem</w:t>
      </w:r>
    </w:p>
    <w:p w14:paraId="148CA6C4" w14:textId="77777777" w:rsidR="00FC6835" w:rsidRDefault="00FC6835">
      <w:pPr>
        <w:numPr>
          <w:ilvl w:val="0"/>
          <w:numId w:val="26"/>
        </w:numPr>
        <w:spacing w:after="200" w:line="276" w:lineRule="auto"/>
        <w:jc w:val="both"/>
      </w:pPr>
      <w:r>
        <w:t>The fully connected layer then takes the compressed results of the pooling layer and classifies the image into labels. Each value represents the probability of a particular feature that belongs to a specific label. With the process of backpropagation, the weights are adjusted and configured according to the pattern of the dataset for the training of the model to classify unseen images.</w:t>
      </w:r>
    </w:p>
    <w:p w14:paraId="72E66360" w14:textId="5B2F7159" w:rsidR="00FC6835" w:rsidRDefault="00A93917" w:rsidP="00FC6835">
      <w:pPr>
        <w:spacing w:after="200" w:line="276" w:lineRule="auto"/>
        <w:jc w:val="both"/>
      </w:pPr>
      <w:r>
        <w:rPr>
          <w:noProof/>
        </w:rPr>
        <w:drawing>
          <wp:anchor distT="114300" distB="114300" distL="114300" distR="114300" simplePos="0" relativeHeight="251692544" behindDoc="0" locked="0" layoutInCell="1" hidden="0" allowOverlap="1" wp14:anchorId="64B49882" wp14:editId="286DADB5">
            <wp:simplePos x="0" y="0"/>
            <wp:positionH relativeFrom="margin">
              <wp:align>right</wp:align>
            </wp:positionH>
            <wp:positionV relativeFrom="paragraph">
              <wp:posOffset>579120</wp:posOffset>
            </wp:positionV>
            <wp:extent cx="2771775" cy="1668780"/>
            <wp:effectExtent l="0" t="0" r="9525" b="7620"/>
            <wp:wrapTopAndBottom/>
            <wp:docPr id="1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771775" cy="1668780"/>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91520" behindDoc="0" locked="0" layoutInCell="1" hidden="0" allowOverlap="1" wp14:anchorId="2B5910AB" wp14:editId="6DD05BAA">
            <wp:simplePos x="0" y="0"/>
            <wp:positionH relativeFrom="column">
              <wp:posOffset>-190500</wp:posOffset>
            </wp:positionH>
            <wp:positionV relativeFrom="paragraph">
              <wp:posOffset>537845</wp:posOffset>
            </wp:positionV>
            <wp:extent cx="3038475" cy="1742440"/>
            <wp:effectExtent l="0" t="0" r="9525" b="0"/>
            <wp:wrapTopAndBottom/>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038475" cy="1742440"/>
                    </a:xfrm>
                    <a:prstGeom prst="rect">
                      <a:avLst/>
                    </a:prstGeom>
                    <a:ln/>
                  </pic:spPr>
                </pic:pic>
              </a:graphicData>
            </a:graphic>
          </wp:anchor>
        </w:drawing>
      </w:r>
      <w:r w:rsidR="00FC6835">
        <w:t>The following are the results for the Sign Language translator tool:</w:t>
      </w:r>
    </w:p>
    <w:p w14:paraId="2BCFCFB5" w14:textId="3668AF13" w:rsidR="00FC6835" w:rsidRDefault="00FC6835" w:rsidP="00881EA9">
      <w:pPr>
        <w:spacing w:line="276" w:lineRule="auto"/>
        <w:jc w:val="center"/>
        <w:rPr>
          <w:b/>
        </w:rPr>
      </w:pPr>
      <w:r>
        <w:rPr>
          <w:b/>
          <w:sz w:val="20"/>
          <w:szCs w:val="20"/>
        </w:rPr>
        <w:t>Figure 5: Result of Sign Language translator tool</w:t>
      </w:r>
    </w:p>
    <w:p w14:paraId="10B9865A" w14:textId="77777777" w:rsidR="00881EA9" w:rsidRDefault="007A1C9C" w:rsidP="00881EA9">
      <w:pPr>
        <w:spacing w:line="276" w:lineRule="auto"/>
        <w:jc w:val="center"/>
        <w:rPr>
          <w:i/>
          <w:iCs/>
          <w:sz w:val="22"/>
          <w:szCs w:val="22"/>
        </w:rPr>
      </w:pPr>
      <w:r>
        <w:rPr>
          <w:i/>
          <w:iCs/>
          <w:sz w:val="22"/>
          <w:szCs w:val="22"/>
        </w:rPr>
        <w:t xml:space="preserve">Example results of </w:t>
      </w:r>
      <w:r w:rsidR="00881EA9">
        <w:rPr>
          <w:i/>
          <w:iCs/>
          <w:sz w:val="22"/>
          <w:szCs w:val="22"/>
        </w:rPr>
        <w:t xml:space="preserve">the translation tool successfully identifying the </w:t>
      </w:r>
    </w:p>
    <w:p w14:paraId="691139AD" w14:textId="631C6B3C" w:rsidR="00DA4163" w:rsidRDefault="00881EA9" w:rsidP="00881EA9">
      <w:pPr>
        <w:spacing w:line="276" w:lineRule="auto"/>
        <w:jc w:val="center"/>
        <w:rPr>
          <w:i/>
          <w:iCs/>
          <w:sz w:val="22"/>
          <w:szCs w:val="22"/>
        </w:rPr>
      </w:pPr>
      <w:r>
        <w:rPr>
          <w:i/>
          <w:iCs/>
          <w:sz w:val="22"/>
          <w:szCs w:val="22"/>
        </w:rPr>
        <w:t>alphabet B (left) and the number5 (Right)</w:t>
      </w:r>
    </w:p>
    <w:p w14:paraId="544ADB63" w14:textId="77777777" w:rsidR="00881EA9" w:rsidRPr="007A1C9C" w:rsidRDefault="00881EA9" w:rsidP="00881EA9">
      <w:pPr>
        <w:spacing w:line="276" w:lineRule="auto"/>
        <w:jc w:val="center"/>
        <w:rPr>
          <w:i/>
          <w:iCs/>
          <w:sz w:val="22"/>
          <w:szCs w:val="22"/>
        </w:rPr>
      </w:pPr>
    </w:p>
    <w:p w14:paraId="24FC75FD" w14:textId="4780FD58" w:rsidR="000A6330" w:rsidRDefault="00FC6835" w:rsidP="00FC6835">
      <w:pPr>
        <w:spacing w:after="200" w:line="276" w:lineRule="auto"/>
        <w:jc w:val="both"/>
      </w:pPr>
      <w:r>
        <w:t>By training and testing the dataset on the model, an accuracy of 85% is achieved. The project has demonstrated the use of convolution layers and Neural networks as a combination for the classification of American sign language.</w:t>
      </w:r>
    </w:p>
    <w:p w14:paraId="0447414E" w14:textId="7D4DBA4B" w:rsidR="000A6330" w:rsidRPr="000F37FD" w:rsidRDefault="000A6330">
      <w:pPr>
        <w:pStyle w:val="Heading3"/>
        <w:rPr>
          <w:szCs w:val="28"/>
        </w:rPr>
      </w:pPr>
      <w:bookmarkStart w:id="91" w:name="_Toc135945321"/>
      <w:r>
        <w:t>Sign Language Recognition Using Convolutional Neural Networks</w:t>
      </w:r>
      <w:bookmarkEnd w:id="91"/>
    </w:p>
    <w:p w14:paraId="04E14722" w14:textId="77777777" w:rsidR="00FC6835" w:rsidRDefault="00FC6835" w:rsidP="00FC6835">
      <w:pPr>
        <w:spacing w:after="200" w:line="276" w:lineRule="auto"/>
        <w:jc w:val="both"/>
      </w:pPr>
      <w:r>
        <w:t>[12] The communication gap between the deaf and hearing majority is a major barrier and in dire need to be dealt with. The purpose of this project is to create a recognition system using the Microsoft Kinect, convolutional neural networks (CNNs) and GPU acceleration. The two main steps towards establishing a SLR is feature extraction from frame sequences (resulting in a vectorial representation of features called as descriptors) and the classification of these actions to translate them to proper words. This project does feature extraction through Convolution Neural Network (CNN) and classification through Artificial neural network (ANN).</w:t>
      </w:r>
    </w:p>
    <w:p w14:paraId="51728D89" w14:textId="4E57118F" w:rsidR="00FC6835" w:rsidRDefault="00A93917" w:rsidP="00FC6835">
      <w:pPr>
        <w:spacing w:after="200" w:line="276" w:lineRule="auto"/>
        <w:jc w:val="both"/>
      </w:pPr>
      <w:r>
        <w:rPr>
          <w:noProof/>
        </w:rPr>
        <w:lastRenderedPageBreak/>
        <w:drawing>
          <wp:anchor distT="114300" distB="114300" distL="114300" distR="114300" simplePos="0" relativeHeight="251693568" behindDoc="0" locked="0" layoutInCell="1" hidden="0" allowOverlap="1" wp14:anchorId="120D843A" wp14:editId="7D49850B">
            <wp:simplePos x="0" y="0"/>
            <wp:positionH relativeFrom="margin">
              <wp:align>left</wp:align>
            </wp:positionH>
            <wp:positionV relativeFrom="paragraph">
              <wp:posOffset>1045845</wp:posOffset>
            </wp:positionV>
            <wp:extent cx="5724525" cy="1728470"/>
            <wp:effectExtent l="0" t="0" r="9525" b="5080"/>
            <wp:wrapTopAndBottom/>
            <wp:docPr id="10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b="12725"/>
                    <a:stretch>
                      <a:fillRect/>
                    </a:stretch>
                  </pic:blipFill>
                  <pic:spPr>
                    <a:xfrm>
                      <a:off x="0" y="0"/>
                      <a:ext cx="5724525" cy="1728470"/>
                    </a:xfrm>
                    <a:prstGeom prst="rect">
                      <a:avLst/>
                    </a:prstGeom>
                    <a:ln/>
                  </pic:spPr>
                </pic:pic>
              </a:graphicData>
            </a:graphic>
          </wp:anchor>
        </w:drawing>
      </w:r>
      <w:r w:rsidR="00FC6835">
        <w:t xml:space="preserve">The starting step is the preprocessing of the videos recorded by Microsoft Kinect is cropping the uppermost hand and body using the provided joint information. This produces four video samples of dimension 64x64x32 which passes </w:t>
      </w:r>
      <w:r w:rsidR="00EC6874">
        <w:t>through thresholding</w:t>
      </w:r>
      <w:r w:rsidR="00FC6835">
        <w:t>, background removal using the user index, and median filtering for noise reduction. The outcome is as follow:</w:t>
      </w:r>
    </w:p>
    <w:p w14:paraId="32ACA4BA" w14:textId="0B1C2594" w:rsidR="00FC6835" w:rsidRDefault="00FC6835" w:rsidP="00192BDC">
      <w:pPr>
        <w:spacing w:line="276" w:lineRule="auto"/>
        <w:jc w:val="center"/>
        <w:rPr>
          <w:b/>
        </w:rPr>
      </w:pPr>
      <w:r>
        <w:rPr>
          <w:b/>
          <w:sz w:val="20"/>
          <w:szCs w:val="20"/>
        </w:rPr>
        <w:t>Figure 6: Result of background removal samples</w:t>
      </w:r>
    </w:p>
    <w:p w14:paraId="7EB7DB0A" w14:textId="5CD52F18" w:rsidR="00192BDC" w:rsidRPr="00192BDC" w:rsidRDefault="00192BDC" w:rsidP="00192BDC">
      <w:pPr>
        <w:spacing w:line="276" w:lineRule="auto"/>
        <w:jc w:val="center"/>
        <w:rPr>
          <w:i/>
          <w:iCs/>
          <w:sz w:val="22"/>
          <w:szCs w:val="22"/>
        </w:rPr>
      </w:pPr>
      <w:r w:rsidRPr="00192BDC">
        <w:rPr>
          <w:i/>
          <w:iCs/>
          <w:sz w:val="22"/>
          <w:szCs w:val="22"/>
        </w:rPr>
        <w:t>Outcome of thresholding, background removal using the user index,</w:t>
      </w:r>
    </w:p>
    <w:p w14:paraId="243832E3" w14:textId="52A428A3" w:rsidR="00FC6835" w:rsidRPr="00192BDC" w:rsidRDefault="00192BDC" w:rsidP="00192BDC">
      <w:pPr>
        <w:spacing w:line="276" w:lineRule="auto"/>
        <w:jc w:val="center"/>
        <w:rPr>
          <w:i/>
          <w:iCs/>
          <w:sz w:val="22"/>
          <w:szCs w:val="22"/>
        </w:rPr>
      </w:pPr>
      <w:r w:rsidRPr="00192BDC">
        <w:rPr>
          <w:i/>
          <w:iCs/>
          <w:sz w:val="22"/>
          <w:szCs w:val="22"/>
        </w:rPr>
        <w:t>and median filtering for noise reduction</w:t>
      </w:r>
    </w:p>
    <w:p w14:paraId="1B04F49A" w14:textId="0D22E784" w:rsidR="00FC6835" w:rsidRDefault="00FC6835" w:rsidP="00FC6835">
      <w:pPr>
        <w:spacing w:after="200" w:line="276" w:lineRule="auto"/>
        <w:jc w:val="both"/>
      </w:pPr>
    </w:p>
    <w:p w14:paraId="28286C06" w14:textId="42D75C79" w:rsidR="00FC6835" w:rsidRDefault="00FC6835" w:rsidP="00FC6835">
      <w:pPr>
        <w:spacing w:after="200" w:line="276" w:lineRule="auto"/>
        <w:jc w:val="both"/>
      </w:pPr>
      <w:r>
        <w:t xml:space="preserve">After preprocessing the data, the result is sent as an input to CNN models which are proven to be efficient deep learning models to detect images. CNN applies discrete convolutions to the picture and uses filter values as trainable weights. Multiple filters are used for each channel, and coupled with the neuron activation functions, they produce feature maps. Then for the pooling method, the max-pooling mechanism retains the largest value in a feature map's local neighborhood. This specific architecture uses 3-D convolution for video input data where the filter travels in </w:t>
      </w:r>
      <w:r w:rsidR="001871A3">
        <w:t>x,</w:t>
      </w:r>
      <w:r>
        <w:t xml:space="preserve"> y and z dimensions in a video frame in a pooling layer. </w:t>
      </w:r>
    </w:p>
    <w:p w14:paraId="31C4DEDF" w14:textId="22E9569A" w:rsidR="00FC6835" w:rsidRDefault="00F97415" w:rsidP="00FC6835">
      <w:pPr>
        <w:spacing w:after="200" w:line="276" w:lineRule="auto"/>
        <w:jc w:val="both"/>
      </w:pPr>
      <w:r>
        <w:rPr>
          <w:noProof/>
        </w:rPr>
        <w:drawing>
          <wp:anchor distT="114300" distB="114300" distL="114300" distR="114300" simplePos="0" relativeHeight="251694592" behindDoc="0" locked="0" layoutInCell="1" hidden="0" allowOverlap="1" wp14:anchorId="44D221DF" wp14:editId="63AFF1B6">
            <wp:simplePos x="0" y="0"/>
            <wp:positionH relativeFrom="margin">
              <wp:posOffset>505460</wp:posOffset>
            </wp:positionH>
            <wp:positionV relativeFrom="paragraph">
              <wp:posOffset>1262380</wp:posOffset>
            </wp:positionV>
            <wp:extent cx="4718050" cy="1641475"/>
            <wp:effectExtent l="0" t="0" r="6350" b="0"/>
            <wp:wrapTopAndBottom/>
            <wp:docPr id="1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b="18777"/>
                    <a:stretch>
                      <a:fillRect/>
                    </a:stretch>
                  </pic:blipFill>
                  <pic:spPr>
                    <a:xfrm>
                      <a:off x="0" y="0"/>
                      <a:ext cx="4718050" cy="1641475"/>
                    </a:xfrm>
                    <a:prstGeom prst="rect">
                      <a:avLst/>
                    </a:prstGeom>
                    <a:ln/>
                  </pic:spPr>
                </pic:pic>
              </a:graphicData>
            </a:graphic>
            <wp14:sizeRelV relativeFrom="margin">
              <wp14:pctHeight>0</wp14:pctHeight>
            </wp14:sizeRelV>
          </wp:anchor>
        </w:drawing>
      </w:r>
      <w:r w:rsidR="00FC6835">
        <w:t xml:space="preserve">The proposed architecture consists of two CNNs (for hand features and the other for the upper body) where each CNN itself is 3 layers deep. After crossing through the series of convolution and pooling, the resulting data entered the ANN phase for classification. The ANN uses one hidden layer and concatenates the result of the CNN layer to classify the input. For this architecture, local contrast normalization (LCN) and the activation function of ReLU is used. </w:t>
      </w:r>
    </w:p>
    <w:p w14:paraId="68A6EFCB" w14:textId="183ACD79" w:rsidR="00FC6835" w:rsidRDefault="00FC6835" w:rsidP="00F66D1D">
      <w:pPr>
        <w:spacing w:line="276" w:lineRule="auto"/>
        <w:jc w:val="center"/>
        <w:rPr>
          <w:b/>
        </w:rPr>
      </w:pPr>
      <w:r>
        <w:rPr>
          <w:b/>
          <w:sz w:val="20"/>
          <w:szCs w:val="20"/>
        </w:rPr>
        <w:t>Figure 7: Architecture of deep learning model</w:t>
      </w:r>
    </w:p>
    <w:p w14:paraId="1F7DDB15" w14:textId="77777777" w:rsidR="00E044A5" w:rsidRDefault="00BF018D" w:rsidP="00F66D1D">
      <w:pPr>
        <w:spacing w:line="276" w:lineRule="auto"/>
        <w:jc w:val="center"/>
        <w:rPr>
          <w:i/>
          <w:iCs/>
          <w:sz w:val="22"/>
          <w:szCs w:val="22"/>
        </w:rPr>
      </w:pPr>
      <w:r>
        <w:rPr>
          <w:i/>
          <w:iCs/>
          <w:sz w:val="22"/>
          <w:szCs w:val="22"/>
        </w:rPr>
        <w:t xml:space="preserve">Detailed architecture of the entire deep learning model consisting of </w:t>
      </w:r>
    </w:p>
    <w:p w14:paraId="6458D0ED" w14:textId="6CAC1BE6" w:rsidR="00F66D1D" w:rsidRPr="00BF018D" w:rsidRDefault="00BF018D" w:rsidP="00F97415">
      <w:pPr>
        <w:spacing w:line="276" w:lineRule="auto"/>
        <w:jc w:val="center"/>
        <w:rPr>
          <w:i/>
          <w:iCs/>
          <w:sz w:val="22"/>
          <w:szCs w:val="22"/>
        </w:rPr>
      </w:pPr>
      <w:r>
        <w:rPr>
          <w:i/>
          <w:iCs/>
          <w:sz w:val="22"/>
          <w:szCs w:val="22"/>
        </w:rPr>
        <w:t xml:space="preserve">2 </w:t>
      </w:r>
      <w:r w:rsidR="0075443A">
        <w:rPr>
          <w:i/>
          <w:iCs/>
          <w:sz w:val="22"/>
          <w:szCs w:val="22"/>
        </w:rPr>
        <w:t>CNNs (</w:t>
      </w:r>
      <w:r>
        <w:rPr>
          <w:i/>
          <w:iCs/>
          <w:sz w:val="22"/>
          <w:szCs w:val="22"/>
        </w:rPr>
        <w:t xml:space="preserve">3 </w:t>
      </w:r>
      <w:r w:rsidR="00E044A5">
        <w:rPr>
          <w:i/>
          <w:iCs/>
          <w:sz w:val="22"/>
          <w:szCs w:val="22"/>
        </w:rPr>
        <w:t>layered</w:t>
      </w:r>
      <w:r>
        <w:rPr>
          <w:i/>
          <w:iCs/>
          <w:sz w:val="22"/>
          <w:szCs w:val="22"/>
        </w:rPr>
        <w:t xml:space="preserve">) entering an </w:t>
      </w:r>
      <w:r w:rsidR="00EA02DA">
        <w:rPr>
          <w:i/>
          <w:iCs/>
          <w:sz w:val="22"/>
          <w:szCs w:val="22"/>
        </w:rPr>
        <w:t>ANN (</w:t>
      </w:r>
      <w:r w:rsidR="00E044A5">
        <w:rPr>
          <w:i/>
          <w:iCs/>
          <w:sz w:val="22"/>
          <w:szCs w:val="22"/>
        </w:rPr>
        <w:t>1 hidden layer)</w:t>
      </w:r>
    </w:p>
    <w:p w14:paraId="251330D3" w14:textId="63F1E0CC" w:rsidR="00FC6835" w:rsidRDefault="00FC6835" w:rsidP="00FC6835">
      <w:pPr>
        <w:spacing w:after="200" w:line="276" w:lineRule="auto"/>
        <w:jc w:val="both"/>
      </w:pPr>
      <w:r>
        <w:lastRenderedPageBreak/>
        <w:t xml:space="preserve">Dropout and data augmentation are the key methods for reducing overfitting during training where the CPU does real-time data augmentation. The image data goes through 10% zooming, 3-degree rotations, </w:t>
      </w:r>
      <w:r w:rsidR="007D6830">
        <w:t>-5-pixel</w:t>
      </w:r>
      <w:r>
        <w:t xml:space="preserve"> spatial translations in both axes, and (-4) temporal translations. We also use the gradient descent method with a momentum coefficient of 0.9, the learning rate of the model at 0.003 with a 5% decrease after each (epoch) and a batch size of 20. The weights are initialized randomly in CNN with a normal distribution and the value of sigma (σ) is kept at 0.04, 0.02 for the ANN.</w:t>
      </w:r>
    </w:p>
    <w:p w14:paraId="6C44CF3D" w14:textId="407E61D8" w:rsidR="00FC6835" w:rsidRDefault="00FC6835" w:rsidP="00FC6835">
      <w:pPr>
        <w:spacing w:after="200" w:line="276" w:lineRule="auto"/>
        <w:jc w:val="both"/>
      </w:pPr>
      <w:r>
        <w:t xml:space="preserve">The dataset used for this model is Track 3 (Gesture </w:t>
      </w:r>
      <w:r w:rsidR="00EA02DA">
        <w:t>Spotting) of</w:t>
      </w:r>
      <w:r>
        <w:t xml:space="preserve"> the CLAP14 (ChaLearn Looking at People 2014) which comprises 20 different Italian gestures. For our testing purpose, we used 6600 gestures in the CLAP14 development set: 4600 for the training set and 2000 for the validation set. An additional 3543 samples were also used for testing purposes. For predicting the start and finish frames of each gesture in video recordings, we used temporal spacing. </w:t>
      </w:r>
    </w:p>
    <w:p w14:paraId="26CF4708" w14:textId="0D1F6C4D" w:rsidR="00FC6835" w:rsidRDefault="00FC6835" w:rsidP="00FC6835">
      <w:pPr>
        <w:jc w:val="center"/>
        <w:rPr>
          <w:b/>
          <w:sz w:val="20"/>
          <w:szCs w:val="20"/>
        </w:rPr>
      </w:pPr>
      <w:r>
        <w:rPr>
          <w:b/>
          <w:sz w:val="20"/>
          <w:szCs w:val="20"/>
        </w:rPr>
        <w:t xml:space="preserve">Table 9: Validation Results </w:t>
      </w:r>
      <w:r w:rsidR="00EC6874">
        <w:rPr>
          <w:b/>
          <w:sz w:val="20"/>
          <w:szCs w:val="20"/>
        </w:rPr>
        <w:t>of SLR</w:t>
      </w:r>
      <w:r>
        <w:rPr>
          <w:b/>
          <w:sz w:val="20"/>
          <w:szCs w:val="20"/>
        </w:rPr>
        <w:t xml:space="preserve"> using CNN</w:t>
      </w:r>
    </w:p>
    <w:p w14:paraId="3662D605" w14:textId="1C4F5B92" w:rsidR="00E86CF0" w:rsidRDefault="00E86CF0" w:rsidP="00FC6835">
      <w:pPr>
        <w:jc w:val="center"/>
        <w:rPr>
          <w:i/>
          <w:sz w:val="22"/>
          <w:szCs w:val="22"/>
        </w:rPr>
      </w:pPr>
      <w:r>
        <w:rPr>
          <w:i/>
          <w:sz w:val="22"/>
          <w:szCs w:val="22"/>
        </w:rPr>
        <w:t>V</w:t>
      </w:r>
      <w:r w:rsidRPr="00E86CF0">
        <w:rPr>
          <w:i/>
          <w:sz w:val="22"/>
          <w:szCs w:val="22"/>
        </w:rPr>
        <w:t xml:space="preserve">alidation results with an accuracy of 91.70% (8.30% error rate) and </w:t>
      </w:r>
    </w:p>
    <w:p w14:paraId="098A6F90" w14:textId="313F489B" w:rsidR="00E86CF0" w:rsidRDefault="00E86CF0" w:rsidP="00FC6835">
      <w:pPr>
        <w:jc w:val="center"/>
        <w:rPr>
          <w:i/>
          <w:sz w:val="22"/>
          <w:szCs w:val="22"/>
        </w:rPr>
      </w:pPr>
      <w:r w:rsidRPr="00E86CF0">
        <w:rPr>
          <w:i/>
          <w:sz w:val="22"/>
          <w:szCs w:val="22"/>
        </w:rPr>
        <w:t>test data accuracy of 95.68% with a 4.13% false positive rate</w:t>
      </w:r>
    </w:p>
    <w:p w14:paraId="63D139D3" w14:textId="77777777" w:rsidR="00F16EF2" w:rsidRDefault="00F16EF2" w:rsidP="00FC6835">
      <w:pPr>
        <w:jc w:val="center"/>
        <w:rPr>
          <w:i/>
          <w:sz w:val="22"/>
          <w:szCs w:val="22"/>
        </w:rPr>
      </w:pPr>
    </w:p>
    <w:tbl>
      <w:tblPr>
        <w:tblW w:w="9026" w:type="dxa"/>
        <w:tblCellMar>
          <w:top w:w="15" w:type="dxa"/>
          <w:left w:w="15" w:type="dxa"/>
          <w:bottom w:w="15" w:type="dxa"/>
          <w:right w:w="15" w:type="dxa"/>
        </w:tblCellMar>
        <w:tblLook w:val="04A0" w:firstRow="1" w:lastRow="0" w:firstColumn="1" w:lastColumn="0" w:noHBand="0" w:noVBand="1"/>
      </w:tblPr>
      <w:tblGrid>
        <w:gridCol w:w="3837"/>
        <w:gridCol w:w="2371"/>
        <w:gridCol w:w="2818"/>
      </w:tblGrid>
      <w:tr w:rsidR="00F16EF2" w14:paraId="0ADBA489"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8DAA3" w14:textId="77777777" w:rsidR="00F16EF2" w:rsidRDefault="00F16E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84ECC" w14:textId="77777777" w:rsidR="00F16EF2" w:rsidRDefault="00F16EF2">
            <w:pPr>
              <w:pStyle w:val="NormalWeb"/>
              <w:spacing w:before="0" w:beforeAutospacing="0" w:after="0" w:afterAutospacing="0"/>
              <w:jc w:val="center"/>
            </w:pPr>
            <w:r>
              <w:rPr>
                <w:b/>
                <w:bCs/>
                <w:color w:val="000000"/>
              </w:rPr>
              <w:t>Error rate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A8B2" w14:textId="77777777" w:rsidR="00F16EF2" w:rsidRDefault="00F16EF2">
            <w:pPr>
              <w:pStyle w:val="NormalWeb"/>
              <w:spacing w:before="0" w:beforeAutospacing="0" w:after="0" w:afterAutospacing="0"/>
              <w:jc w:val="center"/>
            </w:pPr>
            <w:r>
              <w:rPr>
                <w:b/>
                <w:bCs/>
                <w:color w:val="000000"/>
              </w:rPr>
              <w:t>Improvement (%)</w:t>
            </w:r>
          </w:p>
        </w:tc>
      </w:tr>
      <w:tr w:rsidR="00F16EF2" w14:paraId="1940E3A7"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D684" w14:textId="77777777" w:rsidR="00F16EF2" w:rsidRDefault="00F16EF2">
            <w:pPr>
              <w:pStyle w:val="NormalWeb"/>
              <w:spacing w:before="0" w:beforeAutospacing="0" w:after="0" w:afterAutospacing="0"/>
            </w:pPr>
            <w:r>
              <w:rPr>
                <w:b/>
                <w:bCs/>
                <w:color w:val="000000"/>
              </w:rPr>
              <w:t>Tanh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94903" w14:textId="77777777" w:rsidR="00F16EF2" w:rsidRDefault="00F16EF2">
            <w:pPr>
              <w:pStyle w:val="NormalWeb"/>
              <w:spacing w:before="0" w:beforeAutospacing="0" w:after="0" w:afterAutospacing="0"/>
              <w:jc w:val="center"/>
            </w:pPr>
            <w:r>
              <w:rPr>
                <w:color w:val="000000"/>
              </w:rPr>
              <w:t>18.90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2E7BB" w14:textId="77777777" w:rsidR="00F16EF2" w:rsidRDefault="00F16EF2"/>
        </w:tc>
      </w:tr>
      <w:tr w:rsidR="00F16EF2" w14:paraId="3426D2DB"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A34AA" w14:textId="77777777" w:rsidR="00F16EF2" w:rsidRDefault="00F16EF2">
            <w:pPr>
              <w:pStyle w:val="NormalWeb"/>
              <w:spacing w:before="0" w:beforeAutospacing="0" w:after="0" w:afterAutospacing="0"/>
            </w:pPr>
            <w:r>
              <w:rPr>
                <w:b/>
                <w:bCs/>
                <w:color w:val="000000"/>
              </w:rPr>
              <w:t>ReLU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34409" w14:textId="77777777" w:rsidR="00F16EF2" w:rsidRDefault="00F16EF2">
            <w:pPr>
              <w:pStyle w:val="NormalWeb"/>
              <w:spacing w:before="0" w:beforeAutospacing="0" w:after="0" w:afterAutospacing="0"/>
              <w:jc w:val="center"/>
            </w:pPr>
            <w:r>
              <w:rPr>
                <w:color w:val="000000"/>
              </w:rPr>
              <w:t>14.40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5E4CA" w14:textId="77777777" w:rsidR="00F16EF2" w:rsidRDefault="00F16EF2">
            <w:pPr>
              <w:pStyle w:val="NormalWeb"/>
              <w:spacing w:before="0" w:beforeAutospacing="0" w:after="0" w:afterAutospacing="0"/>
              <w:jc w:val="center"/>
            </w:pPr>
            <w:r>
              <w:rPr>
                <w:color w:val="000000"/>
              </w:rPr>
              <w:t>23.8</w:t>
            </w:r>
          </w:p>
        </w:tc>
      </w:tr>
      <w:tr w:rsidR="00F16EF2" w14:paraId="0C315FD5"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3DB3F" w14:textId="77777777" w:rsidR="00F16EF2" w:rsidRDefault="00F16EF2">
            <w:pPr>
              <w:pStyle w:val="NormalWeb"/>
              <w:spacing w:before="0" w:beforeAutospacing="0" w:after="0" w:afterAutospacing="0"/>
            </w:pPr>
            <w:r>
              <w:rPr>
                <w:b/>
                <w:bCs/>
                <w:color w:val="000000"/>
              </w:rPr>
              <w:t xml:space="preserve">   +dropout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EE8DD" w14:textId="77777777" w:rsidR="00F16EF2" w:rsidRDefault="00F16EF2">
            <w:pPr>
              <w:pStyle w:val="NormalWeb"/>
              <w:spacing w:before="0" w:beforeAutospacing="0" w:after="0" w:afterAutospacing="0"/>
              <w:jc w:val="center"/>
            </w:pPr>
            <w:r>
              <w:rPr>
                <w:color w:val="000000"/>
              </w:rPr>
              <w:t>11.90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82C1E" w14:textId="77777777" w:rsidR="00F16EF2" w:rsidRDefault="00F16EF2">
            <w:pPr>
              <w:pStyle w:val="NormalWeb"/>
              <w:spacing w:before="0" w:beforeAutospacing="0" w:after="0" w:afterAutospacing="0"/>
              <w:jc w:val="center"/>
            </w:pPr>
            <w:r>
              <w:rPr>
                <w:color w:val="000000"/>
              </w:rPr>
              <w:t>17.4</w:t>
            </w:r>
          </w:p>
        </w:tc>
      </w:tr>
      <w:tr w:rsidR="00F16EF2" w14:paraId="70CF0A9B"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61531" w14:textId="77777777" w:rsidR="00F16EF2" w:rsidRDefault="00F16EF2">
            <w:pPr>
              <w:pStyle w:val="NormalWeb"/>
              <w:spacing w:before="0" w:beforeAutospacing="0" w:after="0" w:afterAutospacing="0"/>
            </w:pPr>
            <w:r>
              <w:rPr>
                <w:b/>
                <w:bCs/>
                <w:color w:val="000000"/>
              </w:rPr>
              <w:t>      +LCN (first 2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D615" w14:textId="77777777" w:rsidR="00F16EF2" w:rsidRDefault="00F16EF2">
            <w:pPr>
              <w:pStyle w:val="NormalWeb"/>
              <w:spacing w:before="0" w:beforeAutospacing="0" w:after="0" w:afterAutospacing="0"/>
              <w:jc w:val="center"/>
            </w:pPr>
            <w:r>
              <w:rPr>
                <w:color w:val="000000"/>
              </w:rPr>
              <w:t>10.30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CE94D" w14:textId="77777777" w:rsidR="00F16EF2" w:rsidRDefault="00F16EF2">
            <w:pPr>
              <w:pStyle w:val="NormalWeb"/>
              <w:spacing w:before="0" w:beforeAutospacing="0" w:after="0" w:afterAutospacing="0"/>
              <w:jc w:val="center"/>
            </w:pPr>
            <w:r>
              <w:rPr>
                <w:color w:val="000000"/>
              </w:rPr>
              <w:t>13.4</w:t>
            </w:r>
          </w:p>
        </w:tc>
      </w:tr>
      <w:tr w:rsidR="00F16EF2" w14:paraId="03873527"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E221" w14:textId="77777777" w:rsidR="00F16EF2" w:rsidRDefault="00F16EF2">
            <w:pPr>
              <w:pStyle w:val="NormalWeb"/>
              <w:spacing w:before="0" w:beforeAutospacing="0" w:after="0" w:afterAutospacing="0"/>
            </w:pPr>
            <w:r>
              <w:rPr>
                <w:b/>
                <w:bCs/>
                <w:color w:val="000000"/>
              </w:rPr>
              <w:t xml:space="preserve">         +data augmentation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DF5B6" w14:textId="77777777" w:rsidR="00F16EF2" w:rsidRDefault="00F16EF2">
            <w:pPr>
              <w:pStyle w:val="NormalWeb"/>
              <w:spacing w:before="0" w:beforeAutospacing="0" w:after="0" w:afterAutospacing="0"/>
              <w:jc w:val="center"/>
            </w:pPr>
            <w:r>
              <w:rPr>
                <w:color w:val="000000"/>
              </w:rPr>
              <w:t>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82C46" w14:textId="77777777" w:rsidR="00F16EF2" w:rsidRDefault="00F16EF2">
            <w:pPr>
              <w:pStyle w:val="NormalWeb"/>
              <w:spacing w:before="0" w:beforeAutospacing="0" w:after="0" w:afterAutospacing="0"/>
              <w:jc w:val="center"/>
            </w:pPr>
            <w:r>
              <w:rPr>
                <w:color w:val="000000"/>
              </w:rPr>
              <w:t>19.4</w:t>
            </w:r>
          </w:p>
        </w:tc>
      </w:tr>
    </w:tbl>
    <w:p w14:paraId="798F8199" w14:textId="3691D4EB" w:rsidR="00FC6835" w:rsidRDefault="00FC6835" w:rsidP="00F16EF2">
      <w:pPr>
        <w:rPr>
          <w:i/>
          <w:sz w:val="20"/>
          <w:szCs w:val="20"/>
        </w:rPr>
      </w:pPr>
    </w:p>
    <w:p w14:paraId="7ED7C6FB" w14:textId="3AACCCF0" w:rsidR="004C742F" w:rsidRDefault="004C742F">
      <w:pPr>
        <w:pStyle w:val="Heading3"/>
        <w:spacing w:after="200" w:line="276" w:lineRule="auto"/>
        <w:jc w:val="both"/>
      </w:pPr>
      <w:bookmarkStart w:id="92" w:name="_Toc135945322"/>
      <w:r>
        <w:t>Sign Language Transformers: Joint End-to-end Sign Language Recognition and Translation</w:t>
      </w:r>
      <w:bookmarkEnd w:id="92"/>
    </w:p>
    <w:p w14:paraId="6D3CDFBC" w14:textId="0AFDA206" w:rsidR="00FC6835" w:rsidRDefault="00FC6835" w:rsidP="00FC6835">
      <w:pPr>
        <w:spacing w:after="200" w:line="276" w:lineRule="auto"/>
        <w:jc w:val="both"/>
      </w:pPr>
      <w:r>
        <w:t xml:space="preserve">[13] A mid-level sign gloss representation (successfully recognizing the individual signs) has been demonstrated in earlier work on sign language translation to significantly increase translation performance. For this project, a unique architecture is presented based on transformers that simultaneously learn “Continuous Sign Language Recognition and Translation” while being end-to-end trainable. The goal of a Sign Language Translator is usually to extract text sentences from video clips of someone performing continuous signs. The </w:t>
      </w:r>
      <w:r w:rsidR="00F97415">
        <w:t>focus</w:t>
      </w:r>
      <w:r>
        <w:t xml:space="preserve"> of this work has been placed upon recognizing sign-glosses since spoken language grammar is different from sign language. Therefore, a Spatio-temporal machine translation task is to produce spoken language words from sign language videos. The following sub-task are currently unsolved:</w:t>
      </w:r>
    </w:p>
    <w:p w14:paraId="53602B9A" w14:textId="77777777" w:rsidR="00FC6835" w:rsidRDefault="00FC6835">
      <w:pPr>
        <w:numPr>
          <w:ilvl w:val="0"/>
          <w:numId w:val="16"/>
        </w:numPr>
        <w:spacing w:line="276" w:lineRule="auto"/>
        <w:jc w:val="both"/>
      </w:pPr>
      <w:r>
        <w:lastRenderedPageBreak/>
        <w:t>Detecting sign sentences (sentence segmentation) from a continuous sign language. Speech-based recognition or translator identifies pauses or ‘silent regions’ to be sentenced segmentation indicators.</w:t>
      </w:r>
    </w:p>
    <w:p w14:paraId="2B7599F9" w14:textId="77777777" w:rsidR="00FC6835" w:rsidRDefault="00FC6835">
      <w:pPr>
        <w:numPr>
          <w:ilvl w:val="0"/>
          <w:numId w:val="16"/>
        </w:numPr>
        <w:spacing w:line="276" w:lineRule="auto"/>
        <w:jc w:val="both"/>
      </w:pPr>
      <w:r>
        <w:t xml:space="preserve">After sign segmentation, identifying the subject of the sentence is a challenging task for the machine model which can be assisted by the recognition of sign gloss or other linguistic features. </w:t>
      </w:r>
    </w:p>
    <w:p w14:paraId="59A0B5EE" w14:textId="77777777" w:rsidR="00FC6835" w:rsidRDefault="00FC6835">
      <w:pPr>
        <w:numPr>
          <w:ilvl w:val="0"/>
          <w:numId w:val="16"/>
        </w:numPr>
        <w:spacing w:after="200" w:line="276" w:lineRule="auto"/>
        <w:jc w:val="both"/>
      </w:pPr>
      <w:r>
        <w:t>Generation of spoken language sentences after the information is extracted from sign language stream. To learn the correspondence between sign glosses and their spoken language translations, computational linguists have used text-to-text statistical machine translation models.</w:t>
      </w:r>
    </w:p>
    <w:p w14:paraId="05704873" w14:textId="77777777" w:rsidR="00FC6835" w:rsidRDefault="00FC6835" w:rsidP="00FC6835">
      <w:pPr>
        <w:spacing w:after="200" w:line="276" w:lineRule="auto"/>
        <w:jc w:val="both"/>
      </w:pPr>
      <w:r>
        <w:t xml:space="preserve">Research finding favors mid-level sign gloss (sign-gloss-text) representation in improving sign language translator performance significantly. The model first recognizes sign glosses from a video stream input using the CSLR method (tokenizing layer) and passes it to NMT for text to text conversion for generating spoken language sentences. This methodology creates less number of frames for the model to process as compared to sign to text and provides an additional guidance for understanding sign sentences. </w:t>
      </w:r>
    </w:p>
    <w:p w14:paraId="0A7DCD64" w14:textId="185748A3" w:rsidR="00B052B2" w:rsidRPr="00E21693" w:rsidRDefault="00FC6835" w:rsidP="00E21693">
      <w:pPr>
        <w:spacing w:after="200" w:line="276" w:lineRule="auto"/>
        <w:jc w:val="both"/>
      </w:pPr>
      <w:r>
        <w:t xml:space="preserve">The paper proposes a novel Sign language Transformer approach where results accuracy is solely based on correct sign to text recognition. The main objective is to learn sign language recognition from spatial representation of sign language in a comprehensive way. To predict sign gloss sequences, we present the Sign Language Recognition Transformer (SLRT), an encoder transformer model trained with a CTC loss. SLRT learns Spatio-temporal representations from spatial embeddings taken from video input. This representation in the next step becomes the input of the Sign language Translation Transformer (SLTT), which decodes only one particular word at a time to generate proper English sentences. </w:t>
      </w:r>
    </w:p>
    <w:p w14:paraId="193C179B" w14:textId="0040E770" w:rsidR="007D7828" w:rsidRDefault="00A93917" w:rsidP="007D7828">
      <w:pPr>
        <w:spacing w:line="276" w:lineRule="auto"/>
        <w:jc w:val="center"/>
        <w:rPr>
          <w:b/>
          <w:sz w:val="20"/>
          <w:szCs w:val="20"/>
        </w:rPr>
      </w:pPr>
      <w:r>
        <w:rPr>
          <w:noProof/>
        </w:rPr>
        <w:drawing>
          <wp:anchor distT="114300" distB="114300" distL="114300" distR="114300" simplePos="0" relativeHeight="251696640" behindDoc="0" locked="0" layoutInCell="1" hidden="0" allowOverlap="1" wp14:anchorId="26C8C98B" wp14:editId="52E4DEAE">
            <wp:simplePos x="0" y="0"/>
            <wp:positionH relativeFrom="margin">
              <wp:align>center</wp:align>
            </wp:positionH>
            <wp:positionV relativeFrom="paragraph">
              <wp:posOffset>91440</wp:posOffset>
            </wp:positionV>
            <wp:extent cx="4213860" cy="2636520"/>
            <wp:effectExtent l="0" t="0" r="0" b="0"/>
            <wp:wrapTopAndBottom/>
            <wp:docPr id="10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b="10655"/>
                    <a:stretch>
                      <a:fillRect/>
                    </a:stretch>
                  </pic:blipFill>
                  <pic:spPr>
                    <a:xfrm>
                      <a:off x="0" y="0"/>
                      <a:ext cx="4213860" cy="2636520"/>
                    </a:xfrm>
                    <a:prstGeom prst="rect">
                      <a:avLst/>
                    </a:prstGeom>
                    <a:ln/>
                  </pic:spPr>
                </pic:pic>
              </a:graphicData>
            </a:graphic>
            <wp14:sizeRelH relativeFrom="margin">
              <wp14:pctWidth>0</wp14:pctWidth>
            </wp14:sizeRelH>
            <wp14:sizeRelV relativeFrom="margin">
              <wp14:pctHeight>0</wp14:pctHeight>
            </wp14:sizeRelV>
          </wp:anchor>
        </w:drawing>
      </w:r>
      <w:r w:rsidR="00FC6835">
        <w:rPr>
          <w:b/>
          <w:sz w:val="20"/>
          <w:szCs w:val="20"/>
        </w:rPr>
        <w:t>Figure 8: A detailed overview of a single layered SLT</w:t>
      </w:r>
    </w:p>
    <w:p w14:paraId="42816C11" w14:textId="77777777" w:rsidR="007D7828" w:rsidRPr="007D7828" w:rsidRDefault="007D7828" w:rsidP="007D7828">
      <w:pPr>
        <w:spacing w:line="276" w:lineRule="auto"/>
        <w:jc w:val="center"/>
        <w:rPr>
          <w:bCs/>
          <w:i/>
          <w:iCs/>
          <w:sz w:val="22"/>
          <w:szCs w:val="22"/>
        </w:rPr>
      </w:pPr>
      <w:r w:rsidRPr="007D7828">
        <w:rPr>
          <w:bCs/>
          <w:i/>
          <w:iCs/>
          <w:sz w:val="22"/>
          <w:szCs w:val="22"/>
        </w:rPr>
        <w:t>A detailed overview of a single layered Sign Language Transformer.</w:t>
      </w:r>
    </w:p>
    <w:p w14:paraId="54FB692F" w14:textId="7A1B8FF4" w:rsidR="007D7828" w:rsidRPr="007D7828" w:rsidRDefault="007D7828" w:rsidP="007D7828">
      <w:pPr>
        <w:spacing w:line="276" w:lineRule="auto"/>
        <w:jc w:val="center"/>
        <w:rPr>
          <w:bCs/>
          <w:i/>
          <w:iCs/>
          <w:sz w:val="22"/>
          <w:szCs w:val="22"/>
        </w:rPr>
      </w:pPr>
      <w:r w:rsidRPr="007D7828">
        <w:rPr>
          <w:bCs/>
          <w:i/>
          <w:iCs/>
          <w:sz w:val="22"/>
          <w:szCs w:val="22"/>
        </w:rPr>
        <w:t>(SE: Spatial Embedding, WE: Word Embedding, PE: Positional Encoding, FF: Feed Forward)</w:t>
      </w:r>
    </w:p>
    <w:p w14:paraId="7F491579" w14:textId="6C43F838" w:rsidR="00FC6835" w:rsidRDefault="00FC6835" w:rsidP="00B052B2">
      <w:pPr>
        <w:spacing w:after="200" w:line="276" w:lineRule="auto"/>
        <w:jc w:val="both"/>
      </w:pPr>
    </w:p>
    <w:p w14:paraId="31C9B1AA" w14:textId="2796D446" w:rsidR="00FC6835" w:rsidRDefault="00FC6835" w:rsidP="00FC6835">
      <w:pPr>
        <w:spacing w:after="200" w:line="276" w:lineRule="auto"/>
        <w:jc w:val="both"/>
      </w:pPr>
      <w:r>
        <w:lastRenderedPageBreak/>
        <w:t>The following is an overview of the model workings to process a Sign language video and generate textual results:</w:t>
      </w:r>
    </w:p>
    <w:p w14:paraId="21B184E0" w14:textId="77777777" w:rsidR="00FC6835" w:rsidRDefault="00FC6835">
      <w:pPr>
        <w:numPr>
          <w:ilvl w:val="0"/>
          <w:numId w:val="9"/>
        </w:numPr>
        <w:spacing w:line="276" w:lineRule="auto"/>
        <w:jc w:val="both"/>
        <w:rPr>
          <w:rFonts w:ascii="Arial" w:eastAsia="Arial" w:hAnsi="Arial" w:cs="Arial"/>
        </w:rPr>
      </w:pPr>
      <w:r>
        <w:t xml:space="preserve">First, the </w:t>
      </w:r>
      <w:r>
        <w:rPr>
          <w:b/>
        </w:rPr>
        <w:t xml:space="preserve">Sign Language Transformers </w:t>
      </w:r>
      <w:r>
        <w:t xml:space="preserve">transform sign videos to sign gloss and language sentences using the concept of conditional probabilities p(G|V) and p(S|V) of generating a sign gloss sequence. Modeling these probabilities requires CSLR to get sign gloss and an NMT model to learn sign gloss-text translation. Another group works simultaneously by focusing on sign language translation with no intermediate base used (SLRT decoder). </w:t>
      </w:r>
    </w:p>
    <w:p w14:paraId="32434F1B" w14:textId="77777777" w:rsidR="00FC6835" w:rsidRDefault="00FC6835">
      <w:pPr>
        <w:numPr>
          <w:ilvl w:val="0"/>
          <w:numId w:val="9"/>
        </w:numPr>
        <w:spacing w:after="200" w:line="276" w:lineRule="auto"/>
        <w:jc w:val="both"/>
      </w:pPr>
      <w:r>
        <w:t>We embed video frames of sign language through Spatial embedding approach and use CNN models to pass on the images as input. The division of Spatial embedding is as follows:</w:t>
      </w:r>
    </w:p>
    <w:p w14:paraId="5B3E8E75" w14:textId="77777777" w:rsidR="00FC6835" w:rsidRDefault="00FC6835" w:rsidP="00FC6835">
      <w:pPr>
        <w:spacing w:after="200" w:line="276" w:lineRule="auto"/>
        <w:ind w:left="720"/>
        <w:jc w:val="both"/>
        <w:rPr>
          <w:sz w:val="34"/>
          <w:szCs w:val="34"/>
        </w:rPr>
      </w:pPr>
      <w:r>
        <w:rPr>
          <w:sz w:val="34"/>
          <w:szCs w:val="34"/>
        </w:rPr>
        <w:t>m</w:t>
      </w:r>
      <w:r>
        <w:rPr>
          <w:sz w:val="34"/>
          <w:szCs w:val="34"/>
          <w:vertAlign w:val="subscript"/>
        </w:rPr>
        <w:t>u</w:t>
      </w:r>
      <w:r>
        <w:rPr>
          <w:sz w:val="34"/>
          <w:szCs w:val="34"/>
        </w:rPr>
        <w:t xml:space="preserve"> = WordEmbedding (w</w:t>
      </w:r>
      <w:r>
        <w:rPr>
          <w:sz w:val="34"/>
          <w:szCs w:val="34"/>
          <w:vertAlign w:val="subscript"/>
        </w:rPr>
        <w:t>u</w:t>
      </w:r>
      <w:r>
        <w:rPr>
          <w:sz w:val="34"/>
          <w:szCs w:val="34"/>
        </w:rPr>
        <w:t>)</w:t>
      </w:r>
    </w:p>
    <w:p w14:paraId="09EBFB92" w14:textId="77777777" w:rsidR="00FC6835" w:rsidRDefault="00FC6835" w:rsidP="00FC6835">
      <w:pPr>
        <w:spacing w:after="200" w:line="276" w:lineRule="auto"/>
        <w:ind w:left="720"/>
        <w:jc w:val="both"/>
        <w:rPr>
          <w:sz w:val="34"/>
          <w:szCs w:val="34"/>
        </w:rPr>
      </w:pPr>
      <w:r>
        <w:rPr>
          <w:sz w:val="34"/>
          <w:szCs w:val="34"/>
        </w:rPr>
        <w:t>f</w:t>
      </w:r>
      <w:r>
        <w:rPr>
          <w:sz w:val="34"/>
          <w:szCs w:val="34"/>
          <w:vertAlign w:val="subscript"/>
        </w:rPr>
        <w:t>t</w:t>
      </w:r>
      <w:r>
        <w:rPr>
          <w:sz w:val="34"/>
          <w:szCs w:val="34"/>
        </w:rPr>
        <w:t xml:space="preserve"> = SpatialEmbedding(I</w:t>
      </w:r>
      <w:r>
        <w:rPr>
          <w:sz w:val="34"/>
          <w:szCs w:val="34"/>
          <w:vertAlign w:val="subscript"/>
        </w:rPr>
        <w:t>t</w:t>
      </w:r>
      <w:r>
        <w:rPr>
          <w:sz w:val="34"/>
          <w:szCs w:val="34"/>
        </w:rPr>
        <w:t>)</w:t>
      </w:r>
    </w:p>
    <w:p w14:paraId="3D1EB415" w14:textId="77777777" w:rsidR="00FC6835" w:rsidRDefault="00FC6835" w:rsidP="00FC6835">
      <w:pPr>
        <w:spacing w:after="200" w:line="276" w:lineRule="auto"/>
        <w:ind w:left="720"/>
        <w:jc w:val="both"/>
      </w:pPr>
      <w:r>
        <w:t xml:space="preserve">Here, Ft is the non-linear frame level spatial representation derived from a CNN, and Mu is  the embedded representation of the spoken language word Wu. </w:t>
      </w:r>
    </w:p>
    <w:p w14:paraId="5DEF4B44" w14:textId="384477A0" w:rsidR="00FC6835" w:rsidRDefault="00FC6835">
      <w:pPr>
        <w:numPr>
          <w:ilvl w:val="0"/>
          <w:numId w:val="32"/>
        </w:numPr>
        <w:spacing w:line="276" w:lineRule="auto"/>
        <w:jc w:val="both"/>
      </w:pPr>
      <w:r>
        <w:t xml:space="preserve">The result of positional encoding spatial embedding is then used to train transformer encoder models. The first input of SLRT is a </w:t>
      </w:r>
      <w:r w:rsidR="00AF2679">
        <w:t>self-attention</w:t>
      </w:r>
      <w:r>
        <w:t xml:space="preserve"> layer to configure contextual relation between video frames. This process precedes a non-linear point wise feed forward layer where the normalization process takes place. We then use a linear projection layer followed by a softmax activation to extract frame level gloss probabilities, p(gt|V), from spatio-temporal representations. </w:t>
      </w:r>
    </w:p>
    <w:p w14:paraId="40274E0A" w14:textId="70199B91" w:rsidR="00FC6835" w:rsidRDefault="00FC6835">
      <w:pPr>
        <w:numPr>
          <w:ilvl w:val="0"/>
          <w:numId w:val="32"/>
        </w:numPr>
        <w:spacing w:after="200" w:line="276" w:lineRule="auto"/>
        <w:jc w:val="both"/>
      </w:pPr>
      <w:r>
        <w:t xml:space="preserve">Lastly, our goal is to sign up for spoken language generation, which is done by SLTT. We begin by adding the sentence </w:t>
      </w:r>
      <w:r w:rsidR="00280A7C">
        <w:t>initiator,</w:t>
      </w:r>
      <w:r>
        <w:t xml:space="preserve"> &lt;bos&gt; to the target spoken language sentence S. The positionally encoded-word embeddings are then extracted. Embedding is then passed on to the masked attention layer and merged with the SLRT attention layer to learn the mapping between input and output. </w:t>
      </w:r>
      <w:r w:rsidR="00AF2679">
        <w:t>Like</w:t>
      </w:r>
      <w:r>
        <w:t xml:space="preserve"> SLRT, the SLTT model passes output through normalization and then the feed-forward layer. We calculate the cross-entropy loss for each word using conditional probabilities for evaluating the performance of our model</w:t>
      </w:r>
    </w:p>
    <w:p w14:paraId="5B2ECD13" w14:textId="38CE00DC" w:rsidR="00FC6835" w:rsidRDefault="00FC6835" w:rsidP="00FC6835">
      <w:pPr>
        <w:spacing w:after="200" w:line="276" w:lineRule="auto"/>
        <w:jc w:val="both"/>
      </w:pPr>
      <w:r>
        <w:t xml:space="preserve">Evaluation of the paper's proposed model was done through the </w:t>
      </w:r>
      <w:r>
        <w:rPr>
          <w:b/>
        </w:rPr>
        <w:t>“</w:t>
      </w:r>
      <w:bookmarkStart w:id="93" w:name="_Hlk117069101"/>
      <w:r>
        <w:rPr>
          <w:b/>
        </w:rPr>
        <w:t>PHOENIX 14T dataset</w:t>
      </w:r>
      <w:bookmarkEnd w:id="93"/>
      <w:r>
        <w:rPr>
          <w:b/>
        </w:rPr>
        <w:t>”</w:t>
      </w:r>
      <w:r>
        <w:t xml:space="preserve"> dataset   which contains sign language clips, gloss annotations, and translations. The corpus contains 1066 distinct signs from unrestricted continuous sign language from 9 different signers, translation of which is provided in German spoken Language. According to the results of our initial trials, pre-trained features on sign data overlook the generic Image-text with no intermediate approach. Furthermore, we have demonstrated that learning translation and recognition together enhanced performance on both tasks. More significantly, by directly translating spoken language words from video representations, we have outperformed the text-to-text translation findings, which were designated as a virtual upper bound. </w:t>
      </w:r>
    </w:p>
    <w:p w14:paraId="2D7E3017" w14:textId="77777777" w:rsidR="00FC6835" w:rsidRDefault="00FC6835" w:rsidP="00FC6835">
      <w:pPr>
        <w:spacing w:after="200" w:line="276" w:lineRule="auto"/>
        <w:jc w:val="both"/>
      </w:pPr>
      <w:r>
        <w:lastRenderedPageBreak/>
        <w:t>The loss function applied to depict efficiency and performance analysis:</w:t>
      </w:r>
    </w:p>
    <w:p w14:paraId="5D07A231" w14:textId="697D8592" w:rsidR="00FC6835" w:rsidRDefault="00FC6835" w:rsidP="00FC6835">
      <w:pPr>
        <w:spacing w:after="200" w:line="276" w:lineRule="auto"/>
        <w:jc w:val="both"/>
        <w:rPr>
          <w:sz w:val="32"/>
          <w:szCs w:val="32"/>
        </w:rPr>
      </w:pPr>
      <w:r>
        <w:rPr>
          <w:sz w:val="32"/>
          <w:szCs w:val="32"/>
        </w:rPr>
        <w:t>ℒ</w:t>
      </w:r>
      <w:r>
        <w:rPr>
          <w:sz w:val="32"/>
          <w:szCs w:val="32"/>
          <w:vertAlign w:val="subscript"/>
        </w:rPr>
        <w:t>T</w:t>
      </w:r>
      <w:r>
        <w:rPr>
          <w:sz w:val="32"/>
          <w:szCs w:val="32"/>
        </w:rPr>
        <w:t xml:space="preserve"> =  </w:t>
      </w:r>
      <m:oMath>
        <m:r>
          <w:rPr>
            <w:rFonts w:ascii="Cambria Math" w:hAnsi="Cambria Math"/>
            <w:sz w:val="32"/>
            <w:szCs w:val="32"/>
          </w:rPr>
          <m:t xml:space="preserve">1 - </m:t>
        </m:r>
        <m:nary>
          <m:naryPr>
            <m:chr m:val="∏"/>
            <m:ctrlPr>
              <w:rPr>
                <w:rFonts w:ascii="Cambria Math" w:hAnsi="Cambria Math"/>
                <w:sz w:val="32"/>
                <w:szCs w:val="32"/>
              </w:rPr>
            </m:ctrlPr>
          </m:naryPr>
          <m:sub>
            <m:r>
              <w:rPr>
                <w:rFonts w:ascii="Cambria Math" w:hAnsi="Cambria Math"/>
                <w:sz w:val="32"/>
                <w:szCs w:val="32"/>
              </w:rPr>
              <m:t>u=1</m:t>
            </m:r>
          </m:sub>
          <m:sup>
            <m:r>
              <w:rPr>
                <w:rFonts w:ascii="Cambria Math" w:hAnsi="Cambria Math"/>
                <w:sz w:val="32"/>
                <w:szCs w:val="32"/>
              </w:rPr>
              <m:t>U</m:t>
            </m:r>
          </m:sup>
          <m:e>
            <m:nary>
              <m:naryPr>
                <m:chr m:val="∑"/>
                <m:ctrlPr>
                  <w:rPr>
                    <w:rFonts w:ascii="Cambria Math" w:hAnsi="Cambria Math"/>
                    <w:sz w:val="32"/>
                    <w:szCs w:val="32"/>
                  </w:rPr>
                </m:ctrlPr>
              </m:naryPr>
              <m:sub>
                <m:r>
                  <w:rPr>
                    <w:rFonts w:ascii="Cambria Math" w:hAnsi="Cambria Math"/>
                    <w:sz w:val="32"/>
                    <w:szCs w:val="32"/>
                  </w:rPr>
                  <m:t>d=1</m:t>
                </m:r>
              </m:sub>
              <m:sup>
                <m:r>
                  <w:rPr>
                    <w:rFonts w:ascii="Cambria Math" w:hAnsi="Cambria Math"/>
                    <w:sz w:val="32"/>
                    <w:szCs w:val="32"/>
                  </w:rPr>
                  <m:t>D</m:t>
                </m:r>
              </m:sup>
              <m:e>
                <m:r>
                  <w:rPr>
                    <w:rFonts w:ascii="Cambria Math" w:hAnsi="Cambria Math"/>
                    <w:sz w:val="32"/>
                    <w:szCs w:val="32"/>
                  </w:rPr>
                  <m:t>p(</m:t>
                </m:r>
                <m:sSubSup>
                  <m:sSubSupPr>
                    <m:ctrlPr>
                      <w:rPr>
                        <w:rFonts w:ascii="Cambria Math" w:hAnsi="Cambria Math"/>
                        <w:sz w:val="32"/>
                        <w:szCs w:val="32"/>
                      </w:rPr>
                    </m:ctrlPr>
                  </m:sSubSupPr>
                  <m:e>
                    <m:r>
                      <w:rPr>
                        <w:rFonts w:ascii="Cambria Math" w:hAnsi="Cambria Math"/>
                        <w:sz w:val="32"/>
                        <w:szCs w:val="32"/>
                      </w:rPr>
                      <m:t>ŵ</m:t>
                    </m:r>
                  </m:e>
                  <m:sub>
                    <m:r>
                      <w:rPr>
                        <w:rFonts w:ascii="Cambria Math" w:hAnsi="Cambria Math"/>
                        <w:sz w:val="32"/>
                        <w:szCs w:val="32"/>
                      </w:rPr>
                      <m:t>u</m:t>
                    </m:r>
                  </m:sub>
                  <m:sup>
                    <m:r>
                      <w:rPr>
                        <w:rFonts w:ascii="Cambria Math" w:hAnsi="Cambria Math"/>
                        <w:sz w:val="32"/>
                        <w:szCs w:val="32"/>
                      </w:rPr>
                      <m:t>d</m:t>
                    </m:r>
                  </m:sup>
                </m:sSubSup>
                <m:r>
                  <w:rPr>
                    <w:rFonts w:ascii="Cambria Math" w:hAnsi="Cambria Math"/>
                    <w:sz w:val="32"/>
                    <w:szCs w:val="32"/>
                  </w:rPr>
                  <m:t xml:space="preserve"> ) p (</m:t>
                </m:r>
                <m:sSubSup>
                  <m:sSubSupPr>
                    <m:ctrlPr>
                      <w:rPr>
                        <w:rFonts w:ascii="Cambria Math" w:hAnsi="Cambria Math"/>
                        <w:sz w:val="32"/>
                        <w:szCs w:val="32"/>
                      </w:rPr>
                    </m:ctrlPr>
                  </m:sSubSupPr>
                  <m:e>
                    <m:r>
                      <w:rPr>
                        <w:rFonts w:ascii="Cambria Math" w:hAnsi="Cambria Math"/>
                        <w:sz w:val="32"/>
                        <w:szCs w:val="32"/>
                      </w:rPr>
                      <m:t>w</m:t>
                    </m:r>
                  </m:e>
                  <m:sub>
                    <m:r>
                      <w:rPr>
                        <w:rFonts w:ascii="Cambria Math" w:hAnsi="Cambria Math"/>
                        <w:sz w:val="32"/>
                        <w:szCs w:val="32"/>
                      </w:rPr>
                      <m:t>u</m:t>
                    </m:r>
                  </m:sub>
                  <m:sup>
                    <m:r>
                      <w:rPr>
                        <w:rFonts w:ascii="Cambria Math" w:hAnsi="Cambria Math"/>
                        <w:sz w:val="32"/>
                        <w:szCs w:val="32"/>
                      </w:rPr>
                      <m:t>d</m:t>
                    </m:r>
                  </m:sup>
                </m:sSubSup>
                <m:r>
                  <w:rPr>
                    <w:rFonts w:ascii="Cambria Math" w:hAnsi="Cambria Math"/>
                    <w:sz w:val="32"/>
                    <w:szCs w:val="32"/>
                  </w:rPr>
                  <m:t xml:space="preserve"> | </m:t>
                </m:r>
                <m:sSub>
                  <m:sSubPr>
                    <m:ctrlPr>
                      <w:rPr>
                        <w:rFonts w:ascii="Cambria Math" w:hAnsi="Cambria Math"/>
                        <w:sz w:val="32"/>
                        <w:szCs w:val="32"/>
                      </w:rPr>
                    </m:ctrlPr>
                  </m:sSubPr>
                  <m:e>
                    <m:r>
                      <w:rPr>
                        <w:rFonts w:ascii="Cambria Math" w:hAnsi="Cambria Math"/>
                        <w:sz w:val="32"/>
                        <w:szCs w:val="32"/>
                      </w:rPr>
                      <m:t>h</m:t>
                    </m:r>
                  </m:e>
                  <m:sub>
                    <m:r>
                      <w:rPr>
                        <w:rFonts w:ascii="Cambria Math" w:hAnsi="Cambria Math"/>
                        <w:sz w:val="32"/>
                        <w:szCs w:val="32"/>
                      </w:rPr>
                      <m:t>u</m:t>
                    </m:r>
                  </m:sub>
                </m:sSub>
                <m:r>
                  <w:rPr>
                    <w:rFonts w:ascii="Cambria Math" w:hAnsi="Cambria Math"/>
                    <w:sz w:val="32"/>
                    <w:szCs w:val="32"/>
                  </w:rPr>
                  <m:t xml:space="preserve"> )</m:t>
                </m:r>
              </m:e>
            </m:nary>
          </m:e>
        </m:nary>
        <m:r>
          <w:rPr>
            <w:rFonts w:ascii="Cambria Math" w:hAnsi="Cambria Math"/>
            <w:sz w:val="32"/>
            <w:szCs w:val="32"/>
          </w:rPr>
          <m:t xml:space="preserve"> </m:t>
        </m:r>
      </m:oMath>
    </w:p>
    <w:p w14:paraId="5A9F2568" w14:textId="5203C519" w:rsidR="00FC6835" w:rsidRPr="00F16EF2" w:rsidRDefault="00FC6835" w:rsidP="00F16EF2">
      <w:pPr>
        <w:spacing w:after="200" w:line="276" w:lineRule="auto"/>
        <w:jc w:val="both"/>
        <w:rPr>
          <w:sz w:val="32"/>
          <w:szCs w:val="32"/>
          <w:vertAlign w:val="subscript"/>
        </w:rPr>
      </w:pPr>
      <w:r>
        <w:rPr>
          <w:sz w:val="32"/>
          <w:szCs w:val="32"/>
        </w:rPr>
        <w:t xml:space="preserve"> </w:t>
      </w:r>
      <w:r w:rsidR="00BD5783">
        <w:rPr>
          <w:sz w:val="32"/>
          <w:szCs w:val="32"/>
        </w:rPr>
        <w:t>ℒ =</w:t>
      </w:r>
      <w:r>
        <w:rPr>
          <w:sz w:val="32"/>
          <w:szCs w:val="32"/>
        </w:rPr>
        <w:t xml:space="preserve">    </w:t>
      </w:r>
      <m:oMath>
        <m:r>
          <w:rPr>
            <w:rFonts w:ascii="Cambria Math" w:hAnsi="Cambria Math"/>
          </w:rPr>
          <m:t>λ</m:t>
        </m:r>
      </m:oMath>
      <w:r>
        <w:rPr>
          <w:sz w:val="32"/>
          <w:szCs w:val="32"/>
          <w:vertAlign w:val="subscript"/>
        </w:rPr>
        <w:t>R</w:t>
      </w:r>
      <w:r>
        <w:rPr>
          <w:sz w:val="32"/>
          <w:szCs w:val="32"/>
        </w:rPr>
        <w:t xml:space="preserve"> ℒ</w:t>
      </w:r>
      <w:r>
        <w:rPr>
          <w:sz w:val="32"/>
          <w:szCs w:val="32"/>
          <w:vertAlign w:val="subscript"/>
        </w:rPr>
        <w:t>R</w:t>
      </w:r>
      <w:r>
        <w:rPr>
          <w:sz w:val="32"/>
          <w:szCs w:val="32"/>
        </w:rPr>
        <w:t xml:space="preserve"> + </w:t>
      </w:r>
      <m:oMath>
        <m:r>
          <w:rPr>
            <w:rFonts w:ascii="Cambria Math" w:hAnsi="Cambria Math"/>
          </w:rPr>
          <m:t>λ</m:t>
        </m:r>
      </m:oMath>
      <w:r>
        <w:rPr>
          <w:sz w:val="32"/>
          <w:szCs w:val="32"/>
          <w:vertAlign w:val="subscript"/>
        </w:rPr>
        <w:t>T</w:t>
      </w:r>
      <w:r>
        <w:rPr>
          <w:sz w:val="32"/>
          <w:szCs w:val="32"/>
        </w:rPr>
        <w:t xml:space="preserve"> ℒ</w:t>
      </w:r>
      <w:r>
        <w:rPr>
          <w:sz w:val="32"/>
          <w:szCs w:val="32"/>
          <w:vertAlign w:val="subscript"/>
        </w:rPr>
        <w:t>T</w:t>
      </w:r>
    </w:p>
    <w:p w14:paraId="18054316" w14:textId="0DE44331" w:rsidR="004C742F" w:rsidRDefault="004C742F">
      <w:pPr>
        <w:pStyle w:val="Heading3"/>
        <w:spacing w:after="200" w:line="276" w:lineRule="auto"/>
        <w:jc w:val="both"/>
      </w:pPr>
      <w:bookmarkStart w:id="94" w:name="_Toc135945323"/>
      <w:r>
        <w:t xml:space="preserve">Sign </w:t>
      </w:r>
      <w:r w:rsidR="00984F09">
        <w:t xml:space="preserve">Pose-based Transformer for Word-level Sign Language </w:t>
      </w:r>
      <w:r w:rsidR="00D47520">
        <w:t>Recognition Networks</w:t>
      </w:r>
      <w:bookmarkEnd w:id="94"/>
    </w:p>
    <w:p w14:paraId="7A6B5DC5" w14:textId="2E24B448" w:rsidR="00FC6835" w:rsidRDefault="00FC6835" w:rsidP="00FC6835">
      <w:pPr>
        <w:spacing w:after="200" w:line="276" w:lineRule="auto"/>
        <w:jc w:val="both"/>
      </w:pPr>
      <w:r>
        <w:t xml:space="preserve">[14] Sign Language (SL) is composed of both manual and non-manual components. The former component consists of arms and hand gestures while the latter deals with detailed motions like facial expressions. SLR is classified into two levels: isolated SLR (also known as word-level in the literature), which classifies recordings of individual signals into glosses, and continuous SLR, which identifies whole utterances. For this specific work, our focus will be on isolated </w:t>
      </w:r>
      <w:r w:rsidR="00280A7C">
        <w:t>SLR,</w:t>
      </w:r>
      <w:r>
        <w:t xml:space="preserve"> and we will base our evaluation on the Transformer model. </w:t>
      </w:r>
    </w:p>
    <w:p w14:paraId="03F94C00" w14:textId="77777777" w:rsidR="00FC6835" w:rsidRDefault="00FC6835" w:rsidP="00FC6835">
      <w:pPr>
        <w:spacing w:after="200" w:line="276" w:lineRule="auto"/>
        <w:jc w:val="both"/>
      </w:pPr>
      <w:r>
        <w:t>The basic methodology is divided into two methods/models which are:</w:t>
      </w:r>
    </w:p>
    <w:p w14:paraId="0DE5522D" w14:textId="67C551CB" w:rsidR="00FC6835" w:rsidRDefault="00280A7C">
      <w:pPr>
        <w:numPr>
          <w:ilvl w:val="0"/>
          <w:numId w:val="18"/>
        </w:numPr>
        <w:spacing w:line="276" w:lineRule="auto"/>
        <w:jc w:val="both"/>
      </w:pPr>
      <w:r>
        <w:t>SPOTTER (</w:t>
      </w:r>
      <w:r w:rsidR="00FC6835">
        <w:t>Sign P</w:t>
      </w:r>
      <w:r w:rsidR="00BD5783">
        <w:t>o</w:t>
      </w:r>
      <w:r w:rsidR="00FC6835">
        <w:t>se</w:t>
      </w:r>
      <w:r w:rsidR="00BD5783">
        <w:t xml:space="preserve"> </w:t>
      </w:r>
      <w:r w:rsidR="00FC6835">
        <w:t>based Transform</w:t>
      </w:r>
      <w:r w:rsidR="00BD5783">
        <w:t xml:space="preserve"> </w:t>
      </w:r>
      <w:r w:rsidR="00FC6835">
        <w:t>ER): detecting signing phase</w:t>
      </w:r>
    </w:p>
    <w:p w14:paraId="318E4856" w14:textId="77777777" w:rsidR="00FC6835" w:rsidRDefault="00FC6835">
      <w:pPr>
        <w:numPr>
          <w:ilvl w:val="0"/>
          <w:numId w:val="18"/>
        </w:numPr>
        <w:spacing w:after="200" w:line="276" w:lineRule="auto"/>
        <w:jc w:val="both"/>
      </w:pPr>
      <w:r>
        <w:t>Transformer:  classify pose sequence into a sign gloss</w:t>
      </w:r>
    </w:p>
    <w:p w14:paraId="3A79E9BA" w14:textId="77777777" w:rsidR="00FC6835" w:rsidRDefault="00FC6835" w:rsidP="00FC6835">
      <w:pPr>
        <w:spacing w:after="200" w:line="276" w:lineRule="auto"/>
        <w:ind w:right="-900"/>
        <w:jc w:val="both"/>
      </w:pPr>
      <w:r>
        <w:t>The following is the description of the working components of our model (Sign language recognition):</w:t>
      </w:r>
    </w:p>
    <w:p w14:paraId="72086048" w14:textId="77777777" w:rsidR="00FC6835" w:rsidRDefault="00FC6835">
      <w:pPr>
        <w:numPr>
          <w:ilvl w:val="0"/>
          <w:numId w:val="31"/>
        </w:numPr>
        <w:spacing w:after="200" w:line="276" w:lineRule="auto"/>
        <w:ind w:right="-900"/>
        <w:jc w:val="both"/>
      </w:pPr>
      <w:r>
        <w:t>Preprocessing:</w:t>
      </w:r>
    </w:p>
    <w:p w14:paraId="46629095" w14:textId="4FDA55E2" w:rsidR="00FC6835" w:rsidRDefault="00FC6835" w:rsidP="00FC6835">
      <w:pPr>
        <w:spacing w:after="200" w:line="276" w:lineRule="auto"/>
        <w:ind w:left="720" w:right="-900"/>
        <w:jc w:val="both"/>
      </w:pPr>
      <w:r>
        <w:t xml:space="preserve">A Standard Pose Estimation algorithm from Vision API gathers gesture poses from video frames. 54 body landmarks, including five heads and 21 for each hand, are extracted as body joints excluding the head (ears, eyes, nose, </w:t>
      </w:r>
      <w:r w:rsidR="00280A7C">
        <w:t>etc.</w:t>
      </w:r>
      <w:r>
        <w:t xml:space="preserve">). Because </w:t>
      </w:r>
      <w:r w:rsidR="00280A7C">
        <w:t>all</w:t>
      </w:r>
      <w:r>
        <w:t xml:space="preserve"> the markers are two dimensions, we get a 108-dimensional position vector for each frame. An exception of no person standing in a frame has marked a zero which is dealt with later</w:t>
      </w:r>
    </w:p>
    <w:p w14:paraId="4E5189A8" w14:textId="77777777" w:rsidR="00FC6835" w:rsidRDefault="00FC6835">
      <w:pPr>
        <w:numPr>
          <w:ilvl w:val="0"/>
          <w:numId w:val="22"/>
        </w:numPr>
        <w:spacing w:after="200" w:line="276" w:lineRule="auto"/>
        <w:ind w:left="720" w:right="-900"/>
        <w:jc w:val="both"/>
      </w:pPr>
      <w:r>
        <w:t>Augmentation:</w:t>
      </w:r>
    </w:p>
    <w:p w14:paraId="291AD098" w14:textId="77777777" w:rsidR="00FC6835" w:rsidRDefault="00FC6835" w:rsidP="00FC6835">
      <w:pPr>
        <w:spacing w:after="200" w:line="276" w:lineRule="auto"/>
        <w:ind w:left="720" w:right="-900" w:hanging="450"/>
        <w:jc w:val="both"/>
      </w:pPr>
      <w:r>
        <w:t xml:space="preserve">     The following spatial augmentations are applied to the skeletal data during training to avoid overfitting and increase the model's generalizability (parameters are selected randomly from a uniform distribution).</w:t>
      </w:r>
    </w:p>
    <w:p w14:paraId="04C1138A" w14:textId="77777777" w:rsidR="00FC6835" w:rsidRDefault="00FC6835">
      <w:pPr>
        <w:numPr>
          <w:ilvl w:val="0"/>
          <w:numId w:val="19"/>
        </w:numPr>
        <w:spacing w:after="200" w:line="276" w:lineRule="auto"/>
        <w:ind w:right="-900"/>
        <w:jc w:val="both"/>
        <w:rPr>
          <w:b/>
        </w:rPr>
      </w:pPr>
      <w:r>
        <w:rPr>
          <w:b/>
        </w:rPr>
        <w:t>In-plane rotation:</w:t>
      </w:r>
    </w:p>
    <w:p w14:paraId="7E175112" w14:textId="77777777" w:rsidR="00FC6835" w:rsidRDefault="00FC6835" w:rsidP="00FC6835">
      <w:pPr>
        <w:spacing w:after="200" w:line="276" w:lineRule="auto"/>
        <w:ind w:left="1440" w:right="-900"/>
        <w:jc w:val="both"/>
      </w:pPr>
      <w:r>
        <w:t>Each frame's joint coordinates are all randomly rotated up to 13 degrees in the following way:</w:t>
      </w:r>
    </w:p>
    <w:p w14:paraId="5F8E2BBA" w14:textId="77777777" w:rsidR="00FC6835" w:rsidRDefault="00FC6835" w:rsidP="00FC6835">
      <w:pPr>
        <w:spacing w:after="200" w:line="276" w:lineRule="auto"/>
        <w:ind w:left="1440" w:right="-900"/>
        <w:jc w:val="both"/>
        <w:rPr>
          <w:sz w:val="26"/>
          <w:szCs w:val="26"/>
        </w:rPr>
      </w:pPr>
      <w:r>
        <w:rPr>
          <w:sz w:val="26"/>
          <w:szCs w:val="26"/>
        </w:rPr>
        <w:t xml:space="preserve">f </w:t>
      </w:r>
      <w:r>
        <w:rPr>
          <w:sz w:val="26"/>
          <w:szCs w:val="26"/>
          <w:vertAlign w:val="subscript"/>
        </w:rPr>
        <w:t>rotate</w:t>
      </w:r>
      <w:r>
        <w:rPr>
          <w:sz w:val="26"/>
          <w:szCs w:val="26"/>
        </w:rPr>
        <w:t xml:space="preserve"> (x,y) = ( (x-0.5) cos </w:t>
      </w:r>
      <w:r>
        <w:rPr>
          <w:rFonts w:ascii="Cambria Math" w:hAnsi="Cambria Math" w:cs="Cambria Math"/>
          <w:sz w:val="26"/>
          <w:szCs w:val="26"/>
        </w:rPr>
        <w:t>𝜽</w:t>
      </w:r>
      <w:r>
        <w:rPr>
          <w:sz w:val="26"/>
          <w:szCs w:val="26"/>
        </w:rPr>
        <w:t xml:space="preserve"> - (y - 0.5) sin </w:t>
      </w:r>
      <w:r>
        <w:rPr>
          <w:rFonts w:ascii="Cambria Math" w:hAnsi="Cambria Math" w:cs="Cambria Math"/>
          <w:sz w:val="26"/>
          <w:szCs w:val="26"/>
        </w:rPr>
        <w:t>𝜽</w:t>
      </w:r>
      <w:r>
        <w:rPr>
          <w:sz w:val="26"/>
          <w:szCs w:val="26"/>
        </w:rPr>
        <w:t xml:space="preserve"> + 0.5,</w:t>
      </w:r>
    </w:p>
    <w:p w14:paraId="1AA1CD6F" w14:textId="373DFB55" w:rsidR="00FC6835" w:rsidRPr="00E0505C" w:rsidRDefault="00FC6835" w:rsidP="00E0505C">
      <w:pPr>
        <w:spacing w:after="200" w:line="276" w:lineRule="auto"/>
        <w:ind w:left="2160" w:right="-900"/>
        <w:jc w:val="both"/>
        <w:rPr>
          <w:sz w:val="26"/>
          <w:szCs w:val="26"/>
        </w:rPr>
      </w:pPr>
      <w:r>
        <w:rPr>
          <w:sz w:val="26"/>
          <w:szCs w:val="26"/>
        </w:rPr>
        <w:t xml:space="preserve">   (y - 0.5) cos </w:t>
      </w:r>
      <w:r>
        <w:rPr>
          <w:rFonts w:ascii="Cambria Math" w:hAnsi="Cambria Math" w:cs="Cambria Math"/>
          <w:sz w:val="26"/>
          <w:szCs w:val="26"/>
        </w:rPr>
        <w:t>𝜽</w:t>
      </w:r>
      <w:r>
        <w:rPr>
          <w:sz w:val="26"/>
          <w:szCs w:val="26"/>
        </w:rPr>
        <w:t xml:space="preserve"> + (x - 0.5) sin </w:t>
      </w:r>
      <w:r>
        <w:rPr>
          <w:rFonts w:ascii="Cambria Math" w:hAnsi="Cambria Math" w:cs="Cambria Math"/>
          <w:sz w:val="26"/>
          <w:szCs w:val="26"/>
        </w:rPr>
        <w:t>𝜽</w:t>
      </w:r>
      <w:r>
        <w:rPr>
          <w:sz w:val="26"/>
          <w:szCs w:val="26"/>
        </w:rPr>
        <w:t xml:space="preserve"> + </w:t>
      </w:r>
      <w:r w:rsidR="00BD5783">
        <w:rPr>
          <w:sz w:val="26"/>
          <w:szCs w:val="26"/>
        </w:rPr>
        <w:t>0.5)</w:t>
      </w:r>
      <w:r>
        <w:rPr>
          <w:sz w:val="26"/>
          <w:szCs w:val="26"/>
        </w:rPr>
        <w:t xml:space="preserve">, </w:t>
      </w:r>
    </w:p>
    <w:p w14:paraId="4C52D4CB" w14:textId="4CB929EC" w:rsidR="00FC6835" w:rsidRDefault="00FC6835">
      <w:pPr>
        <w:numPr>
          <w:ilvl w:val="0"/>
          <w:numId w:val="19"/>
        </w:numPr>
        <w:spacing w:after="200" w:line="276" w:lineRule="auto"/>
        <w:ind w:right="-900"/>
        <w:jc w:val="both"/>
        <w:rPr>
          <w:b/>
        </w:rPr>
      </w:pPr>
      <w:r>
        <w:rPr>
          <w:b/>
        </w:rPr>
        <w:t>Squeez</w:t>
      </w:r>
      <w:r w:rsidR="00BD5783">
        <w:rPr>
          <w:b/>
        </w:rPr>
        <w:t>e</w:t>
      </w:r>
      <w:r>
        <w:rPr>
          <w:b/>
        </w:rPr>
        <w:t>:</w:t>
      </w:r>
    </w:p>
    <w:p w14:paraId="20BA55CD" w14:textId="77777777" w:rsidR="00FC6835" w:rsidRDefault="00FC6835" w:rsidP="00FC6835">
      <w:pPr>
        <w:spacing w:after="200" w:line="276" w:lineRule="auto"/>
        <w:ind w:left="1440" w:right="-900"/>
        <w:jc w:val="both"/>
      </w:pPr>
      <w:r>
        <w:lastRenderedPageBreak/>
        <w:t>The horizontal sides of each frame are compressed. The joint coordinates are then recalculated with respect to the new plane using the following formula:</w:t>
      </w:r>
    </w:p>
    <w:p w14:paraId="277A5C16" w14:textId="7CBB6D1B" w:rsidR="00FC6835" w:rsidRDefault="00FC6835" w:rsidP="00FC6835">
      <w:pPr>
        <w:spacing w:after="200" w:line="276" w:lineRule="auto"/>
        <w:ind w:left="1440" w:right="-900"/>
        <w:jc w:val="both"/>
        <w:rPr>
          <w:sz w:val="32"/>
          <w:szCs w:val="32"/>
        </w:rPr>
      </w:pPr>
      <w:r>
        <w:rPr>
          <w:sz w:val="32"/>
          <w:szCs w:val="32"/>
        </w:rPr>
        <w:t>f</w:t>
      </w:r>
      <w:r w:rsidR="00BD5783">
        <w:rPr>
          <w:sz w:val="32"/>
          <w:szCs w:val="32"/>
        </w:rPr>
        <w:t xml:space="preserve"> </w:t>
      </w:r>
      <w:r>
        <w:rPr>
          <w:sz w:val="32"/>
          <w:szCs w:val="32"/>
          <w:vertAlign w:val="subscript"/>
        </w:rPr>
        <w:t>squeeze</w:t>
      </w:r>
      <w:r>
        <w:rPr>
          <w:sz w:val="32"/>
          <w:szCs w:val="32"/>
        </w:rPr>
        <w:t xml:space="preserve">(x) = </w:t>
      </w:r>
      <m:oMath>
        <m:f>
          <m:fPr>
            <m:ctrlPr>
              <w:rPr>
                <w:rFonts w:ascii="Cambria Math" w:hAnsi="Cambria Math"/>
                <w:sz w:val="32"/>
                <w:szCs w:val="32"/>
              </w:rPr>
            </m:ctrlPr>
          </m:fPr>
          <m:num>
            <m:r>
              <w:rPr>
                <w:rFonts w:ascii="Cambria Math" w:hAnsi="Cambria Math"/>
                <w:sz w:val="32"/>
                <w:szCs w:val="32"/>
              </w:rPr>
              <m:t>x-w1</m:t>
            </m:r>
          </m:num>
          <m:den>
            <m:r>
              <w:rPr>
                <w:rFonts w:ascii="Cambria Math" w:hAnsi="Cambria Math"/>
                <w:sz w:val="32"/>
                <w:szCs w:val="32"/>
              </w:rPr>
              <m:t xml:space="preserve">W- (w1 + w2) </m:t>
            </m:r>
          </m:den>
        </m:f>
      </m:oMath>
    </w:p>
    <w:p w14:paraId="1C2B7DD4" w14:textId="77777777" w:rsidR="00FC6835" w:rsidRDefault="00FC6835">
      <w:pPr>
        <w:numPr>
          <w:ilvl w:val="0"/>
          <w:numId w:val="19"/>
        </w:numPr>
        <w:spacing w:after="200" w:line="276" w:lineRule="auto"/>
        <w:ind w:right="-900"/>
        <w:jc w:val="both"/>
        <w:rPr>
          <w:b/>
        </w:rPr>
      </w:pPr>
      <w:r>
        <w:rPr>
          <w:b/>
        </w:rPr>
        <w:t>Perspective transformation:</w:t>
      </w:r>
    </w:p>
    <w:p w14:paraId="4B86EC95" w14:textId="29297A1A" w:rsidR="00FC6835" w:rsidRDefault="00E0505C" w:rsidP="00FC6835">
      <w:pPr>
        <w:spacing w:after="200" w:line="276" w:lineRule="auto"/>
        <w:ind w:left="1440" w:right="-900"/>
        <w:jc w:val="both"/>
      </w:pPr>
      <w:r>
        <w:t>To</w:t>
      </w:r>
      <w:r w:rsidR="00FC6835">
        <w:t xml:space="preserve"> mimic recording the sign video with a tiny tilt, the joint coordinates are projected onto a new plane with a spatially defined center of projection. The new plane is then defined by shrinking both the vertical edge (height) at each of its neighboring corners and the width at the desired side.</w:t>
      </w:r>
    </w:p>
    <w:p w14:paraId="122EDD4F" w14:textId="77777777" w:rsidR="00FC6835" w:rsidRDefault="00FC6835">
      <w:pPr>
        <w:numPr>
          <w:ilvl w:val="0"/>
          <w:numId w:val="19"/>
        </w:numPr>
        <w:spacing w:after="200" w:line="276" w:lineRule="auto"/>
        <w:ind w:right="-900"/>
        <w:jc w:val="both"/>
        <w:rPr>
          <w:b/>
        </w:rPr>
      </w:pPr>
      <w:r>
        <w:rPr>
          <w:b/>
        </w:rPr>
        <w:t>Sequential joint rotation:</w:t>
      </w:r>
    </w:p>
    <w:p w14:paraId="2AECD6A0" w14:textId="77777777" w:rsidR="00FC6835" w:rsidRDefault="00FC6835" w:rsidP="00FC6835">
      <w:pPr>
        <w:spacing w:after="200" w:line="276" w:lineRule="auto"/>
        <w:ind w:left="1440" w:right="-900"/>
        <w:jc w:val="both"/>
      </w:pPr>
      <w:r>
        <w:t>Both arms' joint coordinates are repeatedly transferred, and the upcoming landmark is slightly rotated relative to the present one. This stimulates very small variations in each execution of a sign that have no impact on the semantic meaning.</w:t>
      </w:r>
    </w:p>
    <w:p w14:paraId="5AF27112" w14:textId="77777777" w:rsidR="00FC6835" w:rsidRDefault="00FC6835">
      <w:pPr>
        <w:numPr>
          <w:ilvl w:val="0"/>
          <w:numId w:val="34"/>
        </w:numPr>
        <w:spacing w:after="200" w:line="276" w:lineRule="auto"/>
        <w:ind w:right="-900"/>
        <w:jc w:val="both"/>
      </w:pPr>
      <w:r>
        <w:t>Normalization:</w:t>
      </w:r>
    </w:p>
    <w:p w14:paraId="471B1B1E" w14:textId="61B75735" w:rsidR="00E0505C" w:rsidRDefault="00981324" w:rsidP="00671BFD">
      <w:pPr>
        <w:spacing w:after="200" w:line="276" w:lineRule="auto"/>
        <w:ind w:left="720" w:right="-900"/>
        <w:jc w:val="both"/>
      </w:pPr>
      <w:r>
        <w:t>To</w:t>
      </w:r>
      <w:r w:rsidR="00FC6835">
        <w:t xml:space="preserve"> project the body landmarks onto the signature space, our normalizing approach draws on research in SL linguistics on the usage and delimitation of space. We define the signature area based on the head metric, which is suggestive and relatively independent of the individual body structure and distance of the signer from the camera. </w:t>
      </w:r>
    </w:p>
    <w:p w14:paraId="7395ECCE" w14:textId="77777777" w:rsidR="00FC6835" w:rsidRDefault="00FC6835">
      <w:pPr>
        <w:numPr>
          <w:ilvl w:val="0"/>
          <w:numId w:val="21"/>
        </w:numPr>
        <w:spacing w:after="200" w:line="276" w:lineRule="auto"/>
        <w:ind w:right="-900"/>
        <w:jc w:val="both"/>
      </w:pPr>
      <w:r>
        <w:t>Proposed Architecture:</w:t>
      </w:r>
    </w:p>
    <w:p w14:paraId="67D318BF" w14:textId="2869556B" w:rsidR="00223299" w:rsidRPr="00223299" w:rsidRDefault="00223299" w:rsidP="00223299">
      <w:pPr>
        <w:spacing w:after="200" w:line="276" w:lineRule="auto"/>
        <w:ind w:left="720" w:right="-900"/>
        <w:jc w:val="both"/>
      </w:pPr>
      <w:r>
        <w:rPr>
          <w:noProof/>
        </w:rPr>
        <w:drawing>
          <wp:anchor distT="114300" distB="114300" distL="114300" distR="114300" simplePos="0" relativeHeight="251699712" behindDoc="0" locked="0" layoutInCell="1" hidden="0" allowOverlap="1" wp14:anchorId="2091245B" wp14:editId="389C7FDE">
            <wp:simplePos x="0" y="0"/>
            <wp:positionH relativeFrom="column">
              <wp:posOffset>1226820</wp:posOffset>
            </wp:positionH>
            <wp:positionV relativeFrom="paragraph">
              <wp:posOffset>408305</wp:posOffset>
            </wp:positionV>
            <wp:extent cx="3629025" cy="2495550"/>
            <wp:effectExtent l="0" t="0" r="9525" b="0"/>
            <wp:wrapTopAndBottom/>
            <wp:docPr id="1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b="9342"/>
                    <a:stretch>
                      <a:fillRect/>
                    </a:stretch>
                  </pic:blipFill>
                  <pic:spPr>
                    <a:xfrm>
                      <a:off x="0" y="0"/>
                      <a:ext cx="3629025" cy="2495550"/>
                    </a:xfrm>
                    <a:prstGeom prst="rect">
                      <a:avLst/>
                    </a:prstGeom>
                    <a:ln/>
                  </pic:spPr>
                </pic:pic>
              </a:graphicData>
            </a:graphic>
          </wp:anchor>
        </w:drawing>
      </w:r>
      <w:r w:rsidR="00FC6835">
        <w:t>Following is the summarization of our model:</w:t>
      </w:r>
    </w:p>
    <w:p w14:paraId="2B1FDF74" w14:textId="00B73901" w:rsidR="00FC6835" w:rsidRDefault="00FC6835" w:rsidP="00E179ED">
      <w:pPr>
        <w:spacing w:line="276" w:lineRule="auto"/>
        <w:jc w:val="center"/>
        <w:rPr>
          <w:b/>
        </w:rPr>
      </w:pPr>
      <w:r>
        <w:rPr>
          <w:b/>
          <w:sz w:val="20"/>
          <w:szCs w:val="20"/>
        </w:rPr>
        <w:t xml:space="preserve">Figure 9: Standard Transformer is used with an Encoder and </w:t>
      </w:r>
      <w:r w:rsidR="00FC13C2">
        <w:rPr>
          <w:b/>
          <w:sz w:val="20"/>
          <w:szCs w:val="20"/>
        </w:rPr>
        <w:t>Decoder</w:t>
      </w:r>
      <w:r w:rsidR="00FC13C2">
        <w:rPr>
          <w:b/>
        </w:rPr>
        <w:t>s</w:t>
      </w:r>
    </w:p>
    <w:p w14:paraId="12303785" w14:textId="4D435F15" w:rsidR="00513E1C" w:rsidRDefault="00E179ED" w:rsidP="00E179ED">
      <w:pPr>
        <w:spacing w:line="276" w:lineRule="auto"/>
        <w:jc w:val="center"/>
        <w:rPr>
          <w:bCs/>
          <w:i/>
          <w:iCs/>
          <w:sz w:val="22"/>
          <w:szCs w:val="22"/>
        </w:rPr>
      </w:pPr>
      <w:r>
        <w:rPr>
          <w:bCs/>
          <w:i/>
          <w:iCs/>
          <w:sz w:val="22"/>
          <w:szCs w:val="22"/>
        </w:rPr>
        <w:t>Summarized architecture of a standard transformer consisting of</w:t>
      </w:r>
    </w:p>
    <w:p w14:paraId="2CA38FF5" w14:textId="75C60C84" w:rsidR="00E179ED" w:rsidRDefault="00981324" w:rsidP="00E179ED">
      <w:pPr>
        <w:spacing w:line="276" w:lineRule="auto"/>
        <w:jc w:val="center"/>
        <w:rPr>
          <w:bCs/>
          <w:i/>
          <w:iCs/>
          <w:sz w:val="22"/>
          <w:szCs w:val="22"/>
        </w:rPr>
      </w:pPr>
      <w:r>
        <w:rPr>
          <w:bCs/>
          <w:i/>
          <w:iCs/>
          <w:sz w:val="22"/>
          <w:szCs w:val="22"/>
        </w:rPr>
        <w:t>e</w:t>
      </w:r>
      <w:r w:rsidR="00E179ED">
        <w:rPr>
          <w:bCs/>
          <w:i/>
          <w:iCs/>
          <w:sz w:val="22"/>
          <w:szCs w:val="22"/>
        </w:rPr>
        <w:t>ncoder and decoder layers</w:t>
      </w:r>
    </w:p>
    <w:p w14:paraId="3B651F80" w14:textId="77777777" w:rsidR="00E179ED" w:rsidRPr="00E179ED" w:rsidRDefault="00E179ED" w:rsidP="00E179ED">
      <w:pPr>
        <w:spacing w:line="276" w:lineRule="auto"/>
        <w:jc w:val="center"/>
        <w:rPr>
          <w:bCs/>
          <w:i/>
          <w:iCs/>
          <w:sz w:val="22"/>
          <w:szCs w:val="22"/>
        </w:rPr>
      </w:pPr>
    </w:p>
    <w:p w14:paraId="00CC26B5" w14:textId="40E3E392" w:rsidR="00FC6835" w:rsidRDefault="00FC6835" w:rsidP="00FC6835">
      <w:pPr>
        <w:spacing w:after="200" w:line="276" w:lineRule="auto"/>
        <w:ind w:right="-900"/>
        <w:jc w:val="both"/>
      </w:pPr>
      <w:r>
        <w:lastRenderedPageBreak/>
        <w:t xml:space="preserve">This system receives a pre-processed body position as input. The Word Level American Sign Language (WLASL) dataset and the LSA64 dataset were the two datasets used to create this model (3200 video samples of 64 unique glosses from Argentinian SL). This data undergoes positional encoding, which gives us the input sequence that is sent to the encoder levels of the transformer. Then, much like in the original transformer, it passes via a self-attention module and a two-layer feed forward network. One command is handled by the transformer's decoder as an input, and it goes via a Multi-Head Projection </w:t>
      </w:r>
      <w:r w:rsidR="007405CB">
        <w:t>module.</w:t>
      </w:r>
      <w:r>
        <w:t xml:space="preserve"> The original multi-headed attention module's multiple parallel projection heads are maintained. The last linear layer of the internal hidden dimension then concatenates and processes these projections. The decrypted class query is sent into a linear layer that contains an equal </w:t>
      </w:r>
      <w:r w:rsidR="00280A7C">
        <w:t>number</w:t>
      </w:r>
      <w:r>
        <w:t xml:space="preserve"> of neurons as the </w:t>
      </w:r>
      <w:r w:rsidR="007405CB">
        <w:t>number</w:t>
      </w:r>
      <w:r>
        <w:t xml:space="preserve"> of classes, and softmax activation is used to predict each class's confidence. This process is repeated after passing through another multi-headed module.</w:t>
      </w:r>
    </w:p>
    <w:p w14:paraId="32F59EC2" w14:textId="77777777" w:rsidR="00FC6835" w:rsidRDefault="00FC6835" w:rsidP="00FC6835">
      <w:pPr>
        <w:spacing w:after="200" w:line="276" w:lineRule="auto"/>
        <w:ind w:left="720" w:right="-900"/>
        <w:jc w:val="both"/>
      </w:pPr>
      <w:r>
        <w:t>Finally, the following table shows the result of the dataset on this model:</w:t>
      </w:r>
    </w:p>
    <w:p w14:paraId="41A793C2" w14:textId="2D3A2A61" w:rsidR="00FC6835" w:rsidRDefault="00FC6835" w:rsidP="00AF056C">
      <w:pPr>
        <w:spacing w:after="200" w:line="276" w:lineRule="auto"/>
        <w:ind w:right="-900"/>
        <w:jc w:val="both"/>
      </w:pPr>
      <w:r>
        <w:t>WLASL:</w:t>
      </w:r>
    </w:p>
    <w:p w14:paraId="54DC521E" w14:textId="0FCD3151" w:rsidR="00FC6835" w:rsidRDefault="00FC6835" w:rsidP="00FC6835">
      <w:pPr>
        <w:jc w:val="center"/>
        <w:rPr>
          <w:b/>
          <w:sz w:val="20"/>
          <w:szCs w:val="20"/>
        </w:rPr>
      </w:pPr>
      <w:r>
        <w:rPr>
          <w:b/>
          <w:sz w:val="20"/>
          <w:szCs w:val="20"/>
        </w:rPr>
        <w:t>Table 1</w:t>
      </w:r>
      <w:r w:rsidR="00945CED">
        <w:rPr>
          <w:b/>
          <w:sz w:val="20"/>
          <w:szCs w:val="20"/>
        </w:rPr>
        <w:t>0</w:t>
      </w:r>
      <w:r>
        <w:rPr>
          <w:b/>
          <w:sz w:val="20"/>
          <w:szCs w:val="20"/>
        </w:rPr>
        <w:t xml:space="preserve">: Results Sign pose-based transformer on WLASL </w:t>
      </w:r>
    </w:p>
    <w:p w14:paraId="293E2F30" w14:textId="2FE5843B" w:rsidR="00350085" w:rsidRDefault="0072496C" w:rsidP="00224153">
      <w:pPr>
        <w:spacing w:after="200" w:line="276" w:lineRule="auto"/>
        <w:ind w:right="-900"/>
        <w:jc w:val="center"/>
        <w:rPr>
          <w:i/>
          <w:iCs/>
          <w:sz w:val="22"/>
          <w:szCs w:val="22"/>
        </w:rPr>
      </w:pPr>
      <w:bookmarkStart w:id="95" w:name="_Hlk117069842"/>
      <w:r w:rsidRPr="0072496C">
        <w:rPr>
          <w:i/>
          <w:iCs/>
          <w:sz w:val="22"/>
          <w:szCs w:val="22"/>
        </w:rPr>
        <w:t>Results of WLASL100 and WLASL300 on our model (SPOTER) and 6 other models</w:t>
      </w:r>
      <w:bookmarkEnd w:id="95"/>
    </w:p>
    <w:tbl>
      <w:tblPr>
        <w:tblW w:w="9026" w:type="dxa"/>
        <w:tblCellMar>
          <w:top w:w="15" w:type="dxa"/>
          <w:left w:w="15" w:type="dxa"/>
          <w:bottom w:w="15" w:type="dxa"/>
          <w:right w:w="15" w:type="dxa"/>
        </w:tblCellMar>
        <w:tblLook w:val="04A0" w:firstRow="1" w:lastRow="0" w:firstColumn="1" w:lastColumn="0" w:noHBand="0" w:noVBand="1"/>
      </w:tblPr>
      <w:tblGrid>
        <w:gridCol w:w="1918"/>
        <w:gridCol w:w="917"/>
        <w:gridCol w:w="872"/>
        <w:gridCol w:w="1587"/>
        <w:gridCol w:w="1866"/>
        <w:gridCol w:w="1866"/>
      </w:tblGrid>
      <w:tr w:rsidR="00F16EF2" w14:paraId="19A436F8"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B350" w14:textId="77777777" w:rsidR="00F16EF2" w:rsidRDefault="00F16EF2">
            <w:pPr>
              <w:pStyle w:val="NormalWeb"/>
              <w:spacing w:before="0" w:beforeAutospacing="0" w:after="0" w:afterAutospacing="0"/>
            </w:pPr>
            <w:r>
              <w:rPr>
                <w:b/>
                <w:bCs/>
                <w:color w:val="000000"/>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BD9C" w14:textId="77777777" w:rsidR="00F16EF2" w:rsidRDefault="00F16EF2">
            <w:pPr>
              <w:pStyle w:val="NormalWeb"/>
              <w:spacing w:before="0" w:beforeAutospacing="0" w:after="0" w:afterAutospacing="0"/>
              <w:jc w:val="center"/>
            </w:pPr>
            <w:r>
              <w:rPr>
                <w:b/>
                <w:bCs/>
                <w:color w:val="000000"/>
              </w:rPr>
              <w:t>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D054" w14:textId="77777777" w:rsidR="00F16EF2" w:rsidRDefault="00F16EF2">
            <w:pPr>
              <w:pStyle w:val="NormalWeb"/>
              <w:spacing w:before="0" w:beforeAutospacing="0" w:after="0" w:afterAutospacing="0"/>
              <w:jc w:val="center"/>
            </w:pPr>
            <w:r>
              <w:rPr>
                <w:b/>
                <w:bCs/>
                <w:color w:val="000000"/>
              </w:rPr>
              <w:t>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00B5F" w14:textId="77777777" w:rsidR="00F16EF2" w:rsidRDefault="00F16EF2">
            <w:pPr>
              <w:pStyle w:val="NormalWeb"/>
              <w:spacing w:before="0" w:beforeAutospacing="0" w:after="0" w:afterAutospacing="0"/>
              <w:jc w:val="center"/>
            </w:pPr>
            <w:r>
              <w:rPr>
                <w:b/>
                <w:bCs/>
                <w:color w:val="000000"/>
              </w:rPr>
              <w:t>Backbone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101DF" w14:textId="77777777" w:rsidR="00F16EF2" w:rsidRDefault="00F16EF2">
            <w:pPr>
              <w:pStyle w:val="NormalWeb"/>
              <w:spacing w:before="0" w:beforeAutospacing="0" w:after="0" w:afterAutospacing="0"/>
              <w:jc w:val="center"/>
            </w:pPr>
            <w:r>
              <w:rPr>
                <w:b/>
                <w:bCs/>
                <w:color w:val="000000"/>
              </w:rPr>
              <w:t>WLASL100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190FE" w14:textId="77777777" w:rsidR="00F16EF2" w:rsidRDefault="00F16EF2">
            <w:pPr>
              <w:pStyle w:val="NormalWeb"/>
              <w:spacing w:before="0" w:beforeAutospacing="0" w:after="0" w:afterAutospacing="0"/>
              <w:jc w:val="center"/>
            </w:pPr>
            <w:r>
              <w:rPr>
                <w:b/>
                <w:bCs/>
                <w:color w:val="000000"/>
              </w:rPr>
              <w:t>WLASL300</w:t>
            </w:r>
          </w:p>
        </w:tc>
      </w:tr>
      <w:tr w:rsidR="00F16EF2" w14:paraId="05458605"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D81A3" w14:textId="77777777" w:rsidR="00F16EF2" w:rsidRDefault="00F16EF2">
            <w:pPr>
              <w:pStyle w:val="NormalWeb"/>
              <w:spacing w:before="0" w:beforeAutospacing="0" w:after="0" w:afterAutospacing="0"/>
            </w:pPr>
            <w:r>
              <w:rPr>
                <w:b/>
                <w:bCs/>
                <w:color w:val="000000"/>
              </w:rPr>
              <w:t>I3D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373D"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ADDA6"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615E1"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213C8" w14:textId="77777777" w:rsidR="00F16EF2" w:rsidRDefault="00F16EF2">
            <w:pPr>
              <w:pStyle w:val="NormalWeb"/>
              <w:spacing w:before="0" w:beforeAutospacing="0" w:after="0" w:afterAutospacing="0"/>
              <w:jc w:val="center"/>
            </w:pPr>
            <w:r>
              <w:rPr>
                <w:color w:val="000000"/>
              </w:rPr>
              <w:t>65.89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BE97" w14:textId="77777777" w:rsidR="00F16EF2" w:rsidRDefault="00F16EF2">
            <w:pPr>
              <w:pStyle w:val="NormalWeb"/>
              <w:spacing w:before="0" w:beforeAutospacing="0" w:after="0" w:afterAutospacing="0"/>
              <w:jc w:val="center"/>
            </w:pPr>
            <w:r>
              <w:rPr>
                <w:color w:val="000000"/>
              </w:rPr>
              <w:t>56.14</w:t>
            </w:r>
          </w:p>
        </w:tc>
      </w:tr>
      <w:tr w:rsidR="00F16EF2" w14:paraId="67B39F8C"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31527" w14:textId="77777777" w:rsidR="00F16EF2" w:rsidRDefault="00F16EF2">
            <w:pPr>
              <w:pStyle w:val="NormalWeb"/>
              <w:spacing w:before="0" w:beforeAutospacing="0" w:after="0" w:afterAutospacing="0"/>
            </w:pPr>
            <w:r>
              <w:rPr>
                <w:b/>
                <w:bCs/>
                <w:color w:val="000000"/>
              </w:rPr>
              <w:t>TK-3D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F60DE"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0D7A"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5B937"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6028" w14:textId="77777777" w:rsidR="00F16EF2" w:rsidRDefault="00F16EF2">
            <w:pPr>
              <w:pStyle w:val="NormalWeb"/>
              <w:spacing w:before="0" w:beforeAutospacing="0" w:after="0" w:afterAutospacing="0"/>
              <w:jc w:val="center"/>
            </w:pPr>
            <w:r>
              <w:rPr>
                <w:b/>
                <w:bCs/>
                <w:color w:val="000000"/>
              </w:rPr>
              <w:t>77.55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8497" w14:textId="77777777" w:rsidR="00F16EF2" w:rsidRDefault="00F16EF2">
            <w:pPr>
              <w:pStyle w:val="NormalWeb"/>
              <w:spacing w:before="0" w:beforeAutospacing="0" w:after="0" w:afterAutospacing="0"/>
              <w:jc w:val="center"/>
            </w:pPr>
            <w:r>
              <w:rPr>
                <w:b/>
                <w:bCs/>
                <w:color w:val="000000"/>
              </w:rPr>
              <w:t>68.75</w:t>
            </w:r>
          </w:p>
        </w:tc>
      </w:tr>
      <w:tr w:rsidR="00F16EF2" w14:paraId="26A0DC8C"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CA016" w14:textId="77777777" w:rsidR="00F16EF2" w:rsidRDefault="00F16EF2">
            <w:pPr>
              <w:pStyle w:val="NormalWeb"/>
              <w:spacing w:before="0" w:beforeAutospacing="0" w:after="0" w:afterAutospacing="0"/>
            </w:pPr>
            <w:r>
              <w:rPr>
                <w:b/>
                <w:bCs/>
                <w:color w:val="000000"/>
              </w:rPr>
              <w:t>Fusion-3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67137"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22351"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1E08C"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3A18" w14:textId="77777777" w:rsidR="00F16EF2" w:rsidRDefault="00F16EF2">
            <w:pPr>
              <w:pStyle w:val="NormalWeb"/>
              <w:spacing w:before="0" w:beforeAutospacing="0" w:after="0" w:afterAutospacing="0"/>
              <w:jc w:val="center"/>
            </w:pPr>
            <w:r>
              <w:rPr>
                <w:color w:val="000000"/>
              </w:rPr>
              <w:t>75.67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17F63" w14:textId="77777777" w:rsidR="00F16EF2" w:rsidRDefault="00F16EF2">
            <w:pPr>
              <w:pStyle w:val="NormalWeb"/>
              <w:spacing w:before="0" w:beforeAutospacing="0" w:after="0" w:afterAutospacing="0"/>
              <w:jc w:val="center"/>
            </w:pPr>
            <w:r>
              <w:rPr>
                <w:color w:val="000000"/>
              </w:rPr>
              <w:t>68.30</w:t>
            </w:r>
          </w:p>
        </w:tc>
      </w:tr>
      <w:tr w:rsidR="00F16EF2" w14:paraId="2924DA4F"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9A9B3" w14:textId="77777777" w:rsidR="00F16EF2" w:rsidRDefault="00F16EF2">
            <w:pPr>
              <w:pStyle w:val="NormalWeb"/>
              <w:spacing w:before="0" w:beforeAutospacing="0" w:after="0" w:afterAutospacing="0"/>
            </w:pPr>
            <w:r>
              <w:rPr>
                <w:b/>
                <w:bCs/>
                <w:color w:val="000000"/>
              </w:rPr>
              <w:t>GCN-BERT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FEC67"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D03FC"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A8D9"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5F8E" w14:textId="77777777" w:rsidR="00F16EF2" w:rsidRDefault="00F16EF2">
            <w:pPr>
              <w:pStyle w:val="NormalWeb"/>
              <w:spacing w:before="0" w:beforeAutospacing="0" w:after="0" w:afterAutospacing="0"/>
              <w:jc w:val="center"/>
            </w:pPr>
            <w:r>
              <w:rPr>
                <w:color w:val="000000"/>
              </w:rPr>
              <w:t>60.15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E9271" w14:textId="77777777" w:rsidR="00F16EF2" w:rsidRDefault="00F16EF2">
            <w:pPr>
              <w:pStyle w:val="NormalWeb"/>
              <w:spacing w:before="0" w:beforeAutospacing="0" w:after="0" w:afterAutospacing="0"/>
              <w:jc w:val="center"/>
            </w:pPr>
            <w:r>
              <w:rPr>
                <w:color w:val="000000"/>
              </w:rPr>
              <w:t>42.18</w:t>
            </w:r>
          </w:p>
        </w:tc>
      </w:tr>
      <w:tr w:rsidR="00F16EF2" w14:paraId="1419B580"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7D9B3" w14:textId="77777777" w:rsidR="00F16EF2" w:rsidRDefault="00F16EF2">
            <w:pPr>
              <w:pStyle w:val="NormalWeb"/>
              <w:spacing w:before="0" w:beforeAutospacing="0" w:after="0" w:afterAutospacing="0"/>
            </w:pPr>
            <w:r>
              <w:rPr>
                <w:b/>
                <w:bCs/>
                <w:color w:val="000000"/>
              </w:rPr>
              <w:t>Pose-TGCN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76911"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E21"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1805E"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81D2" w14:textId="77777777" w:rsidR="00F16EF2" w:rsidRDefault="00F16EF2">
            <w:pPr>
              <w:pStyle w:val="NormalWeb"/>
              <w:spacing w:before="0" w:beforeAutospacing="0" w:after="0" w:afterAutospacing="0"/>
              <w:jc w:val="center"/>
            </w:pPr>
            <w:r>
              <w:rPr>
                <w:color w:val="000000"/>
              </w:rPr>
              <w:t>55.43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F2FCD" w14:textId="77777777" w:rsidR="00F16EF2" w:rsidRDefault="00F16EF2">
            <w:pPr>
              <w:pStyle w:val="NormalWeb"/>
              <w:spacing w:before="0" w:beforeAutospacing="0" w:after="0" w:afterAutospacing="0"/>
              <w:jc w:val="center"/>
            </w:pPr>
            <w:r>
              <w:rPr>
                <w:color w:val="000000"/>
              </w:rPr>
              <w:t>38.32</w:t>
            </w:r>
          </w:p>
        </w:tc>
      </w:tr>
      <w:tr w:rsidR="00F16EF2" w14:paraId="23EFCE9C"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4A3E0" w14:textId="77777777" w:rsidR="00F16EF2" w:rsidRDefault="00F16EF2">
            <w:pPr>
              <w:pStyle w:val="NormalWeb"/>
              <w:spacing w:before="0" w:beforeAutospacing="0" w:after="0" w:afterAutospacing="0"/>
            </w:pPr>
            <w:r>
              <w:rPr>
                <w:b/>
                <w:bCs/>
                <w:color w:val="000000"/>
              </w:rPr>
              <w:t>Pose-GRU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FA0F0"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E0BD9"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7CFE"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EB2D" w14:textId="77777777" w:rsidR="00F16EF2" w:rsidRDefault="00F16EF2">
            <w:pPr>
              <w:pStyle w:val="NormalWeb"/>
              <w:spacing w:before="0" w:beforeAutospacing="0" w:after="0" w:afterAutospacing="0"/>
              <w:jc w:val="center"/>
            </w:pPr>
            <w:r>
              <w:rPr>
                <w:color w:val="000000"/>
              </w:rPr>
              <w:t>46.51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DB17" w14:textId="77777777" w:rsidR="00F16EF2" w:rsidRDefault="00F16EF2">
            <w:pPr>
              <w:pStyle w:val="NormalWeb"/>
              <w:spacing w:before="0" w:beforeAutospacing="0" w:after="0" w:afterAutospacing="0"/>
              <w:jc w:val="center"/>
            </w:pPr>
            <w:r>
              <w:rPr>
                <w:color w:val="000000"/>
              </w:rPr>
              <w:t>33.68</w:t>
            </w:r>
          </w:p>
        </w:tc>
      </w:tr>
      <w:tr w:rsidR="00F16EF2" w14:paraId="29F81B81"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5F490" w14:textId="77777777" w:rsidR="00F16EF2" w:rsidRDefault="00F16EF2">
            <w:pPr>
              <w:pStyle w:val="NormalWeb"/>
              <w:spacing w:before="0" w:beforeAutospacing="0" w:after="0" w:afterAutospacing="0"/>
            </w:pPr>
            <w:r>
              <w:rPr>
                <w:b/>
                <w:bCs/>
                <w:color w:val="000000"/>
              </w:rPr>
              <w:t>SPOTER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41380"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CF183"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0A87"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B202" w14:textId="77777777" w:rsidR="00F16EF2" w:rsidRDefault="00F16EF2">
            <w:pPr>
              <w:pStyle w:val="NormalWeb"/>
              <w:spacing w:before="0" w:beforeAutospacing="0" w:after="0" w:afterAutospacing="0"/>
              <w:jc w:val="center"/>
            </w:pPr>
            <w:r>
              <w:rPr>
                <w:b/>
                <w:bCs/>
                <w:color w:val="000000"/>
              </w:rPr>
              <w:t>63.18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3F62F" w14:textId="77777777" w:rsidR="00F16EF2" w:rsidRDefault="00F16EF2">
            <w:pPr>
              <w:pStyle w:val="NormalWeb"/>
              <w:spacing w:before="0" w:beforeAutospacing="0" w:after="0" w:afterAutospacing="0"/>
              <w:jc w:val="center"/>
            </w:pPr>
            <w:r>
              <w:rPr>
                <w:b/>
                <w:bCs/>
                <w:color w:val="000000"/>
              </w:rPr>
              <w:t>43.78</w:t>
            </w:r>
          </w:p>
        </w:tc>
      </w:tr>
    </w:tbl>
    <w:p w14:paraId="38149E05" w14:textId="77777777" w:rsidR="0072496C" w:rsidRDefault="0072496C" w:rsidP="00350085">
      <w:pPr>
        <w:spacing w:after="200" w:line="276" w:lineRule="auto"/>
        <w:ind w:right="-900"/>
        <w:jc w:val="both"/>
      </w:pPr>
    </w:p>
    <w:p w14:paraId="02A6A070" w14:textId="2366C15C" w:rsidR="0072496C" w:rsidRDefault="00FC6835" w:rsidP="00350085">
      <w:pPr>
        <w:spacing w:after="200" w:line="276" w:lineRule="auto"/>
        <w:ind w:right="-900"/>
        <w:jc w:val="both"/>
      </w:pPr>
      <w:r>
        <w:t>LSR:</w:t>
      </w:r>
    </w:p>
    <w:p w14:paraId="6A68E0A4" w14:textId="17B1C18D" w:rsidR="00F36F5D" w:rsidRDefault="00FC6835" w:rsidP="00F36F5D">
      <w:pPr>
        <w:jc w:val="center"/>
      </w:pPr>
      <w:r>
        <w:rPr>
          <w:b/>
          <w:sz w:val="20"/>
          <w:szCs w:val="20"/>
        </w:rPr>
        <w:t>Table 1</w:t>
      </w:r>
      <w:r w:rsidR="00945CED">
        <w:rPr>
          <w:b/>
          <w:sz w:val="20"/>
          <w:szCs w:val="20"/>
        </w:rPr>
        <w:t>1</w:t>
      </w:r>
      <w:r>
        <w:rPr>
          <w:b/>
          <w:sz w:val="20"/>
          <w:szCs w:val="20"/>
        </w:rPr>
        <w:t xml:space="preserve">: Top1 average recognition accuracy </w:t>
      </w:r>
    </w:p>
    <w:p w14:paraId="7F596BE2" w14:textId="745B25AD" w:rsidR="003E46DF" w:rsidRDefault="00F36F5D" w:rsidP="00F36F5D">
      <w:pPr>
        <w:jc w:val="center"/>
        <w:rPr>
          <w:i/>
          <w:iCs/>
          <w:sz w:val="22"/>
          <w:szCs w:val="22"/>
        </w:rPr>
      </w:pPr>
      <w:r>
        <w:rPr>
          <w:i/>
          <w:iCs/>
          <w:sz w:val="22"/>
          <w:szCs w:val="22"/>
        </w:rPr>
        <w:t>Top1 average r</w:t>
      </w:r>
      <w:r w:rsidRPr="00F36F5D">
        <w:rPr>
          <w:i/>
          <w:iCs/>
          <w:sz w:val="22"/>
          <w:szCs w:val="22"/>
        </w:rPr>
        <w:t xml:space="preserve">esults of </w:t>
      </w:r>
      <w:r>
        <w:rPr>
          <w:i/>
          <w:iCs/>
          <w:sz w:val="22"/>
          <w:szCs w:val="22"/>
        </w:rPr>
        <w:t>LSA64 dataset</w:t>
      </w:r>
      <w:r w:rsidRPr="00F36F5D">
        <w:rPr>
          <w:i/>
          <w:iCs/>
          <w:sz w:val="22"/>
          <w:szCs w:val="22"/>
        </w:rPr>
        <w:t xml:space="preserve"> on our model (SPOTER) and 6 other models</w:t>
      </w:r>
    </w:p>
    <w:p w14:paraId="67C14B64" w14:textId="77777777" w:rsidR="00F16EF2" w:rsidRDefault="00F16EF2" w:rsidP="00F36F5D">
      <w:pPr>
        <w:jc w:val="center"/>
        <w:rPr>
          <w:noProof/>
        </w:rPr>
      </w:pPr>
    </w:p>
    <w:tbl>
      <w:tblPr>
        <w:tblW w:w="9026" w:type="dxa"/>
        <w:tblCellMar>
          <w:top w:w="15" w:type="dxa"/>
          <w:left w:w="15" w:type="dxa"/>
          <w:bottom w:w="15" w:type="dxa"/>
          <w:right w:w="15" w:type="dxa"/>
        </w:tblCellMar>
        <w:tblLook w:val="04A0" w:firstRow="1" w:lastRow="0" w:firstColumn="1" w:lastColumn="0" w:noHBand="0" w:noVBand="1"/>
      </w:tblPr>
      <w:tblGrid>
        <w:gridCol w:w="3622"/>
        <w:gridCol w:w="1280"/>
        <w:gridCol w:w="1218"/>
        <w:gridCol w:w="2906"/>
      </w:tblGrid>
      <w:tr w:rsidR="00F16EF2" w14:paraId="5DB646A3"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C8402" w14:textId="77777777" w:rsidR="00F16EF2" w:rsidRDefault="00F16EF2">
            <w:pPr>
              <w:pStyle w:val="NormalWeb"/>
              <w:spacing w:before="0" w:beforeAutospacing="0" w:after="0" w:afterAutospacing="0"/>
            </w:pPr>
            <w:r>
              <w:rPr>
                <w:b/>
                <w:bCs/>
                <w:color w:val="000000"/>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12DE6" w14:textId="77777777" w:rsidR="00F16EF2" w:rsidRDefault="00F16EF2">
            <w:pPr>
              <w:pStyle w:val="NormalWeb"/>
              <w:spacing w:before="0" w:beforeAutospacing="0" w:after="0" w:afterAutospacing="0"/>
              <w:jc w:val="center"/>
            </w:pPr>
            <w:r>
              <w:rPr>
                <w:b/>
                <w:bCs/>
                <w:color w:val="000000"/>
              </w:rPr>
              <w:t>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A9D0F" w14:textId="77777777" w:rsidR="00F16EF2" w:rsidRDefault="00F16EF2">
            <w:pPr>
              <w:pStyle w:val="NormalWeb"/>
              <w:spacing w:before="0" w:beforeAutospacing="0" w:after="0" w:afterAutospacing="0"/>
              <w:jc w:val="center"/>
            </w:pPr>
            <w:r>
              <w:rPr>
                <w:b/>
                <w:bCs/>
                <w:color w:val="000000"/>
              </w:rPr>
              <w:t>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80D62" w14:textId="0DF6965E" w:rsidR="00F16EF2" w:rsidRDefault="00AF056C">
            <w:pPr>
              <w:pStyle w:val="NormalWeb"/>
              <w:spacing w:before="0" w:beforeAutospacing="0" w:after="0" w:afterAutospacing="0"/>
            </w:pPr>
            <w:r>
              <w:rPr>
                <w:b/>
                <w:bCs/>
                <w:color w:val="000000"/>
              </w:rPr>
              <w:t>Accuracy</w:t>
            </w:r>
          </w:p>
        </w:tc>
      </w:tr>
      <w:tr w:rsidR="00F16EF2" w14:paraId="280F1661"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B37B" w14:textId="77777777" w:rsidR="00F16EF2" w:rsidRDefault="00F16EF2">
            <w:pPr>
              <w:pStyle w:val="NormalWeb"/>
              <w:spacing w:before="0" w:beforeAutospacing="0" w:after="0" w:afterAutospacing="0"/>
            </w:pPr>
            <w:r>
              <w:rPr>
                <w:b/>
                <w:bCs/>
                <w:color w:val="000000"/>
              </w:rPr>
              <w:t>LSTM + 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4E79"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95B29"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209F" w14:textId="77777777" w:rsidR="00F16EF2" w:rsidRDefault="00F16EF2">
            <w:pPr>
              <w:pStyle w:val="NormalWeb"/>
              <w:spacing w:before="0" w:beforeAutospacing="0" w:after="0" w:afterAutospacing="0"/>
            </w:pPr>
            <w:r>
              <w:rPr>
                <w:color w:val="000000"/>
              </w:rPr>
              <w:t xml:space="preserve">98.09 </w:t>
            </w:r>
            <w:r>
              <w:rPr>
                <w:color w:val="000000"/>
                <w:shd w:val="clear" w:color="auto" w:fill="FFFFFF"/>
              </w:rPr>
              <w:t>± 0.59 *</w:t>
            </w:r>
          </w:p>
        </w:tc>
      </w:tr>
      <w:tr w:rsidR="00F16EF2" w14:paraId="1AC94688"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A5DEE" w14:textId="77777777" w:rsidR="00F16EF2" w:rsidRDefault="00F16EF2">
            <w:pPr>
              <w:pStyle w:val="NormalWeb"/>
              <w:spacing w:before="0" w:beforeAutospacing="0" w:after="0" w:afterAutospacing="0"/>
            </w:pPr>
            <w:r>
              <w:rPr>
                <w:b/>
                <w:bCs/>
                <w:color w:val="000000"/>
              </w:rPr>
              <w:t>LSTM + DSC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25360"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52A2B"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F9879" w14:textId="77777777" w:rsidR="00F16EF2" w:rsidRDefault="00F16EF2">
            <w:pPr>
              <w:pStyle w:val="NormalWeb"/>
              <w:spacing w:before="0" w:beforeAutospacing="0" w:after="0" w:afterAutospacing="0"/>
            </w:pPr>
            <w:r>
              <w:rPr>
                <w:color w:val="000000"/>
              </w:rPr>
              <w:t xml:space="preserve">99.84 </w:t>
            </w:r>
            <w:r>
              <w:rPr>
                <w:color w:val="000000"/>
                <w:shd w:val="clear" w:color="auto" w:fill="FFFFFF"/>
              </w:rPr>
              <w:t>± 0.19 *</w:t>
            </w:r>
          </w:p>
        </w:tc>
      </w:tr>
      <w:tr w:rsidR="00F16EF2" w14:paraId="20300F7A"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38A73" w14:textId="77777777" w:rsidR="00F16EF2" w:rsidRDefault="00F16EF2">
            <w:pPr>
              <w:pStyle w:val="NormalWeb"/>
              <w:spacing w:before="0" w:beforeAutospacing="0" w:after="0" w:afterAutospacing="0"/>
            </w:pPr>
            <w:r>
              <w:rPr>
                <w:b/>
                <w:bCs/>
                <w:color w:val="000000"/>
              </w:rPr>
              <w:t>DeepSign 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33CB6"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CF148"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0FE7E" w14:textId="77777777" w:rsidR="00F16EF2" w:rsidRDefault="00F16EF2">
            <w:pPr>
              <w:pStyle w:val="NormalWeb"/>
              <w:spacing w:before="0" w:beforeAutospacing="0" w:after="0" w:afterAutospacing="0"/>
            </w:pPr>
            <w:r>
              <w:rPr>
                <w:color w:val="000000"/>
              </w:rPr>
              <w:t>96.00</w:t>
            </w:r>
          </w:p>
        </w:tc>
      </w:tr>
      <w:tr w:rsidR="00F16EF2" w14:paraId="0F2603D2"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E7DC7" w14:textId="77777777" w:rsidR="00F16EF2" w:rsidRDefault="00F16EF2">
            <w:pPr>
              <w:pStyle w:val="NormalWeb"/>
              <w:spacing w:before="0" w:beforeAutospacing="0" w:after="0" w:afterAutospacing="0"/>
            </w:pPr>
            <w:r>
              <w:rPr>
                <w:b/>
                <w:bCs/>
                <w:color w:val="000000"/>
              </w:rPr>
              <w:lastRenderedPageBreak/>
              <w:t>MEMP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C3FEC"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CE155"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2DE2" w14:textId="77777777" w:rsidR="00F16EF2" w:rsidRDefault="00F16EF2">
            <w:pPr>
              <w:pStyle w:val="NormalWeb"/>
              <w:spacing w:before="0" w:beforeAutospacing="0" w:after="0" w:afterAutospacing="0"/>
            </w:pPr>
            <w:r>
              <w:rPr>
                <w:color w:val="000000"/>
              </w:rPr>
              <w:t>99.06</w:t>
            </w:r>
          </w:p>
        </w:tc>
      </w:tr>
      <w:tr w:rsidR="00F16EF2" w14:paraId="4367CA5D"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59D8" w14:textId="77777777" w:rsidR="00F16EF2" w:rsidRDefault="00F16EF2">
            <w:pPr>
              <w:pStyle w:val="NormalWeb"/>
              <w:spacing w:before="0" w:beforeAutospacing="0" w:after="0" w:afterAutospacing="0"/>
            </w:pPr>
            <w:r>
              <w:rPr>
                <w:b/>
                <w:bCs/>
                <w:color w:val="000000"/>
              </w:rPr>
              <w:t>ELM + MN 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C830B"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C1316"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527E2" w14:textId="77777777" w:rsidR="00F16EF2" w:rsidRDefault="00F16EF2">
            <w:pPr>
              <w:pStyle w:val="NormalWeb"/>
              <w:spacing w:before="0" w:beforeAutospacing="0" w:after="0" w:afterAutospacing="0"/>
            </w:pPr>
            <w:r>
              <w:rPr>
                <w:color w:val="000000"/>
              </w:rPr>
              <w:t>97.81</w:t>
            </w:r>
          </w:p>
        </w:tc>
      </w:tr>
      <w:tr w:rsidR="00F16EF2" w14:paraId="2B40BAB3"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B33A3" w14:textId="77777777" w:rsidR="00F16EF2" w:rsidRDefault="00F16EF2">
            <w:pPr>
              <w:pStyle w:val="NormalWeb"/>
              <w:spacing w:before="0" w:beforeAutospacing="0" w:after="0" w:afterAutospacing="0"/>
            </w:pPr>
            <w:r>
              <w:rPr>
                <w:b/>
                <w:bCs/>
                <w:color w:val="000000"/>
              </w:rPr>
              <w:t>I3D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8FCF6"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D2FDF"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27B4A" w14:textId="77777777" w:rsidR="00F16EF2" w:rsidRDefault="00F16EF2">
            <w:pPr>
              <w:pStyle w:val="NormalWeb"/>
              <w:spacing w:before="0" w:beforeAutospacing="0" w:after="0" w:afterAutospacing="0"/>
            </w:pPr>
            <w:r>
              <w:rPr>
                <w:color w:val="000000"/>
              </w:rPr>
              <w:t>98.91</w:t>
            </w:r>
          </w:p>
        </w:tc>
      </w:tr>
      <w:tr w:rsidR="00F16EF2" w14:paraId="244E2F7C" w14:textId="77777777" w:rsidTr="00F16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F52" w14:textId="77777777" w:rsidR="00F16EF2" w:rsidRDefault="00F16EF2">
            <w:pPr>
              <w:pStyle w:val="NormalWeb"/>
              <w:spacing w:before="0" w:beforeAutospacing="0" w:after="0" w:afterAutospacing="0"/>
            </w:pPr>
            <w:r>
              <w:rPr>
                <w:b/>
                <w:bCs/>
                <w:color w:val="000000"/>
              </w:rPr>
              <w:t>SPOTER (Ours)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972C4" w14:textId="77777777" w:rsidR="00F16EF2" w:rsidRDefault="00F16EF2">
            <w:pPr>
              <w:pStyle w:val="NormalWeb"/>
              <w:spacing w:before="0" w:beforeAutospacing="0" w:after="0" w:afterAutospacing="0"/>
              <w:jc w:val="center"/>
            </w:pPr>
            <w:r>
              <w:rPr>
                <w:rFonts w:ascii="Segoe UI Symbol" w:hAnsi="Segoe UI Symbol" w:cs="Segoe UI Symbol"/>
                <w:color w:val="202122"/>
                <w:sz w:val="25"/>
                <w:szCs w:val="25"/>
                <w:shd w:val="clear" w:color="auto" w:fill="F8F9F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4AB49" w14:textId="77777777" w:rsidR="00F16EF2" w:rsidRDefault="00F16EF2">
            <w:pPr>
              <w:pStyle w:val="NormalWeb"/>
              <w:spacing w:before="0" w:beforeAutospacing="0" w:after="0" w:afterAutospacing="0"/>
              <w:jc w:val="center"/>
            </w:pPr>
            <w:r>
              <w:rPr>
                <w:rFonts w:ascii="Segoe UI Symbol" w:hAnsi="Segoe UI Symbol" w:cs="Segoe UI Symbol"/>
                <w:color w:val="2021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BE071" w14:textId="77777777" w:rsidR="00F16EF2" w:rsidRDefault="00F16EF2">
            <w:pPr>
              <w:pStyle w:val="NormalWeb"/>
              <w:spacing w:before="0" w:beforeAutospacing="0" w:after="0" w:afterAutospacing="0"/>
            </w:pPr>
            <w:r>
              <w:rPr>
                <w:b/>
                <w:bCs/>
                <w:color w:val="000000"/>
              </w:rPr>
              <w:t xml:space="preserve">100.00 </w:t>
            </w:r>
            <w:r>
              <w:rPr>
                <w:b/>
                <w:bCs/>
                <w:color w:val="000000"/>
                <w:shd w:val="clear" w:color="auto" w:fill="FFFFFF"/>
              </w:rPr>
              <w:t>± 0 *</w:t>
            </w:r>
          </w:p>
        </w:tc>
      </w:tr>
    </w:tbl>
    <w:p w14:paraId="29E656B9" w14:textId="77777777" w:rsidR="00C91B52" w:rsidRDefault="00C91B52" w:rsidP="00F16EF2">
      <w:pPr>
        <w:spacing w:after="200" w:line="276" w:lineRule="auto"/>
        <w:ind w:right="-900"/>
        <w:jc w:val="both"/>
      </w:pPr>
    </w:p>
    <w:p w14:paraId="351F84FB" w14:textId="647CFDEA" w:rsidR="003D70EE" w:rsidRDefault="003D70EE">
      <w:pPr>
        <w:pStyle w:val="Heading2"/>
      </w:pPr>
      <w:bookmarkStart w:id="96" w:name="_Toc135945324"/>
      <w:r>
        <w:rPr>
          <w:rFonts w:ascii="Times New Roman" w:hAnsi="Times New Roman" w:cs="Times New Roman"/>
        </w:rPr>
        <w:t xml:space="preserve">Literature Review </w:t>
      </w:r>
      <w:r>
        <w:t>Summary Table</w:t>
      </w:r>
      <w:bookmarkEnd w:id="75"/>
      <w:bookmarkEnd w:id="76"/>
      <w:bookmarkEnd w:id="77"/>
      <w:bookmarkEnd w:id="78"/>
      <w:bookmarkEnd w:id="96"/>
    </w:p>
    <w:p w14:paraId="21585550" w14:textId="2F54A268" w:rsidR="00CB70DA" w:rsidRDefault="00CB70DA" w:rsidP="00CB70DA">
      <w:pPr>
        <w:widowControl w:val="0"/>
        <w:spacing w:before="72"/>
        <w:jc w:val="both"/>
      </w:pPr>
      <w:r>
        <w:t xml:space="preserve">This table contains the summary of various past research papers from 2014-2021. </w:t>
      </w:r>
    </w:p>
    <w:p w14:paraId="5CE7371D" w14:textId="77777777" w:rsidR="00AF056C" w:rsidRDefault="00AF056C" w:rsidP="00CB70DA">
      <w:pPr>
        <w:widowControl w:val="0"/>
        <w:spacing w:before="72"/>
        <w:jc w:val="both"/>
      </w:pPr>
    </w:p>
    <w:p w14:paraId="54CDABE9" w14:textId="08E90E31" w:rsidR="00CB70DA" w:rsidRDefault="00CB70DA">
      <w:pPr>
        <w:pStyle w:val="Heading4"/>
        <w:spacing w:before="120"/>
        <w:jc w:val="center"/>
        <w:rPr>
          <w:i/>
          <w:sz w:val="20"/>
          <w:szCs w:val="20"/>
        </w:rPr>
      </w:pPr>
      <w:bookmarkStart w:id="97" w:name="_heading=h.2p2csry" w:colFirst="0" w:colLast="0"/>
      <w:bookmarkEnd w:id="97"/>
      <w:r>
        <w:rPr>
          <w:i/>
          <w:sz w:val="20"/>
          <w:szCs w:val="20"/>
        </w:rPr>
        <w:t xml:space="preserve">Table </w:t>
      </w:r>
      <w:r w:rsidR="00945CED">
        <w:rPr>
          <w:i/>
          <w:sz w:val="20"/>
          <w:szCs w:val="20"/>
        </w:rPr>
        <w:t>12</w:t>
      </w:r>
      <w:r>
        <w:rPr>
          <w:i/>
          <w:sz w:val="20"/>
          <w:szCs w:val="20"/>
        </w:rPr>
        <w:t>: Work done on Sign Language Recognition</w:t>
      </w:r>
    </w:p>
    <w:p w14:paraId="7148FF47" w14:textId="77777777" w:rsidR="00CB70DA" w:rsidRDefault="00CB70DA" w:rsidP="00CB70DA">
      <w:pPr>
        <w:widowControl w:val="0"/>
        <w:spacing w:before="65"/>
        <w:jc w:val="center"/>
        <w:rPr>
          <w:i/>
          <w:sz w:val="22"/>
          <w:szCs w:val="22"/>
        </w:rPr>
      </w:pPr>
      <w:r>
        <w:rPr>
          <w:i/>
          <w:sz w:val="22"/>
          <w:szCs w:val="22"/>
        </w:rPr>
        <w:t xml:space="preserve">The table contains the summary of various past research papers on </w:t>
      </w:r>
    </w:p>
    <w:p w14:paraId="18764DBE" w14:textId="55EAA9F5" w:rsidR="00CB70DA" w:rsidRDefault="00CB70DA" w:rsidP="00CB70DA">
      <w:pPr>
        <w:widowControl w:val="0"/>
        <w:spacing w:before="13"/>
        <w:jc w:val="center"/>
        <w:rPr>
          <w:i/>
          <w:sz w:val="22"/>
          <w:szCs w:val="22"/>
        </w:rPr>
      </w:pPr>
      <w:r>
        <w:rPr>
          <w:i/>
          <w:sz w:val="22"/>
          <w:szCs w:val="22"/>
        </w:rPr>
        <w:t xml:space="preserve">Sign Language Recognition from 2014-2022. </w:t>
      </w:r>
    </w:p>
    <w:p w14:paraId="268707D4" w14:textId="77777777" w:rsidR="00FF677C" w:rsidRDefault="00FF677C" w:rsidP="00CB70DA">
      <w:pPr>
        <w:widowControl w:val="0"/>
        <w:spacing w:before="13"/>
        <w:jc w:val="center"/>
        <w:rPr>
          <w:i/>
          <w:sz w:val="22"/>
          <w:szCs w:val="22"/>
        </w:rPr>
      </w:pPr>
    </w:p>
    <w:tbl>
      <w:tblPr>
        <w:tblW w:w="9525"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275"/>
        <w:gridCol w:w="840"/>
        <w:gridCol w:w="1365"/>
        <w:gridCol w:w="2550"/>
        <w:gridCol w:w="1485"/>
        <w:gridCol w:w="1380"/>
      </w:tblGrid>
      <w:tr w:rsidR="00CB70DA" w14:paraId="07B40987" w14:textId="77777777" w:rsidTr="003B101A">
        <w:trPr>
          <w:trHeight w:val="330"/>
          <w:jc w:val="center"/>
        </w:trPr>
        <w:tc>
          <w:tcPr>
            <w:tcW w:w="630" w:type="dxa"/>
            <w:tcBorders>
              <w:top w:val="single" w:sz="4" w:space="0" w:color="000000"/>
            </w:tcBorders>
          </w:tcPr>
          <w:p w14:paraId="0D912ABF" w14:textId="77777777" w:rsidR="00CB70DA" w:rsidRDefault="00CB70DA" w:rsidP="003B101A">
            <w:pPr>
              <w:rPr>
                <w:b/>
              </w:rPr>
            </w:pPr>
            <w:r>
              <w:rPr>
                <w:b/>
              </w:rPr>
              <w:t>No.</w:t>
            </w:r>
          </w:p>
        </w:tc>
        <w:tc>
          <w:tcPr>
            <w:tcW w:w="1275" w:type="dxa"/>
            <w:tcBorders>
              <w:top w:val="single" w:sz="4" w:space="0" w:color="000000"/>
            </w:tcBorders>
          </w:tcPr>
          <w:p w14:paraId="1521A81F" w14:textId="77777777" w:rsidR="00CB70DA" w:rsidRDefault="00CB70DA" w:rsidP="003B101A">
            <w:pPr>
              <w:rPr>
                <w:b/>
              </w:rPr>
            </w:pPr>
            <w:r>
              <w:rPr>
                <w:b/>
              </w:rPr>
              <w:t>Author</w:t>
            </w:r>
          </w:p>
        </w:tc>
        <w:tc>
          <w:tcPr>
            <w:tcW w:w="840" w:type="dxa"/>
            <w:tcBorders>
              <w:top w:val="single" w:sz="4" w:space="0" w:color="000000"/>
            </w:tcBorders>
          </w:tcPr>
          <w:p w14:paraId="473B72B8" w14:textId="77777777" w:rsidR="00CB70DA" w:rsidRDefault="00CB70DA" w:rsidP="003B101A">
            <w:pPr>
              <w:rPr>
                <w:b/>
              </w:rPr>
            </w:pPr>
            <w:r>
              <w:rPr>
                <w:b/>
              </w:rPr>
              <w:t>Year</w:t>
            </w:r>
          </w:p>
        </w:tc>
        <w:tc>
          <w:tcPr>
            <w:tcW w:w="1365" w:type="dxa"/>
            <w:tcBorders>
              <w:top w:val="single" w:sz="4" w:space="0" w:color="000000"/>
            </w:tcBorders>
          </w:tcPr>
          <w:p w14:paraId="4EACE54B" w14:textId="77777777" w:rsidR="00CB70DA" w:rsidRDefault="00CB70DA" w:rsidP="003B101A">
            <w:pPr>
              <w:rPr>
                <w:b/>
              </w:rPr>
            </w:pPr>
            <w:r>
              <w:rPr>
                <w:b/>
              </w:rPr>
              <w:t>Model</w:t>
            </w:r>
          </w:p>
        </w:tc>
        <w:tc>
          <w:tcPr>
            <w:tcW w:w="2550" w:type="dxa"/>
            <w:tcBorders>
              <w:top w:val="single" w:sz="4" w:space="0" w:color="000000"/>
            </w:tcBorders>
          </w:tcPr>
          <w:p w14:paraId="59E55007" w14:textId="77777777" w:rsidR="00CB70DA" w:rsidRDefault="00CB70DA" w:rsidP="003B101A">
            <w:pPr>
              <w:rPr>
                <w:b/>
              </w:rPr>
            </w:pPr>
            <w:r>
              <w:rPr>
                <w:b/>
              </w:rPr>
              <w:t>Description</w:t>
            </w:r>
          </w:p>
        </w:tc>
        <w:tc>
          <w:tcPr>
            <w:tcW w:w="1485" w:type="dxa"/>
            <w:tcBorders>
              <w:top w:val="single" w:sz="4" w:space="0" w:color="000000"/>
            </w:tcBorders>
          </w:tcPr>
          <w:p w14:paraId="4D3BF7F4" w14:textId="77777777" w:rsidR="00CB70DA" w:rsidRDefault="00CB70DA" w:rsidP="003B101A">
            <w:pPr>
              <w:rPr>
                <w:b/>
              </w:rPr>
            </w:pPr>
            <w:r>
              <w:rPr>
                <w:b/>
              </w:rPr>
              <w:t>Results (Output)</w:t>
            </w:r>
          </w:p>
        </w:tc>
        <w:tc>
          <w:tcPr>
            <w:tcW w:w="1380" w:type="dxa"/>
            <w:tcBorders>
              <w:top w:val="single" w:sz="4" w:space="0" w:color="000000"/>
            </w:tcBorders>
          </w:tcPr>
          <w:p w14:paraId="10A43C90" w14:textId="77777777" w:rsidR="00CB70DA" w:rsidRDefault="00CB70DA" w:rsidP="003B101A">
            <w:pPr>
              <w:rPr>
                <w:b/>
              </w:rPr>
            </w:pPr>
            <w:r>
              <w:rPr>
                <w:b/>
              </w:rPr>
              <w:t xml:space="preserve">Dataset (Input) </w:t>
            </w:r>
          </w:p>
        </w:tc>
      </w:tr>
      <w:tr w:rsidR="00CB70DA" w14:paraId="004B7FEC" w14:textId="77777777" w:rsidTr="003B101A">
        <w:trPr>
          <w:trHeight w:val="1920"/>
          <w:jc w:val="center"/>
        </w:trPr>
        <w:tc>
          <w:tcPr>
            <w:tcW w:w="630" w:type="dxa"/>
          </w:tcPr>
          <w:p w14:paraId="20DE2FC6" w14:textId="77777777" w:rsidR="00CB70DA" w:rsidRDefault="00CB70DA" w:rsidP="003B101A">
            <w:pPr>
              <w:jc w:val="center"/>
            </w:pPr>
            <w:r>
              <w:t>1.</w:t>
            </w:r>
          </w:p>
        </w:tc>
        <w:tc>
          <w:tcPr>
            <w:tcW w:w="1275" w:type="dxa"/>
          </w:tcPr>
          <w:p w14:paraId="06DB8D75" w14:textId="77777777" w:rsidR="00CB70DA" w:rsidRDefault="00CB70DA" w:rsidP="003B101A">
            <w:r>
              <w:t>Songyao Jiang, Bin Sun</w:t>
            </w:r>
          </w:p>
          <w:p w14:paraId="2FCE82C5" w14:textId="77777777" w:rsidR="00CB70DA" w:rsidRDefault="00CB70DA" w:rsidP="003B101A"/>
        </w:tc>
        <w:tc>
          <w:tcPr>
            <w:tcW w:w="840" w:type="dxa"/>
          </w:tcPr>
          <w:p w14:paraId="207B7B10" w14:textId="77777777" w:rsidR="00CB70DA" w:rsidRDefault="00CB70DA" w:rsidP="003B101A">
            <w:r>
              <w:t>2021</w:t>
            </w:r>
          </w:p>
        </w:tc>
        <w:tc>
          <w:tcPr>
            <w:tcW w:w="1365" w:type="dxa"/>
          </w:tcPr>
          <w:p w14:paraId="3C2CD0D5" w14:textId="77777777" w:rsidR="00CB70DA" w:rsidRDefault="00CB70DA" w:rsidP="003B101A">
            <w:r>
              <w:t>SAM-SLR,</w:t>
            </w:r>
          </w:p>
          <w:p w14:paraId="1E5441D0" w14:textId="77777777" w:rsidR="00CB70DA" w:rsidRDefault="00CB70DA" w:rsidP="003B101A">
            <w:r>
              <w:t>SL-GCN,</w:t>
            </w:r>
          </w:p>
          <w:p w14:paraId="216D9883" w14:textId="77777777" w:rsidR="00CB70DA" w:rsidRDefault="00CB70DA" w:rsidP="003B101A">
            <w:r>
              <w:t>SSTCN,</w:t>
            </w:r>
          </w:p>
          <w:p w14:paraId="0480AC2A" w14:textId="77777777" w:rsidR="00CB70DA" w:rsidRDefault="00CB70DA" w:rsidP="003B101A">
            <w:r>
              <w:t>3D-CNN</w:t>
            </w:r>
          </w:p>
          <w:p w14:paraId="5759812D" w14:textId="77777777" w:rsidR="00CB70DA" w:rsidRDefault="00CB70DA" w:rsidP="003B101A"/>
        </w:tc>
        <w:tc>
          <w:tcPr>
            <w:tcW w:w="2550" w:type="dxa"/>
          </w:tcPr>
          <w:p w14:paraId="1FBD84D9" w14:textId="77777777" w:rsidR="00CB70DA" w:rsidRDefault="00CB70DA" w:rsidP="003B101A">
            <w:r>
              <w:t>Action identification relies on skeletons to separate the topic from background variation using RGB-based techniques, neural networks, and hand key points.</w:t>
            </w:r>
          </w:p>
        </w:tc>
        <w:tc>
          <w:tcPr>
            <w:tcW w:w="1485" w:type="dxa"/>
          </w:tcPr>
          <w:p w14:paraId="449E4915" w14:textId="77777777" w:rsidR="00CB70DA" w:rsidRDefault="00CB70DA" w:rsidP="003B101A">
            <w:r>
              <w:t>In 2021, SAM-SLR performed best in both RGB (98.42%) and RGBD (98.53%) tracks.</w:t>
            </w:r>
          </w:p>
        </w:tc>
        <w:tc>
          <w:tcPr>
            <w:tcW w:w="1380" w:type="dxa"/>
          </w:tcPr>
          <w:p w14:paraId="076672B7" w14:textId="77777777" w:rsidR="00CB70DA" w:rsidRDefault="00CB70DA" w:rsidP="003B101A">
            <w:r>
              <w:t>AUTSL Dataset</w:t>
            </w:r>
          </w:p>
        </w:tc>
      </w:tr>
      <w:tr w:rsidR="00CB70DA" w14:paraId="50B56981" w14:textId="77777777" w:rsidTr="003B101A">
        <w:trPr>
          <w:trHeight w:val="1920"/>
          <w:jc w:val="center"/>
        </w:trPr>
        <w:tc>
          <w:tcPr>
            <w:tcW w:w="630" w:type="dxa"/>
          </w:tcPr>
          <w:p w14:paraId="6B771F01" w14:textId="77777777" w:rsidR="00CB70DA" w:rsidRDefault="00CB70DA" w:rsidP="003B101A">
            <w:r>
              <w:t>2.</w:t>
            </w:r>
          </w:p>
        </w:tc>
        <w:tc>
          <w:tcPr>
            <w:tcW w:w="1275" w:type="dxa"/>
          </w:tcPr>
          <w:p w14:paraId="53ED51E4" w14:textId="77777777" w:rsidR="00CB70DA" w:rsidRDefault="00CB70DA" w:rsidP="003B101A">
            <w:r>
              <w:t>Prem Selvaraj, Pratyush Kumar</w:t>
            </w:r>
          </w:p>
        </w:tc>
        <w:tc>
          <w:tcPr>
            <w:tcW w:w="840" w:type="dxa"/>
          </w:tcPr>
          <w:p w14:paraId="526B68AD" w14:textId="77777777" w:rsidR="00CB70DA" w:rsidRDefault="00CB70DA" w:rsidP="003B101A">
            <w:r>
              <w:t>2021</w:t>
            </w:r>
          </w:p>
        </w:tc>
        <w:tc>
          <w:tcPr>
            <w:tcW w:w="1365" w:type="dxa"/>
          </w:tcPr>
          <w:p w14:paraId="7D9B8E4F" w14:textId="77777777" w:rsidR="00CB70DA" w:rsidRDefault="00CB70DA" w:rsidP="003B101A">
            <w:r>
              <w:t>SL-GCN,</w:t>
            </w:r>
          </w:p>
          <w:p w14:paraId="53AF6841" w14:textId="77777777" w:rsidR="00CB70DA" w:rsidRDefault="00CB70DA" w:rsidP="003B101A">
            <w:r>
              <w:t>ST-GCN,</w:t>
            </w:r>
          </w:p>
          <w:p w14:paraId="0B3F73B0" w14:textId="77777777" w:rsidR="00CB70DA" w:rsidRDefault="00CB70DA" w:rsidP="003B101A">
            <w:r>
              <w:t xml:space="preserve">LSTM, </w:t>
            </w:r>
          </w:p>
          <w:p w14:paraId="1C45D3E6" w14:textId="77777777" w:rsidR="00CB70DA" w:rsidRDefault="00CB70DA" w:rsidP="003B101A">
            <w:r>
              <w:t>Transformer</w:t>
            </w:r>
          </w:p>
        </w:tc>
        <w:tc>
          <w:tcPr>
            <w:tcW w:w="2550" w:type="dxa"/>
          </w:tcPr>
          <w:p w14:paraId="3DDED16E" w14:textId="77777777" w:rsidR="00CB70DA" w:rsidRDefault="00CB70DA" w:rsidP="003B101A">
            <w:r>
              <w:t>Pretraining corpus on Indian-SL with over 1,100 hours of posture data, pretrained models on this corpus for all 3 pre-training techniques, and models fine-tuned for 4 distinct SLs on top of the pretrained model. Library includes pose-based datasets for the 6 SLs.</w:t>
            </w:r>
          </w:p>
        </w:tc>
        <w:tc>
          <w:tcPr>
            <w:tcW w:w="1485" w:type="dxa"/>
          </w:tcPr>
          <w:p w14:paraId="28154F9D" w14:textId="1273E610" w:rsidR="00CB70DA" w:rsidRDefault="00CB70DA" w:rsidP="003B101A">
            <w:r>
              <w:t xml:space="preserve">Average accuracies are 69.38, 73.47, 77.4, </w:t>
            </w:r>
            <w:r w:rsidR="00280A7C">
              <w:t>and 80.69</w:t>
            </w:r>
            <w:r>
              <w:t xml:space="preserve"> for LSTM, Transformer, ST-GCN, and SL-GCN respectively.</w:t>
            </w:r>
          </w:p>
        </w:tc>
        <w:tc>
          <w:tcPr>
            <w:tcW w:w="1380" w:type="dxa"/>
          </w:tcPr>
          <w:p w14:paraId="549C0E07" w14:textId="77777777" w:rsidR="00CB70DA" w:rsidRDefault="00CB70DA" w:rsidP="003B101A">
            <w:r>
              <w:t>AUTSL,</w:t>
            </w:r>
          </w:p>
          <w:p w14:paraId="01D31423" w14:textId="77777777" w:rsidR="00CB70DA" w:rsidRDefault="00CB70DA" w:rsidP="003B101A">
            <w:r>
              <w:t>CSL,</w:t>
            </w:r>
          </w:p>
          <w:p w14:paraId="19B84448" w14:textId="77777777" w:rsidR="00CB70DA" w:rsidRDefault="00CB70DA" w:rsidP="003B101A">
            <w:r>
              <w:t>WLASL, GSL,</w:t>
            </w:r>
          </w:p>
          <w:p w14:paraId="4D202F29" w14:textId="77777777" w:rsidR="00CB70DA" w:rsidRDefault="00CB70DA" w:rsidP="003B101A">
            <w:r>
              <w:t>LSA64,</w:t>
            </w:r>
          </w:p>
          <w:p w14:paraId="66BE20CB" w14:textId="77777777" w:rsidR="00CB70DA" w:rsidRDefault="00CB70DA" w:rsidP="003B101A">
            <w:r>
              <w:t>DEVISIGN,</w:t>
            </w:r>
          </w:p>
          <w:p w14:paraId="26FCF0FA" w14:textId="77777777" w:rsidR="00CB70DA" w:rsidRDefault="00CB70DA" w:rsidP="003B101A">
            <w:r>
              <w:t>INCLUDE</w:t>
            </w:r>
          </w:p>
        </w:tc>
      </w:tr>
      <w:tr w:rsidR="00CB70DA" w14:paraId="1E5EE742" w14:textId="77777777" w:rsidTr="003B101A">
        <w:trPr>
          <w:trHeight w:val="1920"/>
          <w:jc w:val="center"/>
        </w:trPr>
        <w:tc>
          <w:tcPr>
            <w:tcW w:w="630" w:type="dxa"/>
          </w:tcPr>
          <w:p w14:paraId="5A9D6D07" w14:textId="77777777" w:rsidR="00CB70DA" w:rsidRDefault="00CB70DA" w:rsidP="003B101A">
            <w:r>
              <w:t>3.</w:t>
            </w:r>
          </w:p>
        </w:tc>
        <w:tc>
          <w:tcPr>
            <w:tcW w:w="1275" w:type="dxa"/>
          </w:tcPr>
          <w:p w14:paraId="646C8659" w14:textId="77777777" w:rsidR="00CB70DA" w:rsidRDefault="00CB70DA" w:rsidP="003B101A">
            <w:r>
              <w:t>Cleison Correia de Amorim, David Macedo</w:t>
            </w:r>
          </w:p>
        </w:tc>
        <w:tc>
          <w:tcPr>
            <w:tcW w:w="840" w:type="dxa"/>
          </w:tcPr>
          <w:p w14:paraId="326AF83F" w14:textId="77777777" w:rsidR="00CB70DA" w:rsidRDefault="00CB70DA" w:rsidP="003B101A">
            <w:r>
              <w:t>2019</w:t>
            </w:r>
          </w:p>
        </w:tc>
        <w:tc>
          <w:tcPr>
            <w:tcW w:w="1365" w:type="dxa"/>
          </w:tcPr>
          <w:p w14:paraId="4CC262A6" w14:textId="77777777" w:rsidR="00CB70DA" w:rsidRDefault="00CB70DA" w:rsidP="003B101A">
            <w:r>
              <w:t>ST-GCN</w:t>
            </w:r>
          </w:p>
        </w:tc>
        <w:tc>
          <w:tcPr>
            <w:tcW w:w="2550" w:type="dxa"/>
          </w:tcPr>
          <w:p w14:paraId="584F6B5F" w14:textId="77777777" w:rsidR="00CB70DA" w:rsidRDefault="00CB70DA" w:rsidP="003B101A">
            <w:r>
              <w:t xml:space="preserve">The first step is to estimate the skeletons of the people in the input movies and build space-time graphs based on those graphs. After that, more ST-GCN convolution layers are used to create </w:t>
            </w:r>
            <w:r>
              <w:lastRenderedPageBreak/>
              <w:t>progressively more advanced feature maps for the shown graphs. They are then sent to a classifier to determine the appropriate action.</w:t>
            </w:r>
          </w:p>
        </w:tc>
        <w:tc>
          <w:tcPr>
            <w:tcW w:w="1485" w:type="dxa"/>
          </w:tcPr>
          <w:p w14:paraId="79D6F905" w14:textId="77777777" w:rsidR="00CB70DA" w:rsidRDefault="00CB70DA" w:rsidP="003B101A">
            <w:r>
              <w:lastRenderedPageBreak/>
              <w:t xml:space="preserve">In terms of sign recognition, the framework was able to reach an average accuracy of </w:t>
            </w:r>
            <w:r>
              <w:lastRenderedPageBreak/>
              <w:t>61.04% during the epochs 330 and 380. The average top-5 accuracy for each was 86.36.</w:t>
            </w:r>
          </w:p>
        </w:tc>
        <w:tc>
          <w:tcPr>
            <w:tcW w:w="1380" w:type="dxa"/>
          </w:tcPr>
          <w:p w14:paraId="471C2908" w14:textId="77777777" w:rsidR="00CB70DA" w:rsidRDefault="00CB70DA" w:rsidP="003B101A">
            <w:r>
              <w:lastRenderedPageBreak/>
              <w:t>ASLLVD-Skeleton-20</w:t>
            </w:r>
          </w:p>
        </w:tc>
      </w:tr>
      <w:tr w:rsidR="00CB70DA" w14:paraId="53B1DCE2" w14:textId="77777777" w:rsidTr="003B101A">
        <w:trPr>
          <w:trHeight w:val="1920"/>
          <w:jc w:val="center"/>
        </w:trPr>
        <w:tc>
          <w:tcPr>
            <w:tcW w:w="630" w:type="dxa"/>
          </w:tcPr>
          <w:p w14:paraId="39DA902A" w14:textId="77777777" w:rsidR="00CB70DA" w:rsidRDefault="00CB70DA" w:rsidP="003B101A">
            <w:r>
              <w:t>4.</w:t>
            </w:r>
          </w:p>
        </w:tc>
        <w:tc>
          <w:tcPr>
            <w:tcW w:w="1275" w:type="dxa"/>
          </w:tcPr>
          <w:p w14:paraId="10D97626" w14:textId="77777777" w:rsidR="00CB70DA" w:rsidRDefault="00CB70DA" w:rsidP="003B101A">
            <w:r>
              <w:t>Youngmin Kim, Minji Kwak</w:t>
            </w:r>
          </w:p>
        </w:tc>
        <w:tc>
          <w:tcPr>
            <w:tcW w:w="840" w:type="dxa"/>
          </w:tcPr>
          <w:p w14:paraId="01964FF3" w14:textId="77777777" w:rsidR="00CB70DA" w:rsidRDefault="00CB70DA" w:rsidP="003B101A">
            <w:r>
              <w:t>2022</w:t>
            </w:r>
          </w:p>
        </w:tc>
        <w:tc>
          <w:tcPr>
            <w:tcW w:w="1365" w:type="dxa"/>
          </w:tcPr>
          <w:p w14:paraId="7E85BCF8" w14:textId="4B51750A" w:rsidR="00CB70DA" w:rsidRDefault="00BD5783" w:rsidP="003B101A">
            <w:r>
              <w:t>NMT, GRU</w:t>
            </w:r>
            <w:r w:rsidR="00CB70DA">
              <w:t>,</w:t>
            </w:r>
          </w:p>
        </w:tc>
        <w:tc>
          <w:tcPr>
            <w:tcW w:w="2550" w:type="dxa"/>
          </w:tcPr>
          <w:p w14:paraId="6BAF6FED" w14:textId="77777777" w:rsidR="00CB70DA" w:rsidRDefault="00CB70DA" w:rsidP="003B101A">
            <w:r>
              <w:t>By using an augmentation approach that 5 accentuates the middle frame of the picture since the frames at the beginning and conclusion of the movie are those with less hand movement, the length of the input value must first be fixed without any motion frame loss. Using these two techniques, a sampling and augmentation technique that accounts for the variations in frame rates between each video. "Stochastic Augmentation and Skip Sampling (SASS)" is the name we give to this approach.</w:t>
            </w:r>
          </w:p>
        </w:tc>
        <w:tc>
          <w:tcPr>
            <w:tcW w:w="1485" w:type="dxa"/>
          </w:tcPr>
          <w:p w14:paraId="4465C9D0" w14:textId="77777777" w:rsidR="00CB70DA" w:rsidRDefault="00CB70DA" w:rsidP="003B101A">
            <w:r>
              <w:t>Among keypoint-based SLT models, the performance of the KETI-dataset is the best. In the PHOENIX dataset, the BLEU score was also the highest.</w:t>
            </w:r>
          </w:p>
        </w:tc>
        <w:tc>
          <w:tcPr>
            <w:tcW w:w="1380" w:type="dxa"/>
          </w:tcPr>
          <w:p w14:paraId="0FFC0E00" w14:textId="77777777" w:rsidR="00CB70DA" w:rsidRDefault="00CB70DA" w:rsidP="003B101A">
            <w:r>
              <w:t>Halpe dataset,KETI,  RWTH-PHOENIX-Weather 2014</w:t>
            </w:r>
          </w:p>
        </w:tc>
      </w:tr>
      <w:tr w:rsidR="00CB70DA" w14:paraId="10D88832" w14:textId="77777777" w:rsidTr="003B101A">
        <w:trPr>
          <w:trHeight w:val="1920"/>
          <w:jc w:val="center"/>
        </w:trPr>
        <w:tc>
          <w:tcPr>
            <w:tcW w:w="630" w:type="dxa"/>
          </w:tcPr>
          <w:p w14:paraId="69739D7F" w14:textId="77777777" w:rsidR="00CB70DA" w:rsidRDefault="00CB70DA" w:rsidP="003B101A">
            <w:r>
              <w:t>5.</w:t>
            </w:r>
          </w:p>
        </w:tc>
        <w:tc>
          <w:tcPr>
            <w:tcW w:w="1275" w:type="dxa"/>
          </w:tcPr>
          <w:p w14:paraId="136DF159" w14:textId="77777777" w:rsidR="00CB70DA" w:rsidRDefault="00CB70DA" w:rsidP="003B101A">
            <w:r>
              <w:t>2018</w:t>
            </w:r>
          </w:p>
        </w:tc>
        <w:tc>
          <w:tcPr>
            <w:tcW w:w="840" w:type="dxa"/>
          </w:tcPr>
          <w:p w14:paraId="7BD09F7F" w14:textId="77777777" w:rsidR="00CB70DA" w:rsidRDefault="00CB70DA" w:rsidP="003B101A">
            <w:r>
              <w:t>Kalpit Thakkar, P J Narayanan</w:t>
            </w:r>
          </w:p>
        </w:tc>
        <w:tc>
          <w:tcPr>
            <w:tcW w:w="1365" w:type="dxa"/>
          </w:tcPr>
          <w:p w14:paraId="0D83C5DF" w14:textId="21DB65E4" w:rsidR="00CB70DA" w:rsidRDefault="00CB70DA" w:rsidP="003B101A">
            <w:r>
              <w:t>PB-</w:t>
            </w:r>
            <w:r w:rsidR="00BD5783">
              <w:t>GCN, LSTM</w:t>
            </w:r>
          </w:p>
        </w:tc>
        <w:tc>
          <w:tcPr>
            <w:tcW w:w="2550" w:type="dxa"/>
          </w:tcPr>
          <w:p w14:paraId="134AC3DF" w14:textId="77777777" w:rsidR="00CB70DA" w:rsidRDefault="00CB70DA" w:rsidP="003B101A">
            <w:r>
              <w:t>PB-GCN is used to identify actions in movies, and to improve identification performance, geometric and motion data are used in place of 3 dimensional joint positions at each vertex.</w:t>
            </w:r>
          </w:p>
        </w:tc>
        <w:tc>
          <w:tcPr>
            <w:tcW w:w="1485" w:type="dxa"/>
          </w:tcPr>
          <w:p w14:paraId="3648FCE8" w14:textId="77777777" w:rsidR="00CB70DA" w:rsidRDefault="00CB70DA" w:rsidP="003B101A">
            <w:r>
              <w:t>With NTURGB+D'Dataset got an accuracy of 93.2% and HDM05(smaller dataset) got an accuracy 88.19%</w:t>
            </w:r>
          </w:p>
        </w:tc>
        <w:tc>
          <w:tcPr>
            <w:tcW w:w="1380" w:type="dxa"/>
          </w:tcPr>
          <w:p w14:paraId="291B2148" w14:textId="77777777" w:rsidR="00CB70DA" w:rsidRDefault="00CB70DA" w:rsidP="003B101A">
            <w:r>
              <w:t>NTURGB+D and HDM05</w:t>
            </w:r>
          </w:p>
        </w:tc>
      </w:tr>
      <w:tr w:rsidR="00CB70DA" w14:paraId="77373668" w14:textId="77777777" w:rsidTr="003B101A">
        <w:trPr>
          <w:trHeight w:val="1920"/>
          <w:jc w:val="center"/>
        </w:trPr>
        <w:tc>
          <w:tcPr>
            <w:tcW w:w="630" w:type="dxa"/>
          </w:tcPr>
          <w:p w14:paraId="5DEDB31D" w14:textId="77777777" w:rsidR="00CB70DA" w:rsidRDefault="00CB70DA" w:rsidP="003B101A">
            <w:r>
              <w:t>6.</w:t>
            </w:r>
          </w:p>
        </w:tc>
        <w:tc>
          <w:tcPr>
            <w:tcW w:w="1275" w:type="dxa"/>
          </w:tcPr>
          <w:p w14:paraId="02FD4E49" w14:textId="77777777" w:rsidR="00CB70DA" w:rsidRDefault="00CB70DA" w:rsidP="003B101A">
            <w:r>
              <w:t xml:space="preserve">Dom Huh, </w:t>
            </w:r>
          </w:p>
          <w:p w14:paraId="4AB0E577" w14:textId="77777777" w:rsidR="00CB70DA" w:rsidRDefault="00CB70DA" w:rsidP="003B101A">
            <w:r>
              <w:t>Sai Gurrapu</w:t>
            </w:r>
          </w:p>
        </w:tc>
        <w:tc>
          <w:tcPr>
            <w:tcW w:w="840" w:type="dxa"/>
          </w:tcPr>
          <w:p w14:paraId="7F5FE0BE" w14:textId="77777777" w:rsidR="00CB70DA" w:rsidRDefault="00CB70DA" w:rsidP="003B101A">
            <w:r>
              <w:t>2020</w:t>
            </w:r>
          </w:p>
        </w:tc>
        <w:tc>
          <w:tcPr>
            <w:tcW w:w="1365" w:type="dxa"/>
          </w:tcPr>
          <w:p w14:paraId="1C3DDA0D" w14:textId="77777777" w:rsidR="00CB70DA" w:rsidRDefault="00CB70DA" w:rsidP="003B101A">
            <w:r>
              <w:t>C3D,</w:t>
            </w:r>
          </w:p>
          <w:p w14:paraId="0BE2F679" w14:textId="77777777" w:rsidR="00CB70DA" w:rsidRDefault="00CB70DA" w:rsidP="003B101A">
            <w:r>
              <w:t>rC3D</w:t>
            </w:r>
          </w:p>
        </w:tc>
        <w:tc>
          <w:tcPr>
            <w:tcW w:w="2550" w:type="dxa"/>
          </w:tcPr>
          <w:p w14:paraId="1D1639F4" w14:textId="77777777" w:rsidR="00CB70DA" w:rsidRDefault="00CB70DA" w:rsidP="003B101A">
            <w:r>
              <w:t xml:space="preserve">In order to increase feature richness without running the danger of becoming unworkable, a generative multi-stream architecture, avoiding the need for extra hardware, and a </w:t>
            </w:r>
            <w:r>
              <w:lastRenderedPageBreak/>
              <w:t>compact spatiotemporal residual block were added to the traditional 3d convolutional framework.</w:t>
            </w:r>
          </w:p>
        </w:tc>
        <w:tc>
          <w:tcPr>
            <w:tcW w:w="1485" w:type="dxa"/>
          </w:tcPr>
          <w:p w14:paraId="78BA0FBE" w14:textId="77777777" w:rsidR="00CB70DA" w:rsidRDefault="00CB70DA" w:rsidP="003B101A">
            <w:r>
              <w:lastRenderedPageBreak/>
              <w:t xml:space="preserve">approaches outperformed previous models in terms of validation accuracy and variance by </w:t>
            </w:r>
            <w:r>
              <w:lastRenderedPageBreak/>
              <w:t>0.45% and 5.53%, respectively, achieving 95.62% validation accuracy with a variation of 1.42% from training.</w:t>
            </w:r>
          </w:p>
        </w:tc>
        <w:tc>
          <w:tcPr>
            <w:tcW w:w="1380" w:type="dxa"/>
          </w:tcPr>
          <w:p w14:paraId="14FADE84" w14:textId="77777777" w:rsidR="00CB70DA" w:rsidRDefault="00CB70DA" w:rsidP="003B101A">
            <w:r>
              <w:lastRenderedPageBreak/>
              <w:t>FASL Dataset</w:t>
            </w:r>
          </w:p>
        </w:tc>
      </w:tr>
      <w:tr w:rsidR="00CB70DA" w14:paraId="232E9045" w14:textId="77777777" w:rsidTr="003B101A">
        <w:trPr>
          <w:jc w:val="center"/>
        </w:trPr>
        <w:tc>
          <w:tcPr>
            <w:tcW w:w="630" w:type="dxa"/>
          </w:tcPr>
          <w:p w14:paraId="1C2F266D" w14:textId="77777777" w:rsidR="00CB70DA" w:rsidRDefault="00CB70DA" w:rsidP="003B101A">
            <w:r>
              <w:t>7.</w:t>
            </w:r>
          </w:p>
        </w:tc>
        <w:tc>
          <w:tcPr>
            <w:tcW w:w="1275" w:type="dxa"/>
          </w:tcPr>
          <w:p w14:paraId="57E1D3C7" w14:textId="77777777" w:rsidR="00CB70DA" w:rsidRDefault="00CB70DA" w:rsidP="003B101A">
            <w:r>
              <w:t>Bowen Shi, Diane Brentari</w:t>
            </w:r>
          </w:p>
        </w:tc>
        <w:tc>
          <w:tcPr>
            <w:tcW w:w="840" w:type="dxa"/>
          </w:tcPr>
          <w:p w14:paraId="0D864B45" w14:textId="77777777" w:rsidR="00CB70DA" w:rsidRDefault="00CB70DA" w:rsidP="003B101A">
            <w:r>
              <w:t>2022</w:t>
            </w:r>
          </w:p>
        </w:tc>
        <w:tc>
          <w:tcPr>
            <w:tcW w:w="1365" w:type="dxa"/>
          </w:tcPr>
          <w:p w14:paraId="74023E9A" w14:textId="77777777" w:rsidR="00CB70DA" w:rsidRDefault="00CB70DA" w:rsidP="003B101A">
            <w:r>
              <w:t>Coarticulated sign pretraining,</w:t>
            </w:r>
          </w:p>
          <w:p w14:paraId="15287E0D" w14:textId="77777777" w:rsidR="00CB70DA" w:rsidRDefault="00CB70DA" w:rsidP="003B101A">
            <w:r>
              <w:t>Local ROI encoding,</w:t>
            </w:r>
          </w:p>
          <w:p w14:paraId="4D7885F9" w14:textId="77777777" w:rsidR="00CB70DA" w:rsidRDefault="00CB70DA" w:rsidP="003B101A">
            <w:r>
              <w:t>Fusion and sequence modeling</w:t>
            </w:r>
          </w:p>
        </w:tc>
        <w:tc>
          <w:tcPr>
            <w:tcW w:w="2550" w:type="dxa"/>
          </w:tcPr>
          <w:p w14:paraId="23B885B7" w14:textId="77777777" w:rsidR="00CB70DA" w:rsidRDefault="00CB70DA" w:rsidP="003B101A">
            <w:r>
              <w:t>OpenASL is a sizable collection of ASL to English translation data based on web signing videos with subtitles. a model based on local feature fusion and coarticulated sign pretraining.</w:t>
            </w:r>
          </w:p>
        </w:tc>
        <w:tc>
          <w:tcPr>
            <w:tcW w:w="1485" w:type="dxa"/>
          </w:tcPr>
          <w:p w14:paraId="78EE724D" w14:textId="77777777" w:rsidR="00CB70DA" w:rsidRDefault="00CB70DA" w:rsidP="003B101A">
            <w:r>
              <w:t>--------------</w:t>
            </w:r>
          </w:p>
        </w:tc>
        <w:tc>
          <w:tcPr>
            <w:tcW w:w="1380" w:type="dxa"/>
          </w:tcPr>
          <w:p w14:paraId="6EA3F658" w14:textId="77777777" w:rsidR="00CB70DA" w:rsidRDefault="00CB70DA" w:rsidP="003B101A">
            <w:r>
              <w:t>OpenASL Dataset</w:t>
            </w:r>
          </w:p>
        </w:tc>
      </w:tr>
      <w:tr w:rsidR="00CB70DA" w14:paraId="4748E788" w14:textId="77777777" w:rsidTr="003B101A">
        <w:trPr>
          <w:jc w:val="center"/>
        </w:trPr>
        <w:tc>
          <w:tcPr>
            <w:tcW w:w="630" w:type="dxa"/>
          </w:tcPr>
          <w:p w14:paraId="4C617C1C" w14:textId="77777777" w:rsidR="00CB70DA" w:rsidRDefault="00CB70DA" w:rsidP="003B101A">
            <w:r>
              <w:t>8.</w:t>
            </w:r>
          </w:p>
        </w:tc>
        <w:tc>
          <w:tcPr>
            <w:tcW w:w="1275" w:type="dxa"/>
          </w:tcPr>
          <w:p w14:paraId="52E31E3B" w14:textId="77777777" w:rsidR="00CB70DA" w:rsidRDefault="00CB70DA" w:rsidP="003B101A">
            <w:r>
              <w:t>Yong Cao1, Wei Li</w:t>
            </w:r>
          </w:p>
        </w:tc>
        <w:tc>
          <w:tcPr>
            <w:tcW w:w="840" w:type="dxa"/>
          </w:tcPr>
          <w:p w14:paraId="6E0B9206" w14:textId="77777777" w:rsidR="00CB70DA" w:rsidRDefault="00CB70DA" w:rsidP="003B101A">
            <w:r>
              <w:t>2022</w:t>
            </w:r>
          </w:p>
        </w:tc>
        <w:tc>
          <w:tcPr>
            <w:tcW w:w="1365" w:type="dxa"/>
          </w:tcPr>
          <w:p w14:paraId="4CEDF327" w14:textId="77777777" w:rsidR="00CB70DA" w:rsidRDefault="00CB70DA" w:rsidP="003B101A">
            <w:r>
              <w:t>TIN-SLT,</w:t>
            </w:r>
          </w:p>
          <w:p w14:paraId="5F960C7D" w14:textId="77777777" w:rsidR="00CB70DA" w:rsidRDefault="00CB70DA" w:rsidP="003B101A">
            <w:r>
              <w:t>Transformer Network,</w:t>
            </w:r>
          </w:p>
          <w:p w14:paraId="1A69F1C7" w14:textId="77777777" w:rsidR="00CB70DA" w:rsidRDefault="00CB70DA" w:rsidP="003B101A"/>
        </w:tc>
        <w:tc>
          <w:tcPr>
            <w:tcW w:w="2550" w:type="dxa"/>
          </w:tcPr>
          <w:p w14:paraId="6D6D1504" w14:textId="77777777" w:rsidR="00CB70DA" w:rsidRDefault="00CB70DA" w:rsidP="003B101A">
            <w:r>
              <w:t>By fusing the instruction mechanism and the learning-based feature fusion technique into a Transformer network, a task-aware instruction network known as TIN-SLT for sign language translation is created.</w:t>
            </w:r>
          </w:p>
        </w:tc>
        <w:tc>
          <w:tcPr>
            <w:tcW w:w="1485" w:type="dxa"/>
          </w:tcPr>
          <w:p w14:paraId="0CCC1D5D" w14:textId="77777777" w:rsidR="00CB70DA" w:rsidRDefault="00CB70DA" w:rsidP="003B101A">
            <w:r>
              <w:t>Testing on the difficult benchmark datasets PHOENIX-2014-T and ASLGPC12 reveal that the technique performs 1.65 and 1.42 BLEU-4 points better than the previous best solutions, respectively.</w:t>
            </w:r>
          </w:p>
        </w:tc>
        <w:tc>
          <w:tcPr>
            <w:tcW w:w="1380" w:type="dxa"/>
          </w:tcPr>
          <w:p w14:paraId="0D8F2346" w14:textId="5B11678E" w:rsidR="00CB70DA" w:rsidRDefault="00CB70DA" w:rsidP="003B101A">
            <w:r>
              <w:t>PHOENIX2014-</w:t>
            </w:r>
            <w:r w:rsidR="00BD5783">
              <w:t>T and</w:t>
            </w:r>
            <w:r>
              <w:t xml:space="preserve"> ASLG-PC12</w:t>
            </w:r>
          </w:p>
        </w:tc>
      </w:tr>
      <w:tr w:rsidR="00CB70DA" w14:paraId="0467E058" w14:textId="77777777" w:rsidTr="003B101A">
        <w:trPr>
          <w:jc w:val="center"/>
        </w:trPr>
        <w:tc>
          <w:tcPr>
            <w:tcW w:w="630" w:type="dxa"/>
          </w:tcPr>
          <w:p w14:paraId="52E72199" w14:textId="77777777" w:rsidR="00CB70DA" w:rsidRDefault="00CB70DA" w:rsidP="003B101A">
            <w:r>
              <w:t>9.</w:t>
            </w:r>
          </w:p>
        </w:tc>
        <w:tc>
          <w:tcPr>
            <w:tcW w:w="1275" w:type="dxa"/>
          </w:tcPr>
          <w:p w14:paraId="0800D895" w14:textId="77777777" w:rsidR="00CB70DA" w:rsidRDefault="00CB70DA" w:rsidP="003B101A">
            <w:r>
              <w:t>Jiangbin Zheng ,Zheng Zhao,</w:t>
            </w:r>
          </w:p>
        </w:tc>
        <w:tc>
          <w:tcPr>
            <w:tcW w:w="840" w:type="dxa"/>
          </w:tcPr>
          <w:p w14:paraId="2381721F" w14:textId="77777777" w:rsidR="00CB70DA" w:rsidRDefault="00CB70DA" w:rsidP="003B101A">
            <w:r>
              <w:t>2020</w:t>
            </w:r>
          </w:p>
        </w:tc>
        <w:tc>
          <w:tcPr>
            <w:tcW w:w="1365" w:type="dxa"/>
          </w:tcPr>
          <w:p w14:paraId="3803C643" w14:textId="77777777" w:rsidR="00CB70DA" w:rsidRDefault="00CB70DA" w:rsidP="003B101A">
            <w:r>
              <w:t xml:space="preserve">T-Conv, GRU (DH-BiGRU), BLEU, FSDC algorithm </w:t>
            </w:r>
          </w:p>
        </w:tc>
        <w:tc>
          <w:tcPr>
            <w:tcW w:w="2550" w:type="dxa"/>
          </w:tcPr>
          <w:p w14:paraId="03D9B842" w14:textId="77777777" w:rsidR="00CB70DA" w:rsidRDefault="00CB70DA" w:rsidP="003B101A">
            <w:r>
              <w:t xml:space="preserve">The first frame-level frame stream density compression (FSDC) approach enables unsupervised pixel comparison at the image level by reducing duplicate frames in the temporal domain. Second, we replace the standard encoder in the </w:t>
            </w:r>
            <w:r>
              <w:lastRenderedPageBreak/>
              <w:t>NMT module with a better design to further improve the linkage among lengthy phrase video frames.</w:t>
            </w:r>
          </w:p>
        </w:tc>
        <w:tc>
          <w:tcPr>
            <w:tcW w:w="1485" w:type="dxa"/>
          </w:tcPr>
          <w:p w14:paraId="527E6D21" w14:textId="77777777" w:rsidR="00CB70DA" w:rsidRDefault="00CB70DA" w:rsidP="003B101A">
            <w:r>
              <w:lastRenderedPageBreak/>
              <w:t xml:space="preserve">Optimized absolute values of BLEU in comparison to the baseline following application of the FSDC method. </w:t>
            </w:r>
            <w:r>
              <w:lastRenderedPageBreak/>
              <w:t>Both models' peaks are located close to the 95% cutoff.</w:t>
            </w:r>
          </w:p>
        </w:tc>
        <w:tc>
          <w:tcPr>
            <w:tcW w:w="1380" w:type="dxa"/>
          </w:tcPr>
          <w:p w14:paraId="572D6AD2" w14:textId="77777777" w:rsidR="00CB70DA" w:rsidRDefault="00CB70DA" w:rsidP="003B101A">
            <w:r>
              <w:lastRenderedPageBreak/>
              <w:t>RWTH-PHOENIX-Weather 2014T</w:t>
            </w:r>
          </w:p>
        </w:tc>
      </w:tr>
      <w:tr w:rsidR="00CB70DA" w14:paraId="0FF2563A" w14:textId="77777777" w:rsidTr="003B101A">
        <w:trPr>
          <w:jc w:val="center"/>
        </w:trPr>
        <w:tc>
          <w:tcPr>
            <w:tcW w:w="630" w:type="dxa"/>
          </w:tcPr>
          <w:p w14:paraId="20165295" w14:textId="77777777" w:rsidR="00CB70DA" w:rsidRDefault="00CB70DA" w:rsidP="003B101A">
            <w:r>
              <w:t>10.</w:t>
            </w:r>
          </w:p>
        </w:tc>
        <w:tc>
          <w:tcPr>
            <w:tcW w:w="1275" w:type="dxa"/>
          </w:tcPr>
          <w:p w14:paraId="136AE3F7" w14:textId="77777777" w:rsidR="00CB70DA" w:rsidRDefault="00CB70DA" w:rsidP="003B101A">
            <w:r>
              <w:t>Dongxu Li , Cristian Rodriguez Opazo</w:t>
            </w:r>
          </w:p>
        </w:tc>
        <w:tc>
          <w:tcPr>
            <w:tcW w:w="840" w:type="dxa"/>
          </w:tcPr>
          <w:p w14:paraId="06B8394D" w14:textId="77777777" w:rsidR="00CB70DA" w:rsidRDefault="00CB70DA" w:rsidP="003B101A">
            <w:r>
              <w:t>2020</w:t>
            </w:r>
          </w:p>
        </w:tc>
        <w:tc>
          <w:tcPr>
            <w:tcW w:w="1365" w:type="dxa"/>
          </w:tcPr>
          <w:p w14:paraId="647AE5C9" w14:textId="77777777" w:rsidR="00CB70DA" w:rsidRDefault="00CB70DA" w:rsidP="003B101A">
            <w:r>
              <w:t xml:space="preserve"> VGG-GRU, TGCN</w:t>
            </w:r>
          </w:p>
        </w:tc>
        <w:tc>
          <w:tcPr>
            <w:tcW w:w="2550" w:type="dxa"/>
          </w:tcPr>
          <w:p w14:paraId="59CE2D4E" w14:textId="77777777" w:rsidR="00CB70DA" w:rsidRDefault="00CB70DA" w:rsidP="003B101A">
            <w:r>
              <w:t>Retraining of the VGG backbone and GRU, a representation for convolutional recurrent networks, are available for appearance-based approaches. To use GRU to simulate the temporal movements of the gestures in pose-based approaches, first extract human postures from the original movies and utilize them as input features.</w:t>
            </w:r>
          </w:p>
        </w:tc>
        <w:tc>
          <w:tcPr>
            <w:tcW w:w="1485" w:type="dxa"/>
          </w:tcPr>
          <w:p w14:paraId="55ACE8A5" w14:textId="77777777" w:rsidR="00CB70DA" w:rsidRDefault="00CB70DA" w:rsidP="003B101A">
            <w:r>
              <w:t>On 2,000 words, both the pose-based technique and the appearance-based approach produce categorization performance up to 62.63%.</w:t>
            </w:r>
          </w:p>
        </w:tc>
        <w:tc>
          <w:tcPr>
            <w:tcW w:w="1380" w:type="dxa"/>
          </w:tcPr>
          <w:p w14:paraId="6565DD94" w14:textId="77777777" w:rsidR="00CB70DA" w:rsidRDefault="00CB70DA" w:rsidP="003B101A">
            <w:r>
              <w:t xml:space="preserve">Purdue RVL-SLLL ASL Database, Boston ASLLVD and RWTH-BOSTON-50 . </w:t>
            </w:r>
          </w:p>
        </w:tc>
      </w:tr>
      <w:tr w:rsidR="00CB70DA" w14:paraId="45D5DA81" w14:textId="77777777" w:rsidTr="003B101A">
        <w:trPr>
          <w:jc w:val="center"/>
        </w:trPr>
        <w:tc>
          <w:tcPr>
            <w:tcW w:w="630" w:type="dxa"/>
          </w:tcPr>
          <w:p w14:paraId="5EE2B248" w14:textId="77777777" w:rsidR="00CB70DA" w:rsidRDefault="00CB70DA" w:rsidP="003B101A">
            <w:r>
              <w:t>11.</w:t>
            </w:r>
          </w:p>
        </w:tc>
        <w:tc>
          <w:tcPr>
            <w:tcW w:w="1275" w:type="dxa"/>
          </w:tcPr>
          <w:p w14:paraId="39DE4B60" w14:textId="77777777" w:rsidR="00CB70DA" w:rsidRDefault="00CB70DA" w:rsidP="003B101A">
            <w:r>
              <w:t>Mangesh B , Mayur K, Rujali P</w:t>
            </w:r>
          </w:p>
        </w:tc>
        <w:tc>
          <w:tcPr>
            <w:tcW w:w="840" w:type="dxa"/>
          </w:tcPr>
          <w:p w14:paraId="1FFE65D6" w14:textId="77777777" w:rsidR="00CB70DA" w:rsidRDefault="00CB70DA" w:rsidP="003B101A">
            <w:r>
              <w:t>2020</w:t>
            </w:r>
          </w:p>
        </w:tc>
        <w:tc>
          <w:tcPr>
            <w:tcW w:w="1365" w:type="dxa"/>
          </w:tcPr>
          <w:p w14:paraId="7D9592E9" w14:textId="77777777" w:rsidR="00CB70DA" w:rsidRDefault="00CB70DA" w:rsidP="003B101A">
            <w:r>
              <w:t xml:space="preserve">CNN </w:t>
            </w:r>
          </w:p>
        </w:tc>
        <w:tc>
          <w:tcPr>
            <w:tcW w:w="2550" w:type="dxa"/>
          </w:tcPr>
          <w:p w14:paraId="6E32027B" w14:textId="77777777" w:rsidR="00CB70DA" w:rsidRDefault="00CB70DA" w:rsidP="003B101A">
            <w:r>
              <w:t xml:space="preserve">Generating grayscale images of sign language alphabets using image processing and converting it to binary images. The smoothing of the images Gaussian median blur techniques and finally sending the output to CNN (supported by Keras and TensorFlow) for recognition </w:t>
            </w:r>
          </w:p>
        </w:tc>
        <w:tc>
          <w:tcPr>
            <w:tcW w:w="1485" w:type="dxa"/>
          </w:tcPr>
          <w:p w14:paraId="0F96230B" w14:textId="77777777" w:rsidR="00CB70DA" w:rsidRDefault="00CB70DA" w:rsidP="003B101A">
            <w:r>
              <w:t>85% accuracy was achieved on the test dataset after training the CNN model</w:t>
            </w:r>
          </w:p>
        </w:tc>
        <w:tc>
          <w:tcPr>
            <w:tcW w:w="1380" w:type="dxa"/>
          </w:tcPr>
          <w:p w14:paraId="0DCB284D" w14:textId="77777777" w:rsidR="00CB70DA" w:rsidRDefault="00CB70DA" w:rsidP="003B101A">
            <w:r>
              <w:t>Local dataset consisting of 1200 images of sign language alphabets</w:t>
            </w:r>
          </w:p>
        </w:tc>
      </w:tr>
      <w:tr w:rsidR="00CB70DA" w14:paraId="661B5EE0" w14:textId="77777777" w:rsidTr="003B101A">
        <w:trPr>
          <w:jc w:val="center"/>
        </w:trPr>
        <w:tc>
          <w:tcPr>
            <w:tcW w:w="630" w:type="dxa"/>
          </w:tcPr>
          <w:p w14:paraId="382C5A1C" w14:textId="77777777" w:rsidR="00CB70DA" w:rsidRDefault="00CB70DA" w:rsidP="003B101A">
            <w:r>
              <w:t>12.</w:t>
            </w:r>
          </w:p>
        </w:tc>
        <w:tc>
          <w:tcPr>
            <w:tcW w:w="1275" w:type="dxa"/>
          </w:tcPr>
          <w:p w14:paraId="1889B672" w14:textId="77777777" w:rsidR="00CB70DA" w:rsidRDefault="00CB70DA" w:rsidP="003B101A">
            <w:r>
              <w:t>Lionel Pigou, Sander Dieleman, Pieter-Jan Kindermans, and Benjamin Schrauwen</w:t>
            </w:r>
          </w:p>
        </w:tc>
        <w:tc>
          <w:tcPr>
            <w:tcW w:w="840" w:type="dxa"/>
          </w:tcPr>
          <w:p w14:paraId="7628F7D2" w14:textId="77777777" w:rsidR="00CB70DA" w:rsidRDefault="00CB70DA" w:rsidP="003B101A">
            <w:r>
              <w:t>2014</w:t>
            </w:r>
          </w:p>
        </w:tc>
        <w:tc>
          <w:tcPr>
            <w:tcW w:w="1365" w:type="dxa"/>
          </w:tcPr>
          <w:p w14:paraId="1CB82D46" w14:textId="77777777" w:rsidR="00CB70DA" w:rsidRDefault="00CB70DA" w:rsidP="003B101A">
            <w:r>
              <w:t xml:space="preserve">CNN + ANN </w:t>
            </w:r>
          </w:p>
        </w:tc>
        <w:tc>
          <w:tcPr>
            <w:tcW w:w="2550" w:type="dxa"/>
          </w:tcPr>
          <w:p w14:paraId="60ADA52D" w14:textId="77777777" w:rsidR="00CB70DA" w:rsidRDefault="00CB70DA" w:rsidP="003B101A">
            <w:r>
              <w:t xml:space="preserve">Video samples from Kinect passing by threshold and background noise removal (Preprocessing). The data is then fed to CNN for features extraction and the output goes to ANN (with one hidden layer) for classification </w:t>
            </w:r>
          </w:p>
        </w:tc>
        <w:tc>
          <w:tcPr>
            <w:tcW w:w="1485" w:type="dxa"/>
          </w:tcPr>
          <w:p w14:paraId="00A6ABE2" w14:textId="77777777" w:rsidR="00CB70DA" w:rsidRDefault="00CB70DA" w:rsidP="003B101A">
            <w:r>
              <w:t>Validation- 91.70% accuracy (8.3% error rate)</w:t>
            </w:r>
          </w:p>
          <w:p w14:paraId="151CAC3C" w14:textId="77777777" w:rsidR="00CB70DA" w:rsidRDefault="00CB70DA" w:rsidP="003B101A">
            <w:r>
              <w:t>Testing- 95.68% (4.13% error rate)</w:t>
            </w:r>
          </w:p>
          <w:p w14:paraId="080836F1" w14:textId="77777777" w:rsidR="00CB70DA" w:rsidRDefault="00CB70DA" w:rsidP="003B101A"/>
        </w:tc>
        <w:tc>
          <w:tcPr>
            <w:tcW w:w="1380" w:type="dxa"/>
          </w:tcPr>
          <w:p w14:paraId="3E3082EC" w14:textId="77777777" w:rsidR="00CB70DA" w:rsidRDefault="00CB70DA" w:rsidP="003B101A">
            <w:pPr>
              <w:spacing w:after="200" w:line="276" w:lineRule="auto"/>
            </w:pPr>
            <w:r>
              <w:rPr>
                <w:rFonts w:ascii="Arial" w:eastAsia="Arial" w:hAnsi="Arial" w:cs="Arial"/>
                <w:sz w:val="22"/>
                <w:szCs w:val="22"/>
              </w:rPr>
              <w:t xml:space="preserve">CLAP14 with 20 different Italian gestures and 6600 gestures.  </w:t>
            </w:r>
          </w:p>
        </w:tc>
      </w:tr>
      <w:tr w:rsidR="00CB70DA" w14:paraId="722D4CCC" w14:textId="77777777" w:rsidTr="003B101A">
        <w:trPr>
          <w:jc w:val="center"/>
        </w:trPr>
        <w:tc>
          <w:tcPr>
            <w:tcW w:w="630" w:type="dxa"/>
          </w:tcPr>
          <w:p w14:paraId="4313B64E" w14:textId="77777777" w:rsidR="00CB70DA" w:rsidRDefault="00CB70DA" w:rsidP="003B101A">
            <w:r>
              <w:t>13.</w:t>
            </w:r>
          </w:p>
        </w:tc>
        <w:tc>
          <w:tcPr>
            <w:tcW w:w="1275" w:type="dxa"/>
          </w:tcPr>
          <w:p w14:paraId="66459CA2" w14:textId="77777777" w:rsidR="00CB70DA" w:rsidRDefault="00CB70DA" w:rsidP="003B101A">
            <w:r>
              <w:t xml:space="preserve">Necati Cihan Camgoz,  Oscar Kollerq, Simon </w:t>
            </w:r>
            <w:r>
              <w:lastRenderedPageBreak/>
              <w:t>Hadfield  and Richard Bowden</w:t>
            </w:r>
          </w:p>
        </w:tc>
        <w:tc>
          <w:tcPr>
            <w:tcW w:w="840" w:type="dxa"/>
          </w:tcPr>
          <w:p w14:paraId="1796EBF0" w14:textId="77777777" w:rsidR="00CB70DA" w:rsidRDefault="00CB70DA" w:rsidP="003B101A">
            <w:r>
              <w:lastRenderedPageBreak/>
              <w:t>2020</w:t>
            </w:r>
          </w:p>
        </w:tc>
        <w:tc>
          <w:tcPr>
            <w:tcW w:w="1365" w:type="dxa"/>
          </w:tcPr>
          <w:p w14:paraId="13E61E0C" w14:textId="77777777" w:rsidR="00CB70DA" w:rsidRDefault="00CB70DA" w:rsidP="003B101A">
            <w:r>
              <w:t xml:space="preserve">Transformer model (Recognition and Translation) + </w:t>
            </w:r>
            <w:r>
              <w:lastRenderedPageBreak/>
              <w:t>Sign2Gloss2Text model + NMT model</w:t>
            </w:r>
          </w:p>
        </w:tc>
        <w:tc>
          <w:tcPr>
            <w:tcW w:w="2550" w:type="dxa"/>
          </w:tcPr>
          <w:p w14:paraId="7E1B6D40" w14:textId="77777777" w:rsidR="00CB70DA" w:rsidRDefault="00CB70DA" w:rsidP="003B101A">
            <w:r>
              <w:lastRenderedPageBreak/>
              <w:t xml:space="preserve">A novel transformer-based architecture which focuses on extracting sign-glosses from videos and inputting it with CTC </w:t>
            </w:r>
            <w:r>
              <w:lastRenderedPageBreak/>
              <w:t xml:space="preserve">loss to the transformer model for accurate results.  </w:t>
            </w:r>
          </w:p>
        </w:tc>
        <w:tc>
          <w:tcPr>
            <w:tcW w:w="1485" w:type="dxa"/>
          </w:tcPr>
          <w:p w14:paraId="7D3B279B" w14:textId="77777777" w:rsidR="00CB70DA" w:rsidRDefault="00CB70DA" w:rsidP="003B101A">
            <w:r>
              <w:lastRenderedPageBreak/>
              <w:t xml:space="preserve">The recognition doubled the performance of some previous </w:t>
            </w:r>
            <w:r>
              <w:lastRenderedPageBreak/>
              <w:t>techniques used before for sign language translation. Different comparisons between Rnn and our model where the Sign2(Gloss+Text) model outperformed really well.</w:t>
            </w:r>
          </w:p>
        </w:tc>
        <w:tc>
          <w:tcPr>
            <w:tcW w:w="1380" w:type="dxa"/>
          </w:tcPr>
          <w:p w14:paraId="616B7325" w14:textId="77777777" w:rsidR="00CB70DA" w:rsidRDefault="00CB70DA" w:rsidP="003B101A">
            <w:r>
              <w:lastRenderedPageBreak/>
              <w:t>PHOENIX14T dataset</w:t>
            </w:r>
          </w:p>
        </w:tc>
      </w:tr>
      <w:tr w:rsidR="00CB70DA" w14:paraId="71376D73" w14:textId="77777777" w:rsidTr="003B101A">
        <w:trPr>
          <w:jc w:val="center"/>
        </w:trPr>
        <w:tc>
          <w:tcPr>
            <w:tcW w:w="630" w:type="dxa"/>
          </w:tcPr>
          <w:p w14:paraId="4EE81FB3" w14:textId="77777777" w:rsidR="00CB70DA" w:rsidRDefault="00CB70DA" w:rsidP="003B101A">
            <w:r>
              <w:t>14.</w:t>
            </w:r>
          </w:p>
        </w:tc>
        <w:tc>
          <w:tcPr>
            <w:tcW w:w="1275" w:type="dxa"/>
          </w:tcPr>
          <w:p w14:paraId="3A14FDF4" w14:textId="77777777" w:rsidR="00CB70DA" w:rsidRDefault="00CB70DA" w:rsidP="003B101A">
            <w:r>
              <w:t>Matyas Bohacek,</w:t>
            </w:r>
          </w:p>
          <w:p w14:paraId="525F5102" w14:textId="77777777" w:rsidR="00CB70DA" w:rsidRDefault="00CB70DA" w:rsidP="003B101A">
            <w:r>
              <w:t>Marek Hruz</w:t>
            </w:r>
          </w:p>
        </w:tc>
        <w:tc>
          <w:tcPr>
            <w:tcW w:w="840" w:type="dxa"/>
          </w:tcPr>
          <w:p w14:paraId="2DB38BA0" w14:textId="77777777" w:rsidR="00CB70DA" w:rsidRDefault="00CB70DA" w:rsidP="003B101A">
            <w:r>
              <w:t>2022</w:t>
            </w:r>
          </w:p>
        </w:tc>
        <w:tc>
          <w:tcPr>
            <w:tcW w:w="1365" w:type="dxa"/>
          </w:tcPr>
          <w:p w14:paraId="5C00410E" w14:textId="77777777" w:rsidR="00CB70DA" w:rsidRDefault="00CB70DA" w:rsidP="003B101A">
            <w:r>
              <w:t>Transformer model</w:t>
            </w:r>
          </w:p>
          <w:p w14:paraId="10CC9E50" w14:textId="77777777" w:rsidR="00CB70DA" w:rsidRDefault="00CB70DA" w:rsidP="003B101A">
            <w:r>
              <w:t>(SPOTER method + Traditional method)</w:t>
            </w:r>
          </w:p>
        </w:tc>
        <w:tc>
          <w:tcPr>
            <w:tcW w:w="2550" w:type="dxa"/>
          </w:tcPr>
          <w:p w14:paraId="14E22FF1" w14:textId="207A4B4F" w:rsidR="00CB70DA" w:rsidRDefault="00CB70DA" w:rsidP="003B101A">
            <w:pPr>
              <w:ind w:left="-90" w:right="-135"/>
            </w:pPr>
            <w:r>
              <w:t xml:space="preserve">Word-Level   Sign Language Translation on Transformer model on Isolated dataset. The data is preprocessed to extract 2D positional landmarks of human body pose, which then goes through normalization and augmentation and then transformer encoding </w:t>
            </w:r>
            <w:r w:rsidR="00480D56">
              <w:t>process to</w:t>
            </w:r>
            <w:r>
              <w:t xml:space="preserve"> generate an output for classification.</w:t>
            </w:r>
          </w:p>
        </w:tc>
        <w:tc>
          <w:tcPr>
            <w:tcW w:w="1485" w:type="dxa"/>
          </w:tcPr>
          <w:p w14:paraId="30305A29" w14:textId="3B992123" w:rsidR="00CB70DA" w:rsidRDefault="00CB70DA" w:rsidP="003B101A">
            <w:r>
              <w:t xml:space="preserve">From a 100 gloss subset from isolated dataset, the model recognized 63.18% (which is a 5% improvement) -From 300 samples - 43.78% recognition and from LSA-64 a 100% accuracy </w:t>
            </w:r>
          </w:p>
        </w:tc>
        <w:tc>
          <w:tcPr>
            <w:tcW w:w="1380" w:type="dxa"/>
          </w:tcPr>
          <w:p w14:paraId="49FFB108" w14:textId="77777777" w:rsidR="00CB70DA" w:rsidRDefault="00CB70DA" w:rsidP="003B101A">
            <w:r>
              <w:t>LS</w:t>
            </w:r>
            <w:r>
              <w:rPr>
                <w:rFonts w:ascii="Arial" w:eastAsia="Arial" w:hAnsi="Arial" w:cs="Arial"/>
                <w:sz w:val="22"/>
                <w:szCs w:val="22"/>
              </w:rPr>
              <w:t>LSA64 dataset (3200 videos) and WLASL dataset (4-subsets)</w:t>
            </w:r>
          </w:p>
        </w:tc>
      </w:tr>
    </w:tbl>
    <w:p w14:paraId="0F90937D" w14:textId="77777777" w:rsidR="00197DB9" w:rsidRDefault="00197DB9">
      <w:pPr>
        <w:pStyle w:val="Heading1"/>
        <w:spacing w:before="120"/>
        <w:rPr>
          <w:lang w:val="en-US"/>
        </w:rPr>
        <w:sectPr w:rsidR="00197DB9">
          <w:headerReference w:type="even" r:id="rId30"/>
          <w:pgSz w:w="11909" w:h="16834"/>
          <w:pgMar w:top="1440" w:right="1440" w:bottom="1440" w:left="1440" w:header="720" w:footer="720" w:gutter="0"/>
          <w:cols w:space="720"/>
        </w:sectPr>
      </w:pPr>
      <w:bookmarkStart w:id="98" w:name="_Hlk121341918"/>
      <w:bookmarkStart w:id="99" w:name="_Hlk120131170"/>
      <w:bookmarkStart w:id="100" w:name="_Toc5527840"/>
      <w:bookmarkStart w:id="101" w:name="_Toc19544170"/>
      <w:bookmarkStart w:id="102" w:name="_Toc19544202"/>
      <w:bookmarkStart w:id="103" w:name="_Toc975478"/>
      <w:bookmarkEnd w:id="64"/>
      <w:bookmarkEnd w:id="65"/>
    </w:p>
    <w:p w14:paraId="22A06843" w14:textId="0AC89368" w:rsidR="001D743D" w:rsidRPr="00EC45EC" w:rsidRDefault="001D743D">
      <w:pPr>
        <w:pStyle w:val="Heading1"/>
        <w:spacing w:before="120"/>
      </w:pPr>
      <w:bookmarkStart w:id="104" w:name="_Toc135945325"/>
      <w:r w:rsidRPr="001D743D">
        <w:rPr>
          <w:lang w:val="en-US"/>
        </w:rPr>
        <w:lastRenderedPageBreak/>
        <w:t>Software Requirement Specifications</w:t>
      </w:r>
      <w:bookmarkEnd w:id="104"/>
    </w:p>
    <w:bookmarkEnd w:id="98"/>
    <w:p w14:paraId="4BCBB9FF" w14:textId="04E2707C" w:rsidR="00EC45EC" w:rsidRPr="00EC45EC" w:rsidRDefault="00EC45EC" w:rsidP="00197DB9">
      <w:pPr>
        <w:pStyle w:val="BodyText"/>
      </w:pPr>
      <w:r>
        <w:t>This chapter describes all modules of requirements and design in clear English text along with the necessary diagram and figures. It describes functional requirements, design constraints, and other factors necessary to provide a complete and comprehensive description of the requirements for the software.</w:t>
      </w:r>
    </w:p>
    <w:p w14:paraId="74056378" w14:textId="7E01F73F" w:rsidR="001D743D" w:rsidRDefault="001D743D" w:rsidP="001D743D">
      <w:pPr>
        <w:pStyle w:val="Heading2"/>
      </w:pPr>
      <w:bookmarkStart w:id="105" w:name="_Toc135945326"/>
      <w:r w:rsidRPr="001D743D">
        <w:t>Functional Requirements</w:t>
      </w:r>
      <w:bookmarkEnd w:id="105"/>
    </w:p>
    <w:p w14:paraId="2C77208D" w14:textId="264417F1" w:rsidR="00EC45EC" w:rsidRDefault="00EC45EC" w:rsidP="00197DB9">
      <w:pPr>
        <w:pStyle w:val="BodyText"/>
      </w:pPr>
      <w:r>
        <w:t>Following are the functional requirements of our model that fully describe the external behavior of the system:</w:t>
      </w:r>
    </w:p>
    <w:p w14:paraId="32B675F7" w14:textId="77777777" w:rsidR="00EC45EC" w:rsidRDefault="00EC45EC">
      <w:pPr>
        <w:pStyle w:val="BodyText"/>
        <w:numPr>
          <w:ilvl w:val="0"/>
          <w:numId w:val="47"/>
        </w:numPr>
      </w:pPr>
      <w:r>
        <w:t>Take input from the camera</w:t>
      </w:r>
    </w:p>
    <w:p w14:paraId="1CD8658A" w14:textId="77777777" w:rsidR="00EC45EC" w:rsidRDefault="00EC45EC">
      <w:pPr>
        <w:pStyle w:val="BodyText"/>
        <w:numPr>
          <w:ilvl w:val="0"/>
          <w:numId w:val="47"/>
        </w:numPr>
      </w:pPr>
      <w:r>
        <w:t>Draw keypoints and save them as .npy files</w:t>
      </w:r>
    </w:p>
    <w:p w14:paraId="34BC2CAF" w14:textId="77777777" w:rsidR="00EC45EC" w:rsidRDefault="00EC45EC">
      <w:pPr>
        <w:pStyle w:val="BodyText"/>
        <w:numPr>
          <w:ilvl w:val="0"/>
          <w:numId w:val="47"/>
        </w:numPr>
      </w:pPr>
      <w:r>
        <w:t>Detect signs in the input</w:t>
      </w:r>
    </w:p>
    <w:p w14:paraId="320B0F57" w14:textId="77777777" w:rsidR="00EC45EC" w:rsidRDefault="00EC45EC">
      <w:pPr>
        <w:pStyle w:val="BodyText"/>
        <w:numPr>
          <w:ilvl w:val="0"/>
          <w:numId w:val="47"/>
        </w:numPr>
      </w:pPr>
      <w:r>
        <w:t>Recognize and label signs according to the model training</w:t>
      </w:r>
    </w:p>
    <w:p w14:paraId="1D57504B" w14:textId="021C446D" w:rsidR="00EC45EC" w:rsidRPr="00EC45EC" w:rsidRDefault="00EC45EC">
      <w:pPr>
        <w:pStyle w:val="BodyText"/>
        <w:numPr>
          <w:ilvl w:val="0"/>
          <w:numId w:val="47"/>
        </w:numPr>
      </w:pPr>
      <w:r>
        <w:t>Display continuous output to the screen</w:t>
      </w:r>
    </w:p>
    <w:p w14:paraId="2C35E742" w14:textId="4B3E0CEB" w:rsidR="001D743D" w:rsidRDefault="001D743D" w:rsidP="001D743D">
      <w:pPr>
        <w:pStyle w:val="Heading2"/>
      </w:pPr>
      <w:bookmarkStart w:id="106" w:name="_Toc135945327"/>
      <w:r>
        <w:t>Hardware</w:t>
      </w:r>
      <w:r w:rsidRPr="001D743D">
        <w:t xml:space="preserve"> </w:t>
      </w:r>
      <w:r w:rsidR="00733892">
        <w:t xml:space="preserve">and Software </w:t>
      </w:r>
      <w:r w:rsidRPr="001D743D">
        <w:t>Requirements</w:t>
      </w:r>
      <w:bookmarkEnd w:id="106"/>
    </w:p>
    <w:p w14:paraId="268278FA" w14:textId="6E499304" w:rsidR="00EC45EC" w:rsidRPr="00EC45EC" w:rsidRDefault="00EC45EC" w:rsidP="00197DB9">
      <w:pPr>
        <w:pStyle w:val="BodyText"/>
      </w:pPr>
      <w:r>
        <w:t>The hardware and software requirements that will be required to develop and deploy this project are listed in this chapter.</w:t>
      </w:r>
    </w:p>
    <w:p w14:paraId="6030618C" w14:textId="00F13987" w:rsidR="001D743D" w:rsidRDefault="00EC45EC" w:rsidP="001D743D">
      <w:pPr>
        <w:pStyle w:val="Heading3"/>
      </w:pPr>
      <w:bookmarkStart w:id="107" w:name="_Toc135945328"/>
      <w:r>
        <w:t>Hardware</w:t>
      </w:r>
      <w:bookmarkEnd w:id="107"/>
    </w:p>
    <w:p w14:paraId="41389429" w14:textId="16AE3741" w:rsidR="00EC45EC" w:rsidRDefault="00EC45EC" w:rsidP="00197DB9">
      <w:pPr>
        <w:pStyle w:val="BodyText"/>
      </w:pPr>
      <w:r>
        <w:t>The hardware requirements necessary to deploy this project are as follows:</w:t>
      </w:r>
    </w:p>
    <w:p w14:paraId="69095759" w14:textId="77777777" w:rsidR="00EC45EC" w:rsidRPr="00EC45EC" w:rsidRDefault="00EC45EC" w:rsidP="00371A35">
      <w:pPr>
        <w:pStyle w:val="BodyText"/>
        <w:numPr>
          <w:ilvl w:val="0"/>
          <w:numId w:val="48"/>
        </w:numPr>
        <w:spacing w:after="0"/>
      </w:pPr>
      <w:r w:rsidRPr="00EC45EC">
        <w:t>GPU should be capable of ML and DL training and testing.</w:t>
      </w:r>
    </w:p>
    <w:p w14:paraId="2668EACB" w14:textId="77777777" w:rsidR="00EC45EC" w:rsidRPr="00EC45EC" w:rsidRDefault="00EC45EC" w:rsidP="00371A35">
      <w:pPr>
        <w:pStyle w:val="BodyText"/>
        <w:numPr>
          <w:ilvl w:val="0"/>
          <w:numId w:val="48"/>
        </w:numPr>
        <w:spacing w:after="0"/>
      </w:pPr>
      <w:r w:rsidRPr="00EC45EC">
        <w:t>Enough cache memory to support a large dataset.</w:t>
      </w:r>
    </w:p>
    <w:p w14:paraId="22044078" w14:textId="77777777" w:rsidR="00EC45EC" w:rsidRPr="00EC45EC" w:rsidRDefault="00EC45EC" w:rsidP="00371A35">
      <w:pPr>
        <w:pStyle w:val="BodyText"/>
        <w:numPr>
          <w:ilvl w:val="0"/>
          <w:numId w:val="48"/>
        </w:numPr>
        <w:spacing w:after="0"/>
      </w:pPr>
      <w:r w:rsidRPr="00EC45EC">
        <w:t>RAM 8GBs and above</w:t>
      </w:r>
    </w:p>
    <w:p w14:paraId="182A0374" w14:textId="77777777" w:rsidR="00EC45EC" w:rsidRPr="00EC45EC" w:rsidRDefault="00EC45EC" w:rsidP="00371A35">
      <w:pPr>
        <w:pStyle w:val="BodyText"/>
        <w:numPr>
          <w:ilvl w:val="0"/>
          <w:numId w:val="48"/>
        </w:numPr>
        <w:spacing w:after="0"/>
      </w:pPr>
      <w:r w:rsidRPr="00EC45EC">
        <w:t>CPU 8th Generation or above, and 4 cores or above</w:t>
      </w:r>
    </w:p>
    <w:p w14:paraId="1ED33409" w14:textId="77777777" w:rsidR="00EC45EC" w:rsidRPr="00EC45EC" w:rsidRDefault="00EC45EC" w:rsidP="00371A35">
      <w:pPr>
        <w:pStyle w:val="BodyText"/>
        <w:numPr>
          <w:ilvl w:val="0"/>
          <w:numId w:val="48"/>
        </w:numPr>
        <w:spacing w:after="0"/>
      </w:pPr>
      <w:r w:rsidRPr="00EC45EC">
        <w:t>SSDs are preferred over HDDs</w:t>
      </w:r>
    </w:p>
    <w:p w14:paraId="27800E45" w14:textId="77777777" w:rsidR="00EC45EC" w:rsidRPr="00EC45EC" w:rsidRDefault="00EC45EC" w:rsidP="00371A35">
      <w:pPr>
        <w:pStyle w:val="BodyText"/>
        <w:numPr>
          <w:ilvl w:val="0"/>
          <w:numId w:val="48"/>
        </w:numPr>
        <w:spacing w:after="0"/>
      </w:pPr>
      <w:r w:rsidRPr="00EC45EC">
        <w:t>Windows 7 minimum</w:t>
      </w:r>
    </w:p>
    <w:p w14:paraId="76B02E1A" w14:textId="77777777" w:rsidR="00EC45EC" w:rsidRPr="00EC45EC" w:rsidRDefault="00EC45EC" w:rsidP="00371A35">
      <w:pPr>
        <w:pStyle w:val="BodyText"/>
        <w:numPr>
          <w:ilvl w:val="0"/>
          <w:numId w:val="48"/>
        </w:numPr>
        <w:spacing w:after="0"/>
      </w:pPr>
      <w:r w:rsidRPr="00EC45EC">
        <w:t>1080p webcam</w:t>
      </w:r>
    </w:p>
    <w:p w14:paraId="348A7621" w14:textId="77777777" w:rsidR="00EC45EC" w:rsidRPr="00EC45EC" w:rsidRDefault="00EC45EC" w:rsidP="00EC45EC"/>
    <w:p w14:paraId="11BAA501" w14:textId="7E610352" w:rsidR="009C5B9B" w:rsidRDefault="00EC45EC" w:rsidP="009C5B9B">
      <w:pPr>
        <w:pStyle w:val="Heading3"/>
      </w:pPr>
      <w:bookmarkStart w:id="108" w:name="_Toc135945329"/>
      <w:r>
        <w:t>Software</w:t>
      </w:r>
      <w:bookmarkEnd w:id="108"/>
    </w:p>
    <w:p w14:paraId="6AC94D6F" w14:textId="3ADDF9E9" w:rsidR="00EC45EC" w:rsidRDefault="00EC45EC" w:rsidP="00197DB9">
      <w:pPr>
        <w:pStyle w:val="BodyText"/>
      </w:pPr>
      <w:r>
        <w:t xml:space="preserve">The following software was utilized </w:t>
      </w:r>
      <w:r w:rsidR="001871A3">
        <w:t>to</w:t>
      </w:r>
      <w:r>
        <w:t xml:space="preserve"> write, compile and execute the code of this project:</w:t>
      </w:r>
    </w:p>
    <w:p w14:paraId="67DE31DF" w14:textId="404F6255" w:rsidR="00EC45EC" w:rsidRDefault="00EC45EC" w:rsidP="00371A35">
      <w:pPr>
        <w:pStyle w:val="BodyText"/>
        <w:numPr>
          <w:ilvl w:val="0"/>
          <w:numId w:val="49"/>
        </w:numPr>
        <w:spacing w:after="0"/>
      </w:pPr>
      <w:r>
        <w:t>Jupyter </w:t>
      </w:r>
    </w:p>
    <w:p w14:paraId="522C1E23" w14:textId="77777777" w:rsidR="00EC45EC" w:rsidRDefault="00EC45EC" w:rsidP="00371A35">
      <w:pPr>
        <w:pStyle w:val="BodyText"/>
        <w:numPr>
          <w:ilvl w:val="0"/>
          <w:numId w:val="49"/>
        </w:numPr>
        <w:spacing w:after="0"/>
      </w:pPr>
      <w:r>
        <w:t>Anaconda </w:t>
      </w:r>
    </w:p>
    <w:p w14:paraId="018D14A9" w14:textId="2E299419" w:rsidR="00EC45EC" w:rsidRDefault="00EC45EC" w:rsidP="00371A35">
      <w:pPr>
        <w:pStyle w:val="BodyText"/>
        <w:numPr>
          <w:ilvl w:val="0"/>
          <w:numId w:val="49"/>
        </w:numPr>
        <w:spacing w:after="0"/>
      </w:pPr>
      <w:r>
        <w:t>Stable browser: chrome or Firefox</w:t>
      </w:r>
    </w:p>
    <w:p w14:paraId="69F1370A" w14:textId="70C938F5" w:rsidR="00EC45EC" w:rsidRDefault="00EC45EC" w:rsidP="00371A35">
      <w:pPr>
        <w:pStyle w:val="BodyText"/>
        <w:numPr>
          <w:ilvl w:val="0"/>
          <w:numId w:val="49"/>
        </w:numPr>
        <w:spacing w:after="0"/>
      </w:pPr>
      <w:r>
        <w:t>GitHub for collaborative work and version control</w:t>
      </w:r>
    </w:p>
    <w:p w14:paraId="729AFC9F" w14:textId="77777777" w:rsidR="001871A3" w:rsidRPr="00EC45EC" w:rsidRDefault="001871A3" w:rsidP="001871A3">
      <w:pPr>
        <w:pStyle w:val="BodyText"/>
        <w:ind w:left="360"/>
      </w:pPr>
    </w:p>
    <w:p w14:paraId="4058D448" w14:textId="6AE2AC9F" w:rsidR="009C5B9B" w:rsidRDefault="00EC45EC" w:rsidP="009C5B9B">
      <w:pPr>
        <w:pStyle w:val="Heading4"/>
      </w:pPr>
      <w:r>
        <w:t>Libraries</w:t>
      </w:r>
    </w:p>
    <w:p w14:paraId="3EEEB3F2" w14:textId="77777777" w:rsidR="00EC45EC" w:rsidRDefault="00EC45EC" w:rsidP="00371A35">
      <w:pPr>
        <w:pStyle w:val="BodyText"/>
        <w:numPr>
          <w:ilvl w:val="0"/>
          <w:numId w:val="50"/>
        </w:numPr>
        <w:spacing w:after="0"/>
      </w:pPr>
      <w:r>
        <w:t>MP Holistic</w:t>
      </w:r>
    </w:p>
    <w:p w14:paraId="667A2187" w14:textId="77777777" w:rsidR="00EC45EC" w:rsidRDefault="00EC45EC" w:rsidP="00371A35">
      <w:pPr>
        <w:pStyle w:val="BodyText"/>
        <w:numPr>
          <w:ilvl w:val="0"/>
          <w:numId w:val="50"/>
        </w:numPr>
        <w:spacing w:after="0"/>
      </w:pPr>
      <w:r>
        <w:t>Open CV</w:t>
      </w:r>
    </w:p>
    <w:p w14:paraId="76653758" w14:textId="77777777" w:rsidR="00EC45EC" w:rsidRDefault="00EC45EC" w:rsidP="00371A35">
      <w:pPr>
        <w:pStyle w:val="BodyText"/>
        <w:numPr>
          <w:ilvl w:val="0"/>
          <w:numId w:val="50"/>
        </w:numPr>
        <w:spacing w:after="0"/>
      </w:pPr>
      <w:r>
        <w:t>Tensorflow</w:t>
      </w:r>
    </w:p>
    <w:p w14:paraId="24091C1D" w14:textId="77777777" w:rsidR="00EC45EC" w:rsidRDefault="00EC45EC" w:rsidP="00371A35">
      <w:pPr>
        <w:pStyle w:val="BodyText"/>
        <w:numPr>
          <w:ilvl w:val="0"/>
          <w:numId w:val="50"/>
        </w:numPr>
        <w:spacing w:after="0"/>
      </w:pPr>
      <w:r>
        <w:t>Keras</w:t>
      </w:r>
    </w:p>
    <w:p w14:paraId="0C8842CE" w14:textId="77777777" w:rsidR="00EC45EC" w:rsidRDefault="00EC45EC" w:rsidP="00371A35">
      <w:pPr>
        <w:pStyle w:val="BodyText"/>
        <w:numPr>
          <w:ilvl w:val="0"/>
          <w:numId w:val="50"/>
        </w:numPr>
        <w:spacing w:after="0"/>
      </w:pPr>
      <w:r>
        <w:lastRenderedPageBreak/>
        <w:t>Numpy </w:t>
      </w:r>
    </w:p>
    <w:p w14:paraId="62778A23" w14:textId="77777777" w:rsidR="00EC45EC" w:rsidRDefault="00EC45EC" w:rsidP="00371A35">
      <w:pPr>
        <w:pStyle w:val="BodyText"/>
        <w:numPr>
          <w:ilvl w:val="0"/>
          <w:numId w:val="50"/>
        </w:numPr>
        <w:spacing w:after="0"/>
      </w:pPr>
      <w:r>
        <w:t>Matplotlib</w:t>
      </w:r>
    </w:p>
    <w:p w14:paraId="1EFB4E7D" w14:textId="77777777" w:rsidR="00EC45EC" w:rsidRDefault="00EC45EC" w:rsidP="00371A35">
      <w:pPr>
        <w:pStyle w:val="BodyText"/>
        <w:numPr>
          <w:ilvl w:val="0"/>
          <w:numId w:val="50"/>
        </w:numPr>
        <w:spacing w:after="0"/>
      </w:pPr>
      <w:r>
        <w:t>Sklearn</w:t>
      </w:r>
    </w:p>
    <w:p w14:paraId="29FEC8DC" w14:textId="77777777" w:rsidR="00EC45EC" w:rsidRDefault="00EC45EC" w:rsidP="00371A35">
      <w:pPr>
        <w:pStyle w:val="BodyText"/>
        <w:numPr>
          <w:ilvl w:val="0"/>
          <w:numId w:val="50"/>
        </w:numPr>
        <w:spacing w:after="0"/>
      </w:pPr>
      <w:r>
        <w:t>Os </w:t>
      </w:r>
    </w:p>
    <w:p w14:paraId="15052F1C" w14:textId="4E0805CB" w:rsidR="00EC45EC" w:rsidRPr="00893029" w:rsidRDefault="00EC45EC" w:rsidP="00371A35">
      <w:pPr>
        <w:pStyle w:val="BodyText"/>
        <w:numPr>
          <w:ilvl w:val="0"/>
          <w:numId w:val="50"/>
        </w:numPr>
        <w:spacing w:after="0"/>
      </w:pPr>
      <w:r>
        <w:t>Time</w:t>
      </w:r>
    </w:p>
    <w:p w14:paraId="7945AD06" w14:textId="06029252" w:rsidR="009C5B9B" w:rsidRDefault="00EC45EC" w:rsidP="009C5B9B">
      <w:pPr>
        <w:pStyle w:val="Heading2"/>
      </w:pPr>
      <w:bookmarkStart w:id="109" w:name="_Toc135945330"/>
      <w:r w:rsidRPr="00EC45EC">
        <w:t>Use Cases</w:t>
      </w:r>
      <w:bookmarkEnd w:id="109"/>
    </w:p>
    <w:p w14:paraId="2BB404DE" w14:textId="21FD2472" w:rsidR="00EC45EC" w:rsidRPr="00EC45EC" w:rsidRDefault="00EC45EC" w:rsidP="00197DB9">
      <w:pPr>
        <w:pStyle w:val="BodyText"/>
      </w:pPr>
      <w:r>
        <w:t>This section lists our single use case from our model that represents the most significant, central functionality of our prototype.</w:t>
      </w:r>
    </w:p>
    <w:p w14:paraId="109278CA" w14:textId="2DE3C441" w:rsidR="009A17B0" w:rsidRDefault="00EC45EC" w:rsidP="009A17B0">
      <w:pPr>
        <w:pStyle w:val="Heading3"/>
      </w:pPr>
      <w:bookmarkStart w:id="110" w:name="_Toc135945331"/>
      <w:r w:rsidRPr="00EC45EC">
        <w:t>Sign Language Recognition</w:t>
      </w:r>
      <w:bookmarkEnd w:id="110"/>
    </w:p>
    <w:p w14:paraId="15ECBA12" w14:textId="26ABB250" w:rsidR="006E6CE4" w:rsidRDefault="00A72AAE" w:rsidP="006E6CE4">
      <w:r>
        <w:t>The f</w:t>
      </w:r>
      <w:r w:rsidR="006E6CE4">
        <w:t xml:space="preserve">ollowing table describes </w:t>
      </w:r>
      <w:r>
        <w:t>the details of our prototype use case.</w:t>
      </w:r>
    </w:p>
    <w:p w14:paraId="23E462A2" w14:textId="77777777" w:rsidR="00CC1EA8" w:rsidRDefault="00CC1EA8" w:rsidP="006E6CE4"/>
    <w:p w14:paraId="1372A8B8" w14:textId="6B3C737F" w:rsidR="00CC1EA8" w:rsidRDefault="00CC1EA8" w:rsidP="00CC1EA8">
      <w:pPr>
        <w:jc w:val="center"/>
      </w:pPr>
      <w:bookmarkStart w:id="111" w:name="_Hlk121343517"/>
      <w:r>
        <w:rPr>
          <w:b/>
          <w:sz w:val="20"/>
          <w:szCs w:val="20"/>
        </w:rPr>
        <w:t>Table 1</w:t>
      </w:r>
      <w:r w:rsidR="00945CED">
        <w:rPr>
          <w:b/>
          <w:sz w:val="20"/>
          <w:szCs w:val="20"/>
        </w:rPr>
        <w:t>3</w:t>
      </w:r>
      <w:r>
        <w:rPr>
          <w:b/>
          <w:sz w:val="20"/>
          <w:szCs w:val="20"/>
        </w:rPr>
        <w:t xml:space="preserve">: </w:t>
      </w:r>
      <w:r w:rsidR="00197DB9">
        <w:rPr>
          <w:b/>
          <w:bCs/>
          <w:color w:val="000000"/>
          <w:sz w:val="20"/>
          <w:szCs w:val="20"/>
        </w:rPr>
        <w:t>Use case</w:t>
      </w:r>
      <w:r w:rsidR="004F6649">
        <w:rPr>
          <w:b/>
          <w:bCs/>
          <w:color w:val="000000"/>
          <w:sz w:val="20"/>
          <w:szCs w:val="20"/>
        </w:rPr>
        <w:t xml:space="preserve"> Details Table</w:t>
      </w:r>
    </w:p>
    <w:bookmarkEnd w:id="111"/>
    <w:p w14:paraId="3BC3863A" w14:textId="1E8702E7" w:rsidR="004F6649" w:rsidRDefault="004F6649" w:rsidP="004F6649">
      <w:pPr>
        <w:pStyle w:val="NormalWeb"/>
        <w:spacing w:before="0" w:beforeAutospacing="0" w:after="0" w:afterAutospacing="0"/>
        <w:jc w:val="center"/>
        <w:rPr>
          <w:i/>
          <w:iCs/>
          <w:color w:val="000000"/>
          <w:sz w:val="22"/>
          <w:szCs w:val="22"/>
        </w:rPr>
      </w:pPr>
      <w:r>
        <w:rPr>
          <w:i/>
          <w:iCs/>
          <w:color w:val="000000"/>
          <w:sz w:val="22"/>
          <w:szCs w:val="22"/>
        </w:rPr>
        <w:t xml:space="preserve">Table provides the details of the Sign Language Recognition prototype </w:t>
      </w:r>
      <w:r w:rsidR="00197DB9">
        <w:rPr>
          <w:i/>
          <w:iCs/>
          <w:color w:val="000000"/>
          <w:sz w:val="22"/>
          <w:szCs w:val="22"/>
        </w:rPr>
        <w:t>use case</w:t>
      </w:r>
    </w:p>
    <w:p w14:paraId="3C872A0A" w14:textId="77777777" w:rsidR="00166366" w:rsidRDefault="00166366" w:rsidP="004F6649">
      <w:pPr>
        <w:pStyle w:val="NormalWeb"/>
        <w:spacing w:before="0" w:beforeAutospacing="0" w:after="0" w:afterAutospacing="0"/>
        <w:jc w:val="center"/>
        <w:rPr>
          <w:i/>
          <w:iCs/>
          <w:color w:val="000000"/>
          <w:sz w:val="22"/>
          <w:szCs w:val="22"/>
        </w:rPr>
      </w:pPr>
    </w:p>
    <w:tbl>
      <w:tblPr>
        <w:tblW w:w="8836" w:type="dxa"/>
        <w:tblCellMar>
          <w:top w:w="15" w:type="dxa"/>
          <w:left w:w="15" w:type="dxa"/>
          <w:bottom w:w="15" w:type="dxa"/>
          <w:right w:w="15" w:type="dxa"/>
        </w:tblCellMar>
        <w:tblLook w:val="04A0" w:firstRow="1" w:lastRow="0" w:firstColumn="1" w:lastColumn="0" w:noHBand="0" w:noVBand="1"/>
      </w:tblPr>
      <w:tblGrid>
        <w:gridCol w:w="350"/>
        <w:gridCol w:w="2250"/>
        <w:gridCol w:w="1148"/>
        <w:gridCol w:w="320"/>
        <w:gridCol w:w="4768"/>
      </w:tblGrid>
      <w:tr w:rsidR="00371A35" w:rsidRPr="00EC45EC" w14:paraId="715CE58E" w14:textId="77777777" w:rsidTr="00750571">
        <w:trPr>
          <w:trHeight w:val="313"/>
          <w:tblHeader/>
        </w:trPr>
        <w:tc>
          <w:tcPr>
            <w:tcW w:w="26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F416A" w14:textId="77777777" w:rsidR="00371A35" w:rsidRPr="00EC45EC" w:rsidRDefault="00371A35" w:rsidP="003B101A">
            <w:pPr>
              <w:rPr>
                <w:b/>
                <w:bCs/>
              </w:rPr>
            </w:pPr>
            <w:bookmarkStart w:id="112" w:name="_Hlk121341989"/>
            <w:r w:rsidRPr="00EC45EC">
              <w:rPr>
                <w:b/>
                <w:bCs/>
              </w:rPr>
              <w:t>Name</w:t>
            </w:r>
          </w:p>
        </w:tc>
        <w:tc>
          <w:tcPr>
            <w:tcW w:w="62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2F51" w14:textId="77777777" w:rsidR="00371A35" w:rsidRPr="00EC45EC" w:rsidRDefault="00371A35" w:rsidP="003B101A">
            <w:pPr>
              <w:rPr>
                <w:b/>
                <w:bCs/>
              </w:rPr>
            </w:pPr>
            <w:r w:rsidRPr="00EC45EC">
              <w:t>Recognition </w:t>
            </w:r>
          </w:p>
        </w:tc>
      </w:tr>
      <w:tr w:rsidR="00371A35" w:rsidRPr="00EC45EC" w14:paraId="01D5195B" w14:textId="77777777" w:rsidTr="00750571">
        <w:trPr>
          <w:trHeight w:val="313"/>
          <w:tblHeader/>
        </w:trPr>
        <w:tc>
          <w:tcPr>
            <w:tcW w:w="26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F5C18" w14:textId="77777777" w:rsidR="00371A35" w:rsidRPr="00EC45EC" w:rsidRDefault="00371A35" w:rsidP="003B101A">
            <w:pPr>
              <w:rPr>
                <w:b/>
                <w:bCs/>
              </w:rPr>
            </w:pPr>
            <w:r w:rsidRPr="00EC45EC">
              <w:rPr>
                <w:b/>
                <w:bCs/>
              </w:rPr>
              <w:t>Actors</w:t>
            </w:r>
          </w:p>
        </w:tc>
        <w:tc>
          <w:tcPr>
            <w:tcW w:w="62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CC095" w14:textId="77777777" w:rsidR="00371A35" w:rsidRPr="00EC45EC" w:rsidRDefault="00371A35" w:rsidP="003B101A">
            <w:pPr>
              <w:rPr>
                <w:b/>
                <w:bCs/>
              </w:rPr>
            </w:pPr>
            <w:r w:rsidRPr="00EC45EC">
              <w:t>User</w:t>
            </w:r>
          </w:p>
        </w:tc>
      </w:tr>
      <w:tr w:rsidR="00371A35" w:rsidRPr="00EC45EC" w14:paraId="4ECDF1A1" w14:textId="77777777" w:rsidTr="00750571">
        <w:trPr>
          <w:trHeight w:val="313"/>
          <w:tblHeader/>
        </w:trPr>
        <w:tc>
          <w:tcPr>
            <w:tcW w:w="26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A6A09" w14:textId="77777777" w:rsidR="00371A35" w:rsidRPr="00EC45EC" w:rsidRDefault="00371A35" w:rsidP="003B101A">
            <w:pPr>
              <w:rPr>
                <w:b/>
                <w:bCs/>
              </w:rPr>
            </w:pPr>
            <w:r w:rsidRPr="00EC45EC">
              <w:rPr>
                <w:b/>
                <w:bCs/>
              </w:rPr>
              <w:t>Summary</w:t>
            </w:r>
          </w:p>
        </w:tc>
        <w:tc>
          <w:tcPr>
            <w:tcW w:w="62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2BB08" w14:textId="77777777" w:rsidR="00371A35" w:rsidRPr="00EC45EC" w:rsidRDefault="00371A35" w:rsidP="003B101A">
            <w:pPr>
              <w:rPr>
                <w:b/>
                <w:bCs/>
              </w:rPr>
            </w:pPr>
            <w:r w:rsidRPr="00EC45EC">
              <w:t>The user (through the camera) will perform an action representing a sign language word that will be translated to gloss by our model.</w:t>
            </w:r>
          </w:p>
        </w:tc>
      </w:tr>
      <w:tr w:rsidR="00371A35" w:rsidRPr="00EC45EC" w14:paraId="020F12F6" w14:textId="77777777" w:rsidTr="00750571">
        <w:trPr>
          <w:trHeight w:val="313"/>
          <w:tblHeader/>
        </w:trPr>
        <w:tc>
          <w:tcPr>
            <w:tcW w:w="26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B9184" w14:textId="77777777" w:rsidR="00371A35" w:rsidRPr="00EC45EC" w:rsidRDefault="00371A35" w:rsidP="003B101A">
            <w:pPr>
              <w:rPr>
                <w:b/>
                <w:bCs/>
              </w:rPr>
            </w:pPr>
            <w:r w:rsidRPr="00EC45EC">
              <w:rPr>
                <w:b/>
                <w:bCs/>
              </w:rPr>
              <w:t>Pre-conditions</w:t>
            </w:r>
          </w:p>
        </w:tc>
        <w:tc>
          <w:tcPr>
            <w:tcW w:w="62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19A" w14:textId="77777777" w:rsidR="00371A35" w:rsidRPr="00EC45EC" w:rsidRDefault="00371A35" w:rsidP="003B101A">
            <w:pPr>
              <w:rPr>
                <w:b/>
                <w:bCs/>
              </w:rPr>
            </w:pPr>
            <w:r w:rsidRPr="00EC45EC">
              <w:t>The user must have a camera (external or internal) to run the prototype.</w:t>
            </w:r>
          </w:p>
        </w:tc>
      </w:tr>
      <w:tr w:rsidR="00371A35" w:rsidRPr="00EC45EC" w14:paraId="50C5900C" w14:textId="77777777" w:rsidTr="00750571">
        <w:trPr>
          <w:trHeight w:val="313"/>
          <w:tblHeader/>
        </w:trPr>
        <w:tc>
          <w:tcPr>
            <w:tcW w:w="26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71BD2" w14:textId="77777777" w:rsidR="00371A35" w:rsidRPr="00EC45EC" w:rsidRDefault="00371A35" w:rsidP="003B101A">
            <w:pPr>
              <w:rPr>
                <w:b/>
                <w:bCs/>
              </w:rPr>
            </w:pPr>
            <w:r w:rsidRPr="00EC45EC">
              <w:rPr>
                <w:b/>
                <w:bCs/>
              </w:rPr>
              <w:t>Post-Conditions</w:t>
            </w:r>
          </w:p>
        </w:tc>
        <w:tc>
          <w:tcPr>
            <w:tcW w:w="62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30077" w14:textId="77777777" w:rsidR="00371A35" w:rsidRPr="00EC45EC" w:rsidRDefault="00371A35" w:rsidP="003B101A">
            <w:pPr>
              <w:rPr>
                <w:b/>
                <w:bCs/>
              </w:rPr>
            </w:pPr>
            <w:r w:rsidRPr="00EC45EC">
              <w:t>The user will receive the exact translation of the sign they are inputting.</w:t>
            </w:r>
          </w:p>
        </w:tc>
      </w:tr>
      <w:tr w:rsidR="00371A35" w:rsidRPr="00EC45EC" w14:paraId="293C0302" w14:textId="77777777" w:rsidTr="00750571">
        <w:trPr>
          <w:trHeight w:val="313"/>
          <w:tblHeader/>
        </w:trPr>
        <w:tc>
          <w:tcPr>
            <w:tcW w:w="26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40CC0" w14:textId="77777777" w:rsidR="00371A35" w:rsidRPr="00EC45EC" w:rsidRDefault="00371A35" w:rsidP="003B101A">
            <w:pPr>
              <w:rPr>
                <w:b/>
                <w:bCs/>
              </w:rPr>
            </w:pPr>
            <w:r w:rsidRPr="00EC45EC">
              <w:rPr>
                <w:b/>
                <w:bCs/>
              </w:rPr>
              <w:t>Special Requirement</w:t>
            </w:r>
          </w:p>
        </w:tc>
        <w:tc>
          <w:tcPr>
            <w:tcW w:w="62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A0D45" w14:textId="77777777" w:rsidR="00371A35" w:rsidRPr="00EC45EC" w:rsidRDefault="00371A35" w:rsidP="003B101A">
            <w:pPr>
              <w:rPr>
                <w:b/>
                <w:bCs/>
              </w:rPr>
            </w:pPr>
            <w:r w:rsidRPr="00EC45EC">
              <w:t>none</w:t>
            </w:r>
          </w:p>
        </w:tc>
      </w:tr>
      <w:tr w:rsidR="00371A35" w:rsidRPr="00EC45EC" w14:paraId="4BCC0D67" w14:textId="77777777" w:rsidTr="003B101A">
        <w:trPr>
          <w:trHeight w:val="313"/>
          <w:tblHeader/>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C2FA0" w14:textId="77777777" w:rsidR="00371A35" w:rsidRPr="00EC45EC" w:rsidRDefault="00371A35" w:rsidP="003B101A">
            <w:pPr>
              <w:rPr>
                <w:b/>
                <w:bCs/>
              </w:rPr>
            </w:pPr>
            <w:r w:rsidRPr="00EC45EC">
              <w:rPr>
                <w:b/>
                <w:bCs/>
              </w:rPr>
              <w:t>Basic Flow</w:t>
            </w:r>
          </w:p>
        </w:tc>
      </w:tr>
      <w:tr w:rsidR="00371A35" w:rsidRPr="00EC45EC" w14:paraId="2B1B6E98" w14:textId="77777777" w:rsidTr="003B101A">
        <w:trPr>
          <w:trHeight w:val="313"/>
          <w:tblHead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B010E" w14:textId="77777777" w:rsidR="00371A35" w:rsidRPr="00EC45EC" w:rsidRDefault="00371A35" w:rsidP="003B101A">
            <w:pPr>
              <w:rPr>
                <w:b/>
                <w:bCs/>
              </w:rPr>
            </w:pPr>
            <w:r w:rsidRPr="00EC45EC">
              <w:rPr>
                <w:b/>
                <w:bCs/>
              </w:rPr>
              <w:t>Actor Action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471B9" w14:textId="77777777" w:rsidR="00371A35" w:rsidRPr="00EC45EC" w:rsidRDefault="00371A35" w:rsidP="003B101A">
            <w:pPr>
              <w:rPr>
                <w:b/>
                <w:bCs/>
              </w:rPr>
            </w:pPr>
            <w:r w:rsidRPr="00EC45EC">
              <w:rPr>
                <w:b/>
                <w:bCs/>
              </w:rPr>
              <w:t>System Response</w:t>
            </w:r>
          </w:p>
        </w:tc>
      </w:tr>
      <w:tr w:rsidR="0087529A" w:rsidRPr="00EC45EC" w14:paraId="30827FFC" w14:textId="77777777" w:rsidTr="0087529A">
        <w:trPr>
          <w:trHeight w:val="313"/>
          <w:tblHeader/>
        </w:trPr>
        <w:tc>
          <w:tcPr>
            <w:tcW w:w="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E9363" w14:textId="77777777" w:rsidR="00371A35" w:rsidRPr="00EC45EC" w:rsidRDefault="00371A35" w:rsidP="003B101A">
            <w:pPr>
              <w:rPr>
                <w:b/>
                <w:bCs/>
              </w:rPr>
            </w:pPr>
            <w:r w:rsidRPr="00EC45EC">
              <w:t>1</w:t>
            </w:r>
          </w:p>
        </w:tc>
        <w:tc>
          <w:tcPr>
            <w:tcW w:w="33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92975" w14:textId="77777777" w:rsidR="00371A35" w:rsidRPr="00EC45EC" w:rsidRDefault="00371A35" w:rsidP="003B101A">
            <w:pPr>
              <w:rPr>
                <w:b/>
                <w:bCs/>
              </w:rPr>
            </w:pPr>
            <w:r w:rsidRPr="00EC45EC">
              <w:t>User acts out a sign representing a 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86E4E" w14:textId="77777777" w:rsidR="00371A35" w:rsidRPr="00EC45EC" w:rsidRDefault="00371A35" w:rsidP="003B101A">
            <w:pPr>
              <w:rPr>
                <w:b/>
                <w:bCs/>
              </w:rPr>
            </w:pPr>
            <w:r w:rsidRPr="00EC45EC">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C8977" w14:textId="77777777" w:rsidR="00371A35" w:rsidRPr="00EC45EC" w:rsidRDefault="00371A35" w:rsidP="003B101A">
            <w:pPr>
              <w:rPr>
                <w:b/>
                <w:bCs/>
              </w:rPr>
            </w:pPr>
            <w:r w:rsidRPr="00EC45EC">
              <w:t>System detects the action and displays the corresponding translation on the interface</w:t>
            </w:r>
          </w:p>
        </w:tc>
      </w:tr>
      <w:tr w:rsidR="00371A35" w:rsidRPr="00EC45EC" w14:paraId="2D1CBDA0" w14:textId="77777777" w:rsidTr="003B101A">
        <w:trPr>
          <w:trHeight w:val="313"/>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4B3A7" w14:textId="0FB6EE3B" w:rsidR="00371A35" w:rsidRPr="00371A35" w:rsidRDefault="00371A35" w:rsidP="003B101A">
            <w:pPr>
              <w:rPr>
                <w:b/>
                <w:bCs/>
              </w:rPr>
            </w:pPr>
            <w:r w:rsidRPr="00EC45EC">
              <w:rPr>
                <w:b/>
                <w:bCs/>
              </w:rPr>
              <w:t>Alternative Flow</w:t>
            </w:r>
          </w:p>
        </w:tc>
      </w:tr>
      <w:tr w:rsidR="001C32F4" w:rsidRPr="00EC45EC" w14:paraId="55506A6B" w14:textId="77777777" w:rsidTr="00750571">
        <w:trPr>
          <w:trHeight w:val="313"/>
        </w:trPr>
        <w:tc>
          <w:tcPr>
            <w:tcW w:w="374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4FB6D" w14:textId="69762FAD" w:rsidR="001C32F4" w:rsidRPr="001C32F4" w:rsidRDefault="001C32F4" w:rsidP="003B101A">
            <w:r w:rsidRPr="00EC45EC">
              <w:rPr>
                <w:b/>
                <w:bCs/>
              </w:rPr>
              <w:t>Actor Action</w:t>
            </w:r>
          </w:p>
        </w:tc>
        <w:tc>
          <w:tcPr>
            <w:tcW w:w="5088" w:type="dxa"/>
            <w:gridSpan w:val="2"/>
            <w:tcBorders>
              <w:top w:val="single" w:sz="8" w:space="0" w:color="000000"/>
              <w:left w:val="single" w:sz="8" w:space="0" w:color="000000"/>
              <w:bottom w:val="single" w:sz="8" w:space="0" w:color="000000"/>
              <w:right w:val="single" w:sz="8" w:space="0" w:color="000000"/>
            </w:tcBorders>
          </w:tcPr>
          <w:p w14:paraId="4ACA7DFF" w14:textId="35E946A1" w:rsidR="001C32F4" w:rsidRPr="00037263" w:rsidRDefault="001C32F4" w:rsidP="003B101A">
            <w:r>
              <w:rPr>
                <w:b/>
                <w:bCs/>
              </w:rPr>
              <w:t xml:space="preserve">  </w:t>
            </w:r>
            <w:r w:rsidRPr="00EC45EC">
              <w:rPr>
                <w:b/>
                <w:bCs/>
              </w:rPr>
              <w:t>System Response</w:t>
            </w:r>
          </w:p>
        </w:tc>
      </w:tr>
      <w:tr w:rsidR="00750571" w:rsidRPr="00EC45EC" w14:paraId="2031A7A9" w14:textId="77777777" w:rsidTr="0087529A">
        <w:trPr>
          <w:trHeight w:val="636"/>
        </w:trPr>
        <w:tc>
          <w:tcPr>
            <w:tcW w:w="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36031" w14:textId="77777777" w:rsidR="00371A35" w:rsidRPr="00EC45EC" w:rsidRDefault="00371A35" w:rsidP="003B101A">
            <w:r w:rsidRPr="00EC45EC">
              <w:t>1</w:t>
            </w:r>
          </w:p>
        </w:tc>
        <w:tc>
          <w:tcPr>
            <w:tcW w:w="33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1311" w14:textId="77777777" w:rsidR="00371A35" w:rsidRPr="00EC45EC" w:rsidRDefault="00371A35" w:rsidP="003B101A">
            <w:r w:rsidRPr="00EC45EC">
              <w:t>User isn’t showing any 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E2FCC" w14:textId="77777777" w:rsidR="00371A35" w:rsidRPr="00EC45EC" w:rsidRDefault="00371A35" w:rsidP="003B101A">
            <w:r w:rsidRPr="00EC45EC">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568F" w14:textId="77777777" w:rsidR="00371A35" w:rsidRPr="00EC45EC" w:rsidRDefault="00371A35" w:rsidP="003B101A">
            <w:r w:rsidRPr="00EC45EC">
              <w:t>Nothing is displayed on the interface</w:t>
            </w:r>
          </w:p>
        </w:tc>
      </w:tr>
    </w:tbl>
    <w:p w14:paraId="3F6E017F" w14:textId="4FFD9B48" w:rsidR="00371A35" w:rsidRDefault="00371A35" w:rsidP="00197DB9">
      <w:pPr>
        <w:pStyle w:val="Heading1"/>
        <w:numPr>
          <w:ilvl w:val="0"/>
          <w:numId w:val="0"/>
        </w:numPr>
        <w:spacing w:before="120"/>
        <w:sectPr w:rsidR="00371A35">
          <w:headerReference w:type="even" r:id="rId31"/>
          <w:pgSz w:w="11909" w:h="16834"/>
          <w:pgMar w:top="1440" w:right="1440" w:bottom="1440" w:left="1440" w:header="720" w:footer="720" w:gutter="0"/>
          <w:cols w:space="720"/>
        </w:sectPr>
      </w:pPr>
    </w:p>
    <w:p w14:paraId="1730A11A" w14:textId="77777777" w:rsidR="00197DB9" w:rsidRPr="00197DB9" w:rsidRDefault="00197DB9" w:rsidP="00197DB9">
      <w:pPr>
        <w:pStyle w:val="Heading1"/>
        <w:numPr>
          <w:ilvl w:val="0"/>
          <w:numId w:val="0"/>
        </w:numPr>
        <w:spacing w:before="120"/>
        <w:rPr>
          <w:sz w:val="2"/>
          <w:szCs w:val="2"/>
        </w:rPr>
      </w:pPr>
    </w:p>
    <w:p w14:paraId="30102C9A" w14:textId="272D7D67" w:rsidR="001312C3" w:rsidRDefault="001312C3">
      <w:pPr>
        <w:pStyle w:val="Heading1"/>
        <w:spacing w:before="120"/>
      </w:pPr>
      <w:bookmarkStart w:id="113" w:name="_Toc135945332"/>
      <w:r w:rsidRPr="001312C3">
        <w:t>Proposed Approach and Methodology</w:t>
      </w:r>
      <w:bookmarkEnd w:id="113"/>
    </w:p>
    <w:bookmarkEnd w:id="99"/>
    <w:bookmarkEnd w:id="112"/>
    <w:p w14:paraId="629A734C" w14:textId="62F845A9" w:rsidR="00DE7622" w:rsidRDefault="00DE7622" w:rsidP="00DE7622">
      <w:pPr>
        <w:pStyle w:val="BodyText"/>
      </w:pPr>
      <w:r w:rsidRPr="00DE7622">
        <w:t>The following section covers our proposed approach towards Sign Language Recognition using M</w:t>
      </w:r>
      <w:r w:rsidR="00CD2F3C">
        <w:t>ediaPipe</w:t>
      </w:r>
      <w:r w:rsidR="003155AF">
        <w:t xml:space="preserve"> </w:t>
      </w:r>
      <w:r w:rsidR="0049627A" w:rsidRPr="00DE7622">
        <w:t>Holistic</w:t>
      </w:r>
      <w:r w:rsidR="0049627A">
        <w:t xml:space="preserve"> [</w:t>
      </w:r>
      <w:r w:rsidR="003155AF">
        <w:t>1</w:t>
      </w:r>
      <w:r w:rsidR="006905A6">
        <w:t>5</w:t>
      </w:r>
      <w:r w:rsidR="008D23A6">
        <w:t>]</w:t>
      </w:r>
      <w:r w:rsidR="008D23A6" w:rsidRPr="00DE7622">
        <w:t xml:space="preserve"> and</w:t>
      </w:r>
      <w:r w:rsidRPr="00DE7622">
        <w:t xml:space="preserve"> LSTM model. This approach will also cover the “real time” factor and use faster machine learning techniques for detection and recognition. For input, we would fetch frames from the camera using </w:t>
      </w:r>
      <w:r w:rsidR="00CE0E6D" w:rsidRPr="00DE7622">
        <w:t>OpenCV</w:t>
      </w:r>
      <w:r w:rsidRPr="00DE7622">
        <w:t xml:space="preserve"> </w:t>
      </w:r>
      <w:r w:rsidR="00CE0E6D" w:rsidRPr="00DE7622">
        <w:t>library, detect</w:t>
      </w:r>
      <w:r w:rsidRPr="00DE7622">
        <w:t xml:space="preserve"> keypoints from frames and send concatenated coordinates information to train and test our LSTM. The data must be preprocessed and labeled afterwards.</w:t>
      </w:r>
    </w:p>
    <w:p w14:paraId="5ABC78C9" w14:textId="00C00145" w:rsidR="00D614EB" w:rsidRDefault="001312C3" w:rsidP="00A715CE">
      <w:pPr>
        <w:pStyle w:val="Heading2"/>
      </w:pPr>
      <w:bookmarkStart w:id="114" w:name="_Toc135945333"/>
      <w:r w:rsidRPr="001312C3">
        <w:t>Dataset</w:t>
      </w:r>
      <w:bookmarkEnd w:id="114"/>
    </w:p>
    <w:p w14:paraId="650554F1" w14:textId="16E76C35" w:rsidR="00D614EB" w:rsidRDefault="00D614EB" w:rsidP="00D614EB">
      <w:pPr>
        <w:jc w:val="both"/>
      </w:pPr>
      <w:r>
        <w:t xml:space="preserve">We proposed our own dataset with the purpose </w:t>
      </w:r>
      <w:r w:rsidR="00460F14">
        <w:t>of</w:t>
      </w:r>
      <w:r>
        <w:t xml:space="preserve"> facilitat</w:t>
      </w:r>
      <w:r w:rsidR="00460F14">
        <w:t>ating</w:t>
      </w:r>
      <w:r>
        <w:t xml:space="preserve"> research in sign language recognition and translation. It consists of 240 unstructured video files in MP4 format, with each file being 6.5 seconds long and containing a sample of one of 20 different American Sign Language (ASL) signs.</w:t>
      </w:r>
    </w:p>
    <w:p w14:paraId="18987F24" w14:textId="77777777" w:rsidR="00D614EB" w:rsidRDefault="00D614EB" w:rsidP="00D614EB">
      <w:pPr>
        <w:jc w:val="both"/>
      </w:pPr>
    </w:p>
    <w:p w14:paraId="2D523689" w14:textId="77777777" w:rsidR="00D614EB" w:rsidRDefault="00D614EB" w:rsidP="00D614EB">
      <w:pPr>
        <w:jc w:val="both"/>
      </w:pPr>
      <w:r>
        <w:t>The dataset contains 12 video samples for each sign and a total of 240 video samples. The signs included in the dataset are: Yes, No, Help me, Please, Thank you, Sorry, Goodbye, Hello, Name, I love you, Where? When?, Why?, How?, Eat, Drink, More, Finished, Bathroom, and Friend. Each sign is recorded against two different backgrounds (whiteboard and library) with the same clothing for each background. There are six samples with a whiteboard background and six with a library background for each sign, with three performed by a male signer and three performed by a female signer.</w:t>
      </w:r>
    </w:p>
    <w:p w14:paraId="4602F0EC" w14:textId="77777777" w:rsidR="00D614EB" w:rsidRDefault="00D614EB" w:rsidP="00D614EB">
      <w:pPr>
        <w:jc w:val="both"/>
      </w:pPr>
    </w:p>
    <w:p w14:paraId="79E16EB0" w14:textId="77777777" w:rsidR="00D614EB" w:rsidRDefault="00D614EB" w:rsidP="00D614EB">
      <w:pPr>
        <w:jc w:val="both"/>
      </w:pPr>
      <w:r>
        <w:t>The dataset includes metadata about the signers, such as their gender, height, age, and clothing. The male signer is 5 feet 8 inches tall and 22 years old, while the female signer is 5 feet 5 inches tall and 22 years old. The videos were captured using an iPhone 11 Pro's back camera in landscape mode. Each video has HD resolution, 30 frames per second, and pixel dimensions of 1920x1080. The camera was positioned 4 feet 10 inches above the ground, and the signer was positioned 3 feet 11 inches away from the camera.</w:t>
      </w:r>
    </w:p>
    <w:p w14:paraId="586057C9" w14:textId="77777777" w:rsidR="00D614EB" w:rsidRDefault="00D614EB" w:rsidP="00D614EB">
      <w:pPr>
        <w:jc w:val="both"/>
      </w:pPr>
    </w:p>
    <w:p w14:paraId="4E4D4AA3" w14:textId="0314B1FC" w:rsidR="00A22D30" w:rsidRPr="00A22D30" w:rsidRDefault="00D614EB" w:rsidP="00D614EB">
      <w:pPr>
        <w:jc w:val="both"/>
      </w:pPr>
      <w:r>
        <w:t>This dataset can be used to train and evaluate machine learning models for sign language recognition and translation. The metadata about the signers, including their height and age, as well as the camera position and distance, and variable backgrounds may also be useful for analyzing the impact of these variables on the accuracy of recognition and translation models.</w:t>
      </w:r>
    </w:p>
    <w:p w14:paraId="7AACD947" w14:textId="5878B053" w:rsidR="001312C3" w:rsidRDefault="00DA5605">
      <w:pPr>
        <w:pStyle w:val="Heading2"/>
        <w:ind w:left="1440" w:hanging="1440"/>
      </w:pPr>
      <w:bookmarkStart w:id="115" w:name="_Hlk120127676"/>
      <w:bookmarkStart w:id="116" w:name="_Toc135945334"/>
      <w:r w:rsidRPr="00DA5605">
        <w:t xml:space="preserve">Key Points </w:t>
      </w:r>
      <w:r>
        <w:t>U</w:t>
      </w:r>
      <w:r w:rsidRPr="00DA5605">
        <w:t>sing M</w:t>
      </w:r>
      <w:r>
        <w:t>ediaPipe</w:t>
      </w:r>
      <w:r w:rsidRPr="00DA5605">
        <w:t xml:space="preserve"> </w:t>
      </w:r>
      <w:r>
        <w:t>H</w:t>
      </w:r>
      <w:r w:rsidRPr="00DA5605">
        <w:t>olistic</w:t>
      </w:r>
      <w:bookmarkEnd w:id="115"/>
      <w:bookmarkEnd w:id="116"/>
    </w:p>
    <w:p w14:paraId="62B95C64" w14:textId="77777777" w:rsidR="008C6A04" w:rsidRDefault="008C6A04" w:rsidP="00E83EEC">
      <w:pPr>
        <w:pStyle w:val="NormalWeb"/>
        <w:spacing w:before="0" w:beforeAutospacing="0" w:after="0" w:afterAutospacing="0"/>
        <w:jc w:val="both"/>
      </w:pPr>
      <w:r>
        <w:rPr>
          <w:color w:val="000000"/>
        </w:rPr>
        <w:t>Following steps will be followed for extracting keypoints using MP holistic:</w:t>
      </w:r>
    </w:p>
    <w:p w14:paraId="7C1A423D" w14:textId="5EACE1DD" w:rsidR="008C6A04" w:rsidRDefault="008C6A04">
      <w:pPr>
        <w:pStyle w:val="NormalWeb"/>
        <w:numPr>
          <w:ilvl w:val="0"/>
          <w:numId w:val="42"/>
        </w:numPr>
        <w:spacing w:before="0" w:beforeAutospacing="0" w:after="0" w:afterAutospacing="0"/>
        <w:jc w:val="both"/>
        <w:textAlignment w:val="baseline"/>
        <w:rPr>
          <w:color w:val="000000"/>
        </w:rPr>
      </w:pPr>
      <w:r>
        <w:rPr>
          <w:color w:val="000000"/>
        </w:rPr>
        <w:t xml:space="preserve">We will be creating two variables </w:t>
      </w:r>
      <w:r w:rsidR="0049627A">
        <w:rPr>
          <w:color w:val="000000"/>
        </w:rPr>
        <w:t>(one</w:t>
      </w:r>
      <w:r>
        <w:rPr>
          <w:color w:val="000000"/>
        </w:rPr>
        <w:t xml:space="preserve"> for media pipe holistic and one for media pipe drawing utilities). MediaPipe holistic variable will be to download and leverage the holistic model and drawing utilities will handle the drawing of our keypoints. </w:t>
      </w:r>
    </w:p>
    <w:p w14:paraId="166C1D2B" w14:textId="61B9957A" w:rsidR="008C6A04" w:rsidRDefault="008C6A04">
      <w:pPr>
        <w:pStyle w:val="NormalWeb"/>
        <w:numPr>
          <w:ilvl w:val="0"/>
          <w:numId w:val="42"/>
        </w:numPr>
        <w:spacing w:before="0" w:beforeAutospacing="0" w:after="0" w:afterAutospacing="0"/>
        <w:jc w:val="both"/>
        <w:textAlignment w:val="baseline"/>
        <w:rPr>
          <w:color w:val="000000"/>
        </w:rPr>
      </w:pPr>
      <w:r>
        <w:rPr>
          <w:color w:val="000000"/>
        </w:rPr>
        <w:t>Then a function for MediaPipe detection will be created, with preprocessed image and holistic model as input parameters. Preprocessing process includes converting the image from BGR to RGB and setting the writable feature as false. The detection process will be completed through (</w:t>
      </w:r>
      <w:r>
        <w:rPr>
          <w:b/>
          <w:bCs/>
          <w:color w:val="000000"/>
        </w:rPr>
        <w:t>model.</w:t>
      </w:r>
      <w:r w:rsidR="005B0225">
        <w:rPr>
          <w:b/>
          <w:bCs/>
          <w:color w:val="000000"/>
        </w:rPr>
        <w:t>p</w:t>
      </w:r>
      <w:r>
        <w:rPr>
          <w:b/>
          <w:bCs/>
          <w:color w:val="000000"/>
        </w:rPr>
        <w:t>rocess()</w:t>
      </w:r>
      <w:r>
        <w:rPr>
          <w:color w:val="000000"/>
        </w:rPr>
        <w:t>) function that takes in the video frame as input. After detection, image settings will be converted to default. </w:t>
      </w:r>
    </w:p>
    <w:p w14:paraId="4CA7A99A" w14:textId="6AF57292" w:rsidR="008C6A04" w:rsidRDefault="008C6A04">
      <w:pPr>
        <w:pStyle w:val="NormalWeb"/>
        <w:numPr>
          <w:ilvl w:val="0"/>
          <w:numId w:val="42"/>
        </w:numPr>
        <w:spacing w:before="0" w:beforeAutospacing="0" w:after="0" w:afterAutospacing="0"/>
        <w:jc w:val="both"/>
        <w:textAlignment w:val="baseline"/>
        <w:rPr>
          <w:color w:val="000000"/>
        </w:rPr>
      </w:pPr>
      <w:r>
        <w:rPr>
          <w:color w:val="000000"/>
        </w:rPr>
        <w:t xml:space="preserve">Afterwards, we’ll be creating a drawing utility function to join the landmarks properly (forming a stick figure image). The Drawing utility variable will be used to draw landmarks of face, pose, left and right arms. This function will use a connection map that will show which landmarks (representing a specific body part) should relate to each </w:t>
      </w:r>
      <w:r>
        <w:rPr>
          <w:color w:val="000000"/>
        </w:rPr>
        <w:lastRenderedPageBreak/>
        <w:t xml:space="preserve">other to form a figure. </w:t>
      </w:r>
      <w:r w:rsidR="0049627A">
        <w:rPr>
          <w:color w:val="000000"/>
        </w:rPr>
        <w:t>E.g.,</w:t>
      </w:r>
      <w:r>
        <w:rPr>
          <w:color w:val="000000"/>
        </w:rPr>
        <w:t xml:space="preserve"> right shoulder to right elbow and so on. Optional formatting option (extra parameters) can be used for better representation.</w:t>
      </w:r>
    </w:p>
    <w:p w14:paraId="7423473F" w14:textId="0C29844F" w:rsidR="000851E9" w:rsidRDefault="008C6A04">
      <w:pPr>
        <w:pStyle w:val="NormalWeb"/>
        <w:numPr>
          <w:ilvl w:val="0"/>
          <w:numId w:val="42"/>
        </w:numPr>
        <w:spacing w:before="0" w:beforeAutospacing="0" w:after="0" w:afterAutospacing="0"/>
        <w:jc w:val="both"/>
        <w:textAlignment w:val="baseline"/>
        <w:rPr>
          <w:color w:val="000000"/>
        </w:rPr>
      </w:pPr>
      <w:r>
        <w:rPr>
          <w:color w:val="000000"/>
        </w:rPr>
        <w:t xml:space="preserve">Finally, a function will be required to access our webcam using </w:t>
      </w:r>
      <w:r w:rsidR="00617499">
        <w:rPr>
          <w:color w:val="000000"/>
        </w:rPr>
        <w:t>OpenCV</w:t>
      </w:r>
      <w:r>
        <w:rPr>
          <w:color w:val="000000"/>
        </w:rPr>
        <w:t xml:space="preserve"> library through a loop (frame looping). The input method will be to capture frames from camera input in a sequential manner and show them one after another to the user (hence displaying a video). Users can exit the camera pop-up by pressing any button. The purpose of capturing frame by frame input is to process each individual frame separately and pass it on to the media pipe detection function (along with a holistic model) to detect landmarks. The resulting frame will be passed to the drawing utility function to join lines between landmarks and form a proper stick figure of the person. Using Cv2, the user can view his landmarks through the popup video output.</w:t>
      </w:r>
    </w:p>
    <w:p w14:paraId="2FC591F5" w14:textId="77777777" w:rsidR="000851E9" w:rsidRPr="000851E9" w:rsidRDefault="000851E9" w:rsidP="000851E9">
      <w:pPr>
        <w:pStyle w:val="NormalWeb"/>
        <w:spacing w:before="0" w:beforeAutospacing="0" w:after="0" w:afterAutospacing="0"/>
        <w:jc w:val="both"/>
        <w:textAlignment w:val="baseline"/>
        <w:rPr>
          <w:color w:val="000000"/>
        </w:rPr>
      </w:pPr>
    </w:p>
    <w:p w14:paraId="0B782773" w14:textId="3FBB516F" w:rsidR="000851E9" w:rsidRDefault="000851E9">
      <w:pPr>
        <w:pStyle w:val="Heading3"/>
      </w:pPr>
      <w:bookmarkStart w:id="117" w:name="_Toc135945335"/>
      <w:r w:rsidRPr="000851E9">
        <w:t>MediaPipe Holistic</w:t>
      </w:r>
      <w:bookmarkEnd w:id="117"/>
    </w:p>
    <w:p w14:paraId="77841A97" w14:textId="77777777" w:rsidR="00531E35" w:rsidRDefault="00531E35" w:rsidP="00531E35">
      <w:pPr>
        <w:jc w:val="both"/>
      </w:pPr>
      <w:r>
        <w:t>Separate models for stance, face, and hand components are individually integrated into the MediaPipe Holistic pipeline and are each optimized for their respective fields. However, the input to one component is not appropriate for the others due to their disparate areas of expertise. For instance, a smaller, fixed resolution video frame (256x256) is used as input for the pose estimation model. But the image quality would be too low for precise articulation if the hand and facial regions were cropped out of that image and given to the appropriate models. As a result, MediaPipe Holistic is a multi-stage pipeline that processes the various regions according to the suitable image resolution for each one.</w:t>
      </w:r>
    </w:p>
    <w:p w14:paraId="21FD0E6A" w14:textId="77777777" w:rsidR="00531E35" w:rsidRDefault="00531E35" w:rsidP="00531E35">
      <w:pPr>
        <w:jc w:val="both"/>
      </w:pPr>
    </w:p>
    <w:p w14:paraId="102FE485" w14:textId="15B38067" w:rsidR="000851E9" w:rsidRDefault="00531E35" w:rsidP="00531E35">
      <w:pPr>
        <w:jc w:val="both"/>
      </w:pPr>
      <w:r>
        <w:rPr>
          <w:noProof/>
        </w:rPr>
        <w:drawing>
          <wp:anchor distT="0" distB="0" distL="114300" distR="114300" simplePos="0" relativeHeight="251704832" behindDoc="0" locked="0" layoutInCell="1" allowOverlap="1" wp14:anchorId="6B9DF4A3" wp14:editId="4228D139">
            <wp:simplePos x="0" y="0"/>
            <wp:positionH relativeFrom="margin">
              <wp:posOffset>1369060</wp:posOffset>
            </wp:positionH>
            <wp:positionV relativeFrom="paragraph">
              <wp:posOffset>1129665</wp:posOffset>
            </wp:positionV>
            <wp:extent cx="3009900" cy="20046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9900" cy="2004695"/>
                    </a:xfrm>
                    <a:prstGeom prst="rect">
                      <a:avLst/>
                    </a:prstGeom>
                    <a:noFill/>
                    <a:ln>
                      <a:noFill/>
                    </a:ln>
                  </pic:spPr>
                </pic:pic>
              </a:graphicData>
            </a:graphic>
            <wp14:sizeRelH relativeFrom="page">
              <wp14:pctWidth>0</wp14:pctWidth>
            </wp14:sizeRelH>
            <wp14:sizeRelV relativeFrom="page">
              <wp14:pctHeight>0</wp14:pctHeight>
            </wp14:sizeRelV>
          </wp:anchor>
        </w:drawing>
      </w:r>
      <w:r>
        <w:t>With BlazePose's pose detector and subsequent landmark model, we first assess the human pose. Then, we create three regions of interest (ROI) crops for each hand and the face using the inferred pose landmarks, and we use a re-crop model to enhance the ROI. Then, using task-specific face and hand models, we crop the full-resolution input frame to these ROIs in order to estimate the appropriate landmarks. Finally, we combine every landmark with every position model landmark to produce all 540+ landmarks.</w:t>
      </w:r>
    </w:p>
    <w:p w14:paraId="6C8D6FE3" w14:textId="6C2ED1BA" w:rsidR="00531E35" w:rsidRDefault="00531E35" w:rsidP="00531E35">
      <w:pPr>
        <w:spacing w:line="276" w:lineRule="auto"/>
        <w:jc w:val="center"/>
        <w:rPr>
          <w:b/>
        </w:rPr>
      </w:pPr>
      <w:r>
        <w:rPr>
          <w:b/>
          <w:sz w:val="20"/>
          <w:szCs w:val="20"/>
        </w:rPr>
        <w:t xml:space="preserve">Figure 10: </w:t>
      </w:r>
      <w:r w:rsidRPr="0049627A">
        <w:rPr>
          <w:b/>
          <w:sz w:val="20"/>
          <w:szCs w:val="20"/>
        </w:rPr>
        <w:t>MP Holistic Demo</w:t>
      </w:r>
    </w:p>
    <w:p w14:paraId="2251BA80" w14:textId="0009346C" w:rsidR="00531E35" w:rsidRPr="000851E9" w:rsidRDefault="00531E35" w:rsidP="0079566C">
      <w:pPr>
        <w:spacing w:line="276" w:lineRule="auto"/>
        <w:jc w:val="center"/>
      </w:pPr>
      <w:r>
        <w:rPr>
          <w:bCs/>
          <w:i/>
          <w:iCs/>
          <w:sz w:val="22"/>
          <w:szCs w:val="22"/>
        </w:rPr>
        <w:t xml:space="preserve">The diagram shows </w:t>
      </w:r>
      <w:r w:rsidR="003802A3">
        <w:rPr>
          <w:bCs/>
          <w:i/>
          <w:iCs/>
          <w:sz w:val="22"/>
          <w:szCs w:val="22"/>
        </w:rPr>
        <w:t>the demo of live keypoints detection</w:t>
      </w:r>
    </w:p>
    <w:p w14:paraId="29113CB1" w14:textId="3401FC0D" w:rsidR="00564485" w:rsidRDefault="00564485" w:rsidP="00531E35">
      <w:pPr>
        <w:jc w:val="both"/>
      </w:pPr>
    </w:p>
    <w:p w14:paraId="6FFE4E7C" w14:textId="6EB331BA" w:rsidR="00531E35" w:rsidRDefault="00531E35" w:rsidP="00531E35">
      <w:pPr>
        <w:jc w:val="both"/>
      </w:pPr>
      <w:r>
        <w:t xml:space="preserve">We employ a tracking strategy </w:t>
      </w:r>
      <w:r w:rsidR="00C75F56">
        <w:t>like</w:t>
      </w:r>
      <w:r>
        <w:t xml:space="preserve"> that used for standalone face and hand pipelines to speed up the identification of ROIs for faces and hands. The estimation from the previous frame is used as a reference to the object region on the current one on the assumption that the item doesn't change noticeably between frames. The detector must delocalize the object in the image if the tracker loses it during rapid movements. Pose prediction is used by MediaPipe Holistic as an additional ROI (on every frame) before the pipeline's response time is sped up in response </w:t>
      </w:r>
      <w:r>
        <w:lastRenderedPageBreak/>
        <w:t xml:space="preserve">to rapid movements. By preventing a mismatch between the left and right hands or other body parts of one person in the frame with those of another, this also helps the model maintain </w:t>
      </w:r>
    </w:p>
    <w:p w14:paraId="72DFC68C" w14:textId="65425968" w:rsidR="00531E35" w:rsidRDefault="00531E35" w:rsidP="00531E35">
      <w:pPr>
        <w:jc w:val="both"/>
      </w:pPr>
      <w:r>
        <w:t>semantic consistency throughout the body and its parts.</w:t>
      </w:r>
    </w:p>
    <w:p w14:paraId="0DD0CD0B" w14:textId="77777777" w:rsidR="00531E35" w:rsidRDefault="00531E35" w:rsidP="00531E35">
      <w:pPr>
        <w:jc w:val="both"/>
      </w:pPr>
    </w:p>
    <w:p w14:paraId="1E56CCEE" w14:textId="77777777" w:rsidR="00531E35" w:rsidRDefault="00531E35" w:rsidP="00531E35">
      <w:pPr>
        <w:jc w:val="both"/>
      </w:pPr>
      <w:r>
        <w:t>Additionally, because the posture model's input frame's resolution is so low, the face and hand ROIs that are produced are still too imprecise to serve as a guide for re-cropping those regions, which need a precise input crop to stay lightweight. We employ simple face and hand re-crop models that act as spatial transformers and only consume around 10% of the inference time of the comparable model to close this accuracy gap.</w:t>
      </w:r>
    </w:p>
    <w:p w14:paraId="03008734" w14:textId="77777777" w:rsidR="00531E35" w:rsidRDefault="00531E35" w:rsidP="00531E35">
      <w:pPr>
        <w:jc w:val="both"/>
      </w:pPr>
    </w:p>
    <w:p w14:paraId="422A5036" w14:textId="1C9E5711" w:rsidR="00531E35" w:rsidRDefault="00531E35" w:rsidP="00531E35">
      <w:pPr>
        <w:jc w:val="both"/>
      </w:pPr>
      <w:r>
        <w:t>The pipeline is constructed as a MediaPipe graph that renders using a dedicated holistic renderer subgraph and uses a holistic landmark subgraph from the holistic landmark module. A position landmark module, hand landmark module, and face landmark module are all used internally by the holistic landmark subgraph. Check them out for implementation information.</w:t>
      </w:r>
    </w:p>
    <w:p w14:paraId="017EFA47" w14:textId="7F5413C3" w:rsidR="00531E35" w:rsidRDefault="00531E35" w:rsidP="00531E35">
      <w:pPr>
        <w:jc w:val="both"/>
      </w:pPr>
    </w:p>
    <w:p w14:paraId="578712DB" w14:textId="77C5F3AF" w:rsidR="00531E35" w:rsidRDefault="00531E35">
      <w:pPr>
        <w:pStyle w:val="Heading3"/>
        <w:jc w:val="both"/>
      </w:pPr>
      <w:bookmarkStart w:id="118" w:name="_Toc135945336"/>
      <w:r>
        <w:t>Open CV</w:t>
      </w:r>
      <w:bookmarkEnd w:id="118"/>
    </w:p>
    <w:p w14:paraId="00226881" w14:textId="74C22EE4" w:rsidR="00531E35" w:rsidRPr="00531E35" w:rsidRDefault="00531E35" w:rsidP="00531E35">
      <w:pPr>
        <w:jc w:val="both"/>
      </w:pPr>
      <w:r w:rsidRPr="00531E35">
        <w:t xml:space="preserve">For video capturing, we are using the OpenCV library to access our camera input. For that we need to create a Video Capture object and we pass a camera id (hardware index). After that, </w:t>
      </w:r>
      <w:r w:rsidRPr="00531E35">
        <w:rPr>
          <w:b/>
          <w:bCs/>
        </w:rPr>
        <w:t>.read()</w:t>
      </w:r>
      <w:r w:rsidRPr="00531E35">
        <w:t xml:space="preserve"> functionality returns a frame which is converted from BGR to RGB for better display. A continuous loop keeps extracting and displaying frame by frame image, where each frame is passed through landmark detection and connecting landmarks by lines.</w:t>
      </w:r>
    </w:p>
    <w:p w14:paraId="541868CF" w14:textId="588DD916" w:rsidR="001312C3" w:rsidRDefault="00DA5605">
      <w:pPr>
        <w:pStyle w:val="Heading2"/>
        <w:ind w:left="1440" w:hanging="1440"/>
      </w:pPr>
      <w:bookmarkStart w:id="119" w:name="_Toc135945337"/>
      <w:r w:rsidRPr="00DA5605">
        <w:t>Extract Keypoint Values</w:t>
      </w:r>
      <w:bookmarkEnd w:id="119"/>
    </w:p>
    <w:p w14:paraId="54CE0F5C" w14:textId="4387B2CC" w:rsidR="00531E35" w:rsidRPr="00531E35" w:rsidRDefault="001A449F" w:rsidP="00E1354F">
      <w:pPr>
        <w:pStyle w:val="NormalWeb"/>
        <w:spacing w:before="0" w:beforeAutospacing="0" w:after="0" w:afterAutospacing="0"/>
        <w:jc w:val="both"/>
      </w:pPr>
      <w:r>
        <w:rPr>
          <w:color w:val="000000"/>
        </w:rPr>
        <w:t xml:space="preserve">The result of the detection function of MP contains information about our landmarks (coordinates of our pose right and left hand and face). We need to extract them (or concatenate x, y, z and visibility value) in the form of a </w:t>
      </w:r>
      <w:r w:rsidR="00C75F56">
        <w:rPr>
          <w:color w:val="000000"/>
        </w:rPr>
        <w:t>NumPy</w:t>
      </w:r>
      <w:r>
        <w:rPr>
          <w:color w:val="000000"/>
        </w:rPr>
        <w:t xml:space="preserve"> array for structuring our data. Each landmark data is then concatenated to form key points of </w:t>
      </w:r>
      <w:r w:rsidR="00C75F56">
        <w:rPr>
          <w:color w:val="000000"/>
        </w:rPr>
        <w:t>hands,</w:t>
      </w:r>
      <w:r>
        <w:rPr>
          <w:color w:val="000000"/>
        </w:rPr>
        <w:t xml:space="preserve"> face and pose and flattened all together to represent coordinates of a single frame.</w:t>
      </w:r>
    </w:p>
    <w:p w14:paraId="4779BC51" w14:textId="31AFC992" w:rsidR="001312C3" w:rsidRDefault="00DA5605">
      <w:pPr>
        <w:pStyle w:val="Heading2"/>
        <w:ind w:left="1440" w:hanging="1440"/>
      </w:pPr>
      <w:bookmarkStart w:id="120" w:name="_Hlk120129183"/>
      <w:bookmarkStart w:id="121" w:name="_Toc135945338"/>
      <w:r w:rsidRPr="00DA5605">
        <w:t>Collect Keypoint Values</w:t>
      </w:r>
      <w:bookmarkEnd w:id="120"/>
      <w:bookmarkEnd w:id="121"/>
    </w:p>
    <w:p w14:paraId="3FD4BFA7" w14:textId="77777777" w:rsidR="003802A3" w:rsidRPr="003802A3" w:rsidRDefault="003802A3" w:rsidP="003802A3"/>
    <w:p w14:paraId="0C22105C" w14:textId="3675DD46" w:rsidR="003E39B9" w:rsidRDefault="003E39B9" w:rsidP="00157DC3">
      <w:pPr>
        <w:pStyle w:val="NormalWeb"/>
        <w:spacing w:before="0" w:beforeAutospacing="0" w:after="0" w:afterAutospacing="0"/>
        <w:jc w:val="both"/>
      </w:pPr>
      <w:r>
        <w:rPr>
          <w:color w:val="000000"/>
        </w:rPr>
        <w:t>Detection is divided into 4 parts: hand (left and right), face and pose (that covers the torso of the user).</w:t>
      </w:r>
    </w:p>
    <w:p w14:paraId="11DA4C00" w14:textId="0E688042" w:rsidR="003E39B9" w:rsidRDefault="003E39B9" w:rsidP="00157DC3">
      <w:pPr>
        <w:pStyle w:val="NormalWeb"/>
        <w:spacing w:before="0" w:beforeAutospacing="0" w:after="0" w:afterAutospacing="0"/>
        <w:jc w:val="both"/>
      </w:pPr>
      <w:r>
        <w:rPr>
          <w:noProof/>
          <w:color w:val="000000"/>
          <w:bdr w:val="none" w:sz="0" w:space="0" w:color="auto" w:frame="1"/>
        </w:rPr>
        <w:drawing>
          <wp:anchor distT="0" distB="0" distL="114300" distR="114300" simplePos="0" relativeHeight="251705856" behindDoc="0" locked="0" layoutInCell="1" allowOverlap="1" wp14:anchorId="6F1B79F1" wp14:editId="111C4B5C">
            <wp:simplePos x="0" y="0"/>
            <wp:positionH relativeFrom="column">
              <wp:posOffset>1341120</wp:posOffset>
            </wp:positionH>
            <wp:positionV relativeFrom="paragraph">
              <wp:posOffset>495300</wp:posOffset>
            </wp:positionV>
            <wp:extent cx="3055620" cy="125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562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Detection is done through BlazePose, which uses machine learning to detect 33 2-D landmarks (for pose) of the body in a single video frame. </w:t>
      </w:r>
    </w:p>
    <w:p w14:paraId="09F926FC" w14:textId="77777777" w:rsidR="003E39B9" w:rsidRDefault="003E39B9" w:rsidP="003E39B9">
      <w:pPr>
        <w:spacing w:line="276" w:lineRule="auto"/>
        <w:jc w:val="center"/>
        <w:rPr>
          <w:b/>
          <w:sz w:val="20"/>
          <w:szCs w:val="20"/>
        </w:rPr>
      </w:pPr>
    </w:p>
    <w:p w14:paraId="79FE9C1F" w14:textId="154D6361" w:rsidR="003E39B9" w:rsidRDefault="003E39B9" w:rsidP="003E39B9">
      <w:pPr>
        <w:spacing w:line="276" w:lineRule="auto"/>
        <w:jc w:val="center"/>
        <w:rPr>
          <w:b/>
        </w:rPr>
      </w:pPr>
      <w:bookmarkStart w:id="122" w:name="_Hlk120129974"/>
      <w:r>
        <w:rPr>
          <w:b/>
          <w:sz w:val="20"/>
          <w:szCs w:val="20"/>
        </w:rPr>
        <w:t>Figure 1</w:t>
      </w:r>
      <w:r w:rsidR="003802A3">
        <w:rPr>
          <w:b/>
          <w:sz w:val="20"/>
          <w:szCs w:val="20"/>
        </w:rPr>
        <w:t>1</w:t>
      </w:r>
      <w:r>
        <w:rPr>
          <w:b/>
          <w:sz w:val="20"/>
          <w:szCs w:val="20"/>
        </w:rPr>
        <w:t xml:space="preserve">: </w:t>
      </w:r>
      <w:r w:rsidR="003802A3" w:rsidRPr="00CC1EA8">
        <w:rPr>
          <w:b/>
          <w:sz w:val="20"/>
          <w:szCs w:val="20"/>
        </w:rPr>
        <w:t>BlazePose Detection Model</w:t>
      </w:r>
    </w:p>
    <w:bookmarkEnd w:id="122"/>
    <w:p w14:paraId="37B83AFD" w14:textId="15AC5DB5" w:rsidR="003E39B9" w:rsidRPr="000851E9" w:rsidRDefault="003E39B9" w:rsidP="003E39B9">
      <w:pPr>
        <w:spacing w:line="276" w:lineRule="auto"/>
        <w:jc w:val="center"/>
      </w:pPr>
      <w:r>
        <w:rPr>
          <w:bCs/>
          <w:i/>
          <w:iCs/>
          <w:sz w:val="22"/>
          <w:szCs w:val="22"/>
        </w:rPr>
        <w:t xml:space="preserve">The diagram shows </w:t>
      </w:r>
      <w:r w:rsidR="003802A3">
        <w:rPr>
          <w:bCs/>
          <w:i/>
          <w:iCs/>
          <w:sz w:val="22"/>
          <w:szCs w:val="22"/>
        </w:rPr>
        <w:t>h</w:t>
      </w:r>
      <w:r w:rsidR="003802A3" w:rsidRPr="003802A3">
        <w:rPr>
          <w:bCs/>
          <w:i/>
          <w:iCs/>
          <w:sz w:val="22"/>
          <w:szCs w:val="22"/>
        </w:rPr>
        <w:t>uman pose estimation pipeline overview.</w:t>
      </w:r>
    </w:p>
    <w:p w14:paraId="7EA266C6" w14:textId="23A51021" w:rsidR="003E39B9" w:rsidRDefault="003E39B9" w:rsidP="003E39B9">
      <w:pPr>
        <w:pStyle w:val="NormalWeb"/>
        <w:spacing w:before="0" w:beforeAutospacing="0" w:after="0" w:afterAutospacing="0"/>
        <w:jc w:val="center"/>
      </w:pPr>
    </w:p>
    <w:p w14:paraId="374DC4C6" w14:textId="0AC80B0A" w:rsidR="003E39B9" w:rsidRDefault="003E39B9" w:rsidP="00157DC3">
      <w:pPr>
        <w:pStyle w:val="NormalWeb"/>
        <w:spacing w:before="0" w:beforeAutospacing="0" w:after="0" w:afterAutospacing="0"/>
        <w:jc w:val="both"/>
      </w:pPr>
      <w:r>
        <w:rPr>
          <w:color w:val="000000"/>
        </w:rPr>
        <w:t xml:space="preserve">Each landmark contains </w:t>
      </w:r>
      <w:r w:rsidR="003802A3">
        <w:rPr>
          <w:color w:val="000000"/>
        </w:rPr>
        <w:t>two-dimensional</w:t>
      </w:r>
      <w:r>
        <w:rPr>
          <w:color w:val="000000"/>
        </w:rPr>
        <w:t xml:space="preserve"> information (</w:t>
      </w:r>
      <w:r w:rsidR="003802A3">
        <w:rPr>
          <w:color w:val="000000"/>
        </w:rPr>
        <w:t>x,</w:t>
      </w:r>
      <w:r>
        <w:rPr>
          <w:color w:val="000000"/>
        </w:rPr>
        <w:t xml:space="preserve"> y coordinates) and visibility. </w:t>
      </w:r>
    </w:p>
    <w:p w14:paraId="3D82A9BC" w14:textId="2716E37E" w:rsidR="003E39B9" w:rsidRDefault="003E39B9" w:rsidP="00157DC3">
      <w:pPr>
        <w:pStyle w:val="NormalWeb"/>
        <w:spacing w:before="0" w:beforeAutospacing="0" w:after="0" w:afterAutospacing="0"/>
        <w:jc w:val="both"/>
        <w:rPr>
          <w:color w:val="000000"/>
        </w:rPr>
      </w:pPr>
      <w:r>
        <w:rPr>
          <w:color w:val="000000"/>
        </w:rPr>
        <w:lastRenderedPageBreak/>
        <w:t>The pose detector sends the results to the Pose tracker for drawing lines between landmarks.</w:t>
      </w:r>
    </w:p>
    <w:p w14:paraId="3422122B" w14:textId="11B638DF" w:rsidR="00D04FA1" w:rsidRDefault="00D04FA1" w:rsidP="003E39B9">
      <w:pPr>
        <w:pStyle w:val="NormalWeb"/>
        <w:spacing w:before="0" w:beforeAutospacing="0" w:after="0" w:afterAutospacing="0"/>
      </w:pPr>
    </w:p>
    <w:p w14:paraId="79FFB6F2" w14:textId="16C524B4" w:rsidR="00D04FA1" w:rsidRDefault="00D04FA1">
      <w:pPr>
        <w:pStyle w:val="Heading3"/>
      </w:pPr>
      <w:bookmarkStart w:id="123" w:name="_Toc135945339"/>
      <w:r>
        <w:t>Models</w:t>
      </w:r>
      <w:bookmarkEnd w:id="123"/>
    </w:p>
    <w:p w14:paraId="25F56561" w14:textId="0FC9B25D" w:rsidR="00D04FA1" w:rsidRDefault="00D04FA1">
      <w:pPr>
        <w:pStyle w:val="Heading4"/>
      </w:pPr>
      <w:r w:rsidRPr="00D04FA1">
        <w:t>Landmark Model</w:t>
      </w:r>
    </w:p>
    <w:p w14:paraId="37E4F2B9" w14:textId="62E7A7F3" w:rsidR="00155673" w:rsidRPr="00155673" w:rsidRDefault="00157DC3" w:rsidP="00157DC3">
      <w:pPr>
        <w:jc w:val="both"/>
      </w:pPr>
      <w:r w:rsidRPr="00157DC3">
        <w:t>To create a total of 543 landmarks, MediaPipe Holistic uses the stance, face, and hand landmark models from MediaPipe Pose, MediaPipe Face Mesh, and MediaPipe Hands, respectively (33 pose landmarks, 468 face landmarks, and 21 hand landmarks per hand).</w:t>
      </w:r>
    </w:p>
    <w:p w14:paraId="226293B8" w14:textId="1C205987" w:rsidR="00D04FA1" w:rsidRDefault="00D04FA1">
      <w:pPr>
        <w:pStyle w:val="Heading4"/>
      </w:pPr>
      <w:r w:rsidRPr="00D04FA1">
        <w:t>Hand Re</w:t>
      </w:r>
      <w:r w:rsidR="00155673">
        <w:t>c</w:t>
      </w:r>
      <w:r w:rsidRPr="00D04FA1">
        <w:t>rop Model</w:t>
      </w:r>
    </w:p>
    <w:p w14:paraId="3C7F3623" w14:textId="650FEEBD" w:rsidR="003E39B9" w:rsidRPr="003E39B9" w:rsidRDefault="00157DC3" w:rsidP="001C7A55">
      <w:pPr>
        <w:jc w:val="both"/>
      </w:pPr>
      <w:r w:rsidRPr="00157DC3">
        <w:t>When the pose model's accuracy is insufficient, we run an additional, lightweight hand re-crop model that serves as a spatial transformer and takes about 10% more time to infer than the hand model in cases where the resulting ROIs for hands are still too inaccurate.</w:t>
      </w:r>
    </w:p>
    <w:p w14:paraId="243A5794" w14:textId="3A2A3BF6" w:rsidR="001312C3" w:rsidRDefault="00DA5605">
      <w:pPr>
        <w:pStyle w:val="Heading2"/>
        <w:ind w:left="1440" w:hanging="1440"/>
      </w:pPr>
      <w:bookmarkStart w:id="124" w:name="_Toc135945340"/>
      <w:r w:rsidRPr="00DA5605">
        <w:t>Preprocess</w:t>
      </w:r>
      <w:r>
        <w:t>ing</w:t>
      </w:r>
      <w:bookmarkEnd w:id="124"/>
    </w:p>
    <w:p w14:paraId="014B1547" w14:textId="47FE5420" w:rsidR="00875CE6" w:rsidRPr="00875CE6" w:rsidRDefault="00921CED" w:rsidP="005D54CA">
      <w:pPr>
        <w:jc w:val="both"/>
      </w:pPr>
      <w:r w:rsidRPr="005D54CA">
        <w:t>To</w:t>
      </w:r>
      <w:r w:rsidR="005D54CA" w:rsidRPr="005D54CA">
        <w:t xml:space="preserve"> preprocess our dataset, we started by manually editing and cropping the recorded videos to standardize their length to 6 seconds and 18 frames. We then extracted 30 frames from each sample at equal intervals between each frame. To avoid using frames during the initial pause in the videos, we ignored the first 18 frames. We then extracted every 6th frame from the remaining frames to ensure we included frames depicting movement and avoided redundancy. Next, we passed each frame through the </w:t>
      </w:r>
      <w:r w:rsidR="005D54CA">
        <w:t>MediaPipe H</w:t>
      </w:r>
      <w:r w:rsidR="005D54CA" w:rsidRPr="005D54CA">
        <w:t>olistic model, which outputs the keypoint positions for various landmarks such as the left arm, right arm, pose, and face. We then saved the keypoint positions as NumPy arrays in the system for training and testing purposes. This preprocessing step allows us to generate a standardized input format for our LSTM model to effectively learn from the temporal patterns in the sign language gestures.</w:t>
      </w:r>
    </w:p>
    <w:p w14:paraId="1B2FADD3" w14:textId="5A319339" w:rsidR="00564485" w:rsidRDefault="00DA5605">
      <w:pPr>
        <w:pStyle w:val="Heading2"/>
        <w:ind w:left="1440" w:hanging="1440"/>
        <w:jc w:val="both"/>
      </w:pPr>
      <w:bookmarkStart w:id="125" w:name="_Toc135945341"/>
      <w:r w:rsidRPr="00DA5605">
        <w:t>LSTM Neural Network</w:t>
      </w:r>
      <w:bookmarkEnd w:id="125"/>
    </w:p>
    <w:p w14:paraId="326AA816" w14:textId="3568A520" w:rsidR="00564485" w:rsidRPr="003A1C14" w:rsidRDefault="00564485" w:rsidP="00564485">
      <w:pPr>
        <w:pStyle w:val="NormalWeb"/>
        <w:spacing w:before="0" w:beforeAutospacing="0" w:after="0" w:afterAutospacing="0"/>
      </w:pPr>
      <w:r w:rsidRPr="003A1C14">
        <w:rPr>
          <w:color w:val="000000"/>
        </w:rPr>
        <w:t xml:space="preserve">Long </w:t>
      </w:r>
      <w:r w:rsidR="00374400" w:rsidRPr="003A1C14">
        <w:rPr>
          <w:color w:val="000000"/>
        </w:rPr>
        <w:t>Short-Term</w:t>
      </w:r>
      <w:r w:rsidRPr="003A1C14">
        <w:rPr>
          <w:color w:val="000000"/>
        </w:rPr>
        <w:t xml:space="preserve"> Memory (LSTM) networks are a type of Recurrent Neural Network that can learn order dependence. By default, the LSTM may hold data for a very long time. It is employed in the processing, prediction, and categorization of time-series data. In contrast to standard feed-forward neural networks, LSTM contains feedback connections. It can manage whole data streams (such as speech or video) in addition to single data points (like photographs).</w:t>
      </w:r>
    </w:p>
    <w:p w14:paraId="40BF1076" w14:textId="09CC806D" w:rsidR="00564485" w:rsidRPr="003A1C14" w:rsidRDefault="00564485" w:rsidP="00564485">
      <w:pPr>
        <w:pStyle w:val="NormalWeb"/>
        <w:spacing w:before="0" w:beforeAutospacing="0" w:after="0" w:afterAutospacing="0"/>
      </w:pPr>
      <w:r w:rsidRPr="003A1C14">
        <w:rPr>
          <w:color w:val="000000"/>
        </w:rPr>
        <w:t xml:space="preserve">Four neural networks and </w:t>
      </w:r>
      <w:r w:rsidR="00531E35" w:rsidRPr="003A1C14">
        <w:rPr>
          <w:color w:val="000000"/>
        </w:rPr>
        <w:t>many</w:t>
      </w:r>
      <w:r w:rsidRPr="003A1C14">
        <w:rPr>
          <w:color w:val="000000"/>
        </w:rPr>
        <w:t xml:space="preserve"> memory cells, which are arranged in a chain pattern, make up the LSTM. A cell with an input gate, an output gate, and a forget gate make up a typical LSTM unit. These three gates regulate the information flow into and out of the cell, and the cell retains values for arbitrary time periods. Time series of indeterminate length may be </w:t>
      </w:r>
      <w:r w:rsidR="00374400" w:rsidRPr="003A1C14">
        <w:rPr>
          <w:color w:val="000000"/>
        </w:rPr>
        <w:t>categorized</w:t>
      </w:r>
      <w:r w:rsidRPr="003A1C14">
        <w:rPr>
          <w:color w:val="000000"/>
        </w:rPr>
        <w:t>, analyzed, and predicted with the LSTM algorithm.</w:t>
      </w:r>
    </w:p>
    <w:p w14:paraId="617534FB" w14:textId="77777777" w:rsidR="003A1C14" w:rsidRPr="003A1C14" w:rsidRDefault="00564485">
      <w:pPr>
        <w:pStyle w:val="ListParagraph"/>
        <w:numPr>
          <w:ilvl w:val="0"/>
          <w:numId w:val="40"/>
        </w:numPr>
        <w:spacing w:after="160" w:line="259" w:lineRule="auto"/>
        <w:jc w:val="both"/>
        <w:rPr>
          <w:rFonts w:eastAsiaTheme="minorHAnsi"/>
        </w:rPr>
      </w:pPr>
      <w:r w:rsidRPr="003A1C14">
        <w:rPr>
          <w:b/>
          <w:bCs/>
          <w:color w:val="000000"/>
        </w:rPr>
        <w:t>Input Gate:</w:t>
      </w:r>
      <w:r w:rsidRPr="003A1C14">
        <w:rPr>
          <w:color w:val="000000"/>
        </w:rPr>
        <w:t xml:space="preserve"> It determines which of the input parameters should be applied in order to modify the memory. The sigmoid function decides whether to pass through 0 or 1 values. The tanh function also adds weight to the acquired data, ranking its significance on a scale from -1 to 1.</w:t>
      </w:r>
    </w:p>
    <w:p w14:paraId="4021A701" w14:textId="29ACB3A9" w:rsidR="003A1C14" w:rsidRPr="001D433E" w:rsidRDefault="00ED5F68" w:rsidP="003A1C14">
      <w:pPr>
        <w:pStyle w:val="ListParagraph"/>
        <w:spacing w:after="160" w:line="259" w:lineRule="auto"/>
        <w:jc w:val="both"/>
        <w:rPr>
          <w:rFonts w:eastAsiaTheme="minorHAnsi"/>
          <w:sz w:val="26"/>
          <w:szCs w:val="26"/>
        </w:rPr>
      </w:pPr>
      <m:oMathPara>
        <m:oMath>
          <m:sSub>
            <m:sSubPr>
              <m:ctrlPr>
                <w:rPr>
                  <w:rFonts w:ascii="Cambria Math" w:eastAsiaTheme="minorHAnsi" w:hAnsi="Cambria Math" w:cstheme="minorBidi"/>
                  <w:i/>
                  <w:sz w:val="26"/>
                  <w:szCs w:val="26"/>
                </w:rPr>
              </m:ctrlPr>
            </m:sSubPr>
            <m:e>
              <m:r>
                <w:rPr>
                  <w:rFonts w:ascii="Cambria Math" w:hAnsi="Cambria Math"/>
                  <w:sz w:val="26"/>
                  <w:szCs w:val="26"/>
                </w:rPr>
                <m:t>i</m:t>
              </m:r>
            </m:e>
            <m:sub>
              <m:r>
                <w:rPr>
                  <w:rFonts w:ascii="Cambria Math" w:hAnsi="Cambria Math"/>
                  <w:sz w:val="26"/>
                  <w:szCs w:val="26"/>
                </w:rPr>
                <m:t>t</m:t>
              </m:r>
            </m:sub>
          </m:sSub>
          <m:r>
            <w:rPr>
              <w:rFonts w:ascii="Cambria Math" w:hAnsi="Cambria Math"/>
              <w:sz w:val="26"/>
              <w:szCs w:val="26"/>
            </w:rPr>
            <m:t>= σ(</m:t>
          </m:r>
          <m:sSub>
            <m:sSubPr>
              <m:ctrlPr>
                <w:rPr>
                  <w:rFonts w:ascii="Cambria Math" w:eastAsiaTheme="minorHAnsi" w:hAnsi="Cambria Math" w:cstheme="minorBidi"/>
                  <w:i/>
                  <w:sz w:val="26"/>
                  <w:szCs w:val="26"/>
                </w:rPr>
              </m:ctrlPr>
            </m:sSubPr>
            <m:e>
              <m:r>
                <w:rPr>
                  <w:rFonts w:ascii="Cambria Math" w:hAnsi="Cambria Math"/>
                  <w:sz w:val="26"/>
                  <w:szCs w:val="26"/>
                </w:rPr>
                <m:t>W</m:t>
              </m:r>
            </m:e>
            <m:sub>
              <m:r>
                <w:rPr>
                  <w:rFonts w:ascii="Cambria Math" w:hAnsi="Cambria Math"/>
                  <w:sz w:val="26"/>
                  <w:szCs w:val="26"/>
                </w:rPr>
                <m:t>i</m:t>
              </m:r>
            </m:sub>
          </m:sSub>
          <m:r>
            <w:rPr>
              <w:rFonts w:ascii="Cambria Math" w:hAnsi="Cambria Math"/>
              <w:sz w:val="26"/>
              <w:szCs w:val="26"/>
            </w:rPr>
            <m:t>.</m:t>
          </m:r>
          <m:d>
            <m:dPr>
              <m:begChr m:val="["/>
              <m:endChr m:val="]"/>
              <m:ctrlPr>
                <w:rPr>
                  <w:rFonts w:ascii="Cambria Math" w:hAnsi="Cambria Math"/>
                  <w:i/>
                  <w:sz w:val="26"/>
                  <w:szCs w:val="26"/>
                </w:rPr>
              </m:ctrlPr>
            </m:dPr>
            <m:e>
              <m:sSub>
                <m:sSubPr>
                  <m:ctrlPr>
                    <w:rPr>
                      <w:rFonts w:ascii="Cambria Math" w:eastAsiaTheme="minorHAnsi" w:hAnsi="Cambria Math" w:cstheme="minorBidi"/>
                      <w:i/>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-1,</m:t>
              </m:r>
              <m:sSub>
                <m:sSubPr>
                  <m:ctrlPr>
                    <w:rPr>
                      <w:rFonts w:ascii="Cambria Math" w:eastAsiaTheme="minorHAnsi" w:hAnsi="Cambria Math" w:cstheme="minorBidi"/>
                      <w:i/>
                      <w:sz w:val="26"/>
                      <w:szCs w:val="26"/>
                    </w:rPr>
                  </m:ctrlPr>
                </m:sSubPr>
                <m:e>
                  <m:r>
                    <w:rPr>
                      <w:rFonts w:ascii="Cambria Math" w:hAnsi="Cambria Math"/>
                      <w:sz w:val="26"/>
                      <w:szCs w:val="26"/>
                    </w:rPr>
                    <m:t>x</m:t>
                  </m:r>
                </m:e>
                <m:sub>
                  <m:r>
                    <w:rPr>
                      <w:rFonts w:ascii="Cambria Math" w:hAnsi="Cambria Math"/>
                      <w:sz w:val="26"/>
                      <w:szCs w:val="26"/>
                    </w:rPr>
                    <m:t>t</m:t>
                  </m:r>
                </m:sub>
              </m:sSub>
            </m:e>
          </m:d>
          <m:r>
            <w:rPr>
              <w:rFonts w:ascii="Cambria Math" w:hAnsi="Cambria Math"/>
              <w:sz w:val="26"/>
              <w:szCs w:val="26"/>
            </w:rPr>
            <m:t>+</m:t>
          </m:r>
          <m:sSub>
            <m:sSubPr>
              <m:ctrlPr>
                <w:rPr>
                  <w:rFonts w:ascii="Cambria Math" w:eastAsiaTheme="minorHAnsi" w:hAnsi="Cambria Math" w:cstheme="minorBidi"/>
                  <w:i/>
                  <w:sz w:val="26"/>
                  <w:szCs w:val="26"/>
                </w:rPr>
              </m:ctrlPr>
            </m:sSubPr>
            <m:e>
              <m:r>
                <w:rPr>
                  <w:rFonts w:ascii="Cambria Math" w:hAnsi="Cambria Math"/>
                  <w:sz w:val="26"/>
                  <w:szCs w:val="26"/>
                </w:rPr>
                <m:t>b</m:t>
              </m:r>
            </m:e>
            <m:sub>
              <m:r>
                <w:rPr>
                  <w:rFonts w:ascii="Cambria Math" w:hAnsi="Cambria Math"/>
                  <w:sz w:val="26"/>
                  <w:szCs w:val="26"/>
                </w:rPr>
                <m:t>i</m:t>
              </m:r>
            </m:sub>
          </m:sSub>
          <m:r>
            <w:rPr>
              <w:rFonts w:ascii="Cambria Math" w:hAnsi="Cambria Math"/>
              <w:sz w:val="26"/>
              <w:szCs w:val="26"/>
            </w:rPr>
            <m:t>)</m:t>
          </m:r>
        </m:oMath>
      </m:oMathPara>
    </w:p>
    <w:p w14:paraId="6610A6DB" w14:textId="77777777" w:rsidR="003A1C14" w:rsidRPr="003A1C14" w:rsidRDefault="00ED5F68" w:rsidP="003A1C14">
      <w:pPr>
        <w:pStyle w:val="ListParagraph"/>
        <w:jc w:val="center"/>
        <w:rPr>
          <w:rFonts w:eastAsiaTheme="minorEastAsia"/>
        </w:rPr>
      </w:pPr>
      <m:oMath>
        <m:sSub>
          <m:sSubPr>
            <m:ctrlPr>
              <w:rPr>
                <w:rFonts w:ascii="Cambria Math" w:eastAsiaTheme="minorHAnsi" w:hAnsi="Cambria Math" w:cstheme="minorBidi"/>
                <w:sz w:val="26"/>
                <w:szCs w:val="26"/>
              </w:rPr>
            </m:ctrlPr>
          </m:sSubPr>
          <m:e>
            <m:r>
              <w:rPr>
                <w:rFonts w:ascii="Cambria Math" w:hAnsi="Cambria Math"/>
                <w:sz w:val="26"/>
                <w:szCs w:val="26"/>
              </w:rPr>
              <m:t>C</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tanh</m:t>
            </m:r>
          </m:fName>
          <m:e>
            <m:d>
              <m:dPr>
                <m:ctrlPr>
                  <w:rPr>
                    <w:rFonts w:ascii="Cambria Math" w:hAnsi="Cambria Math"/>
                    <w:i/>
                    <w:sz w:val="26"/>
                    <w:szCs w:val="26"/>
                  </w:rPr>
                </m:ctrlPr>
              </m:dPr>
              <m:e>
                <m:r>
                  <w:rPr>
                    <w:rFonts w:ascii="Cambria Math" w:hAnsi="Cambria Math"/>
                    <w:sz w:val="26"/>
                    <w:szCs w:val="26"/>
                  </w:rPr>
                  <m:t xml:space="preserve"> </m:t>
                </m:r>
                <m:sSub>
                  <m:sSubPr>
                    <m:ctrlPr>
                      <w:rPr>
                        <w:rFonts w:ascii="Cambria Math" w:eastAsiaTheme="minorHAnsi" w:hAnsi="Cambria Math" w:cstheme="minorBidi"/>
                        <w:i/>
                        <w:sz w:val="26"/>
                        <w:szCs w:val="26"/>
                      </w:rPr>
                    </m:ctrlPr>
                  </m:sSubPr>
                  <m:e>
                    <m:r>
                      <w:rPr>
                        <w:rFonts w:ascii="Cambria Math" w:hAnsi="Cambria Math"/>
                        <w:sz w:val="26"/>
                        <w:szCs w:val="26"/>
                      </w:rPr>
                      <m:t>W</m:t>
                    </m:r>
                  </m:e>
                  <m:sub>
                    <m:r>
                      <w:rPr>
                        <w:rFonts w:ascii="Cambria Math" w:hAnsi="Cambria Math"/>
                        <w:sz w:val="26"/>
                        <w:szCs w:val="26"/>
                      </w:rPr>
                      <m:t>c</m:t>
                    </m:r>
                  </m:sub>
                </m:sSub>
                <m:r>
                  <w:rPr>
                    <w:rFonts w:ascii="Cambria Math" w:hAnsi="Cambria Math"/>
                    <w:sz w:val="26"/>
                    <w:szCs w:val="26"/>
                  </w:rPr>
                  <m:t>.</m:t>
                </m:r>
                <m:d>
                  <m:dPr>
                    <m:begChr m:val="["/>
                    <m:endChr m:val="]"/>
                    <m:ctrlPr>
                      <w:rPr>
                        <w:rFonts w:ascii="Cambria Math" w:hAnsi="Cambria Math"/>
                        <w:i/>
                        <w:sz w:val="26"/>
                        <w:szCs w:val="26"/>
                      </w:rPr>
                    </m:ctrlPr>
                  </m:dPr>
                  <m:e>
                    <m:sSub>
                      <m:sSubPr>
                        <m:ctrlPr>
                          <w:rPr>
                            <w:rFonts w:ascii="Cambria Math" w:eastAsiaTheme="minorHAnsi" w:hAnsi="Cambria Math" w:cstheme="minorBidi"/>
                            <w:i/>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-1,</m:t>
                    </m:r>
                    <m:sSub>
                      <m:sSubPr>
                        <m:ctrlPr>
                          <w:rPr>
                            <w:rFonts w:ascii="Cambria Math" w:eastAsiaTheme="minorHAnsi" w:hAnsi="Cambria Math" w:cstheme="minorBidi"/>
                            <w:i/>
                            <w:sz w:val="26"/>
                            <w:szCs w:val="26"/>
                          </w:rPr>
                        </m:ctrlPr>
                      </m:sSubPr>
                      <m:e>
                        <m:r>
                          <w:rPr>
                            <w:rFonts w:ascii="Cambria Math" w:hAnsi="Cambria Math"/>
                            <w:sz w:val="26"/>
                            <w:szCs w:val="26"/>
                          </w:rPr>
                          <m:t>x</m:t>
                        </m:r>
                      </m:e>
                      <m:sub>
                        <m:r>
                          <w:rPr>
                            <w:rFonts w:ascii="Cambria Math" w:hAnsi="Cambria Math"/>
                            <w:sz w:val="26"/>
                            <w:szCs w:val="26"/>
                          </w:rPr>
                          <m:t>t</m:t>
                        </m:r>
                      </m:sub>
                    </m:sSub>
                  </m:e>
                </m:d>
                <m:r>
                  <w:rPr>
                    <w:rFonts w:ascii="Cambria Math" w:hAnsi="Cambria Math"/>
                    <w:sz w:val="26"/>
                    <w:szCs w:val="26"/>
                  </w:rPr>
                  <m:t>+</m:t>
                </m:r>
                <m:sSub>
                  <m:sSubPr>
                    <m:ctrlPr>
                      <w:rPr>
                        <w:rFonts w:ascii="Cambria Math" w:eastAsiaTheme="minorHAnsi" w:hAnsi="Cambria Math" w:cstheme="minorBidi"/>
                        <w:i/>
                        <w:sz w:val="26"/>
                        <w:szCs w:val="26"/>
                      </w:rPr>
                    </m:ctrlPr>
                  </m:sSubPr>
                  <m:e>
                    <m:r>
                      <w:rPr>
                        <w:rFonts w:ascii="Cambria Math" w:hAnsi="Cambria Math"/>
                        <w:sz w:val="26"/>
                        <w:szCs w:val="26"/>
                      </w:rPr>
                      <m:t>b</m:t>
                    </m:r>
                  </m:e>
                  <m:sub>
                    <m:r>
                      <w:rPr>
                        <w:rFonts w:ascii="Cambria Math" w:hAnsi="Cambria Math"/>
                        <w:sz w:val="26"/>
                        <w:szCs w:val="26"/>
                      </w:rPr>
                      <m:t>c</m:t>
                    </m:r>
                  </m:sub>
                </m:sSub>
              </m:e>
            </m:d>
          </m:e>
        </m:func>
      </m:oMath>
      <w:r w:rsidR="003A1C14" w:rsidRPr="003A1C14">
        <w:rPr>
          <w:rFonts w:eastAsiaTheme="minorEastAsia"/>
        </w:rPr>
        <w:t>.</w:t>
      </w:r>
    </w:p>
    <w:p w14:paraId="55EEFEE4" w14:textId="77777777" w:rsidR="003A1C14" w:rsidRPr="003A1C14" w:rsidRDefault="003A1C14" w:rsidP="003A1C14">
      <w:pPr>
        <w:spacing w:after="160" w:line="259" w:lineRule="auto"/>
        <w:rPr>
          <w:rFonts w:eastAsiaTheme="minorEastAsia"/>
        </w:rPr>
      </w:pPr>
    </w:p>
    <w:p w14:paraId="6E7C190C" w14:textId="687E722C" w:rsidR="003A1C14" w:rsidRPr="003A1C14" w:rsidRDefault="003A1C14">
      <w:pPr>
        <w:pStyle w:val="ListParagraph"/>
        <w:numPr>
          <w:ilvl w:val="0"/>
          <w:numId w:val="39"/>
        </w:numPr>
        <w:spacing w:after="160" w:line="259" w:lineRule="auto"/>
        <w:jc w:val="both"/>
        <w:rPr>
          <w:rFonts w:eastAsiaTheme="minorEastAsia"/>
        </w:rPr>
      </w:pPr>
      <w:r w:rsidRPr="003A1C14">
        <w:rPr>
          <w:b/>
          <w:bCs/>
          <w:color w:val="000000"/>
        </w:rPr>
        <w:lastRenderedPageBreak/>
        <w:t>Forget Gate:</w:t>
      </w:r>
      <w:r w:rsidRPr="003A1C14">
        <w:rPr>
          <w:color w:val="000000"/>
        </w:rPr>
        <w:t xml:space="preserve"> It identifies the information that has to be deleted from the block. A sigmoid function is used to decide this. It examines the prior state (ht-1) and the content input (Xt) for each number in the cell state Ct-1 to create a number between 0 (omit this) and 1 (keep this) for each cell.</w:t>
      </w:r>
    </w:p>
    <w:p w14:paraId="55FD737E" w14:textId="56073B55" w:rsidR="003A1C14" w:rsidRPr="003A1C14" w:rsidRDefault="003A1C14" w:rsidP="003A1C14">
      <w:pPr>
        <w:spacing w:after="160" w:line="259" w:lineRule="auto"/>
        <w:ind w:left="360"/>
        <w:rPr>
          <w:rFonts w:eastAsiaTheme="minorEastAsia"/>
        </w:rPr>
      </w:pPr>
      <w:r w:rsidRPr="003A1C14">
        <w:rPr>
          <w:rFonts w:ascii="Arial" w:hAnsi="Arial" w:cs="Arial"/>
          <w:color w:val="000000"/>
        </w:rPr>
        <w:br/>
      </w:r>
      <m:oMathPara>
        <m:oMath>
          <m:sSub>
            <m:sSubPr>
              <m:ctrlPr>
                <w:rPr>
                  <w:rFonts w:ascii="Cambria Math" w:eastAsiaTheme="minorEastAsia" w:hAnsi="Cambria Math" w:cstheme="minorBidi"/>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t</m:t>
              </m:r>
            </m:sub>
          </m:sSub>
          <m:r>
            <w:rPr>
              <w:rFonts w:ascii="Cambria Math" w:eastAsiaTheme="minorEastAsia" w:hAnsi="Cambria Math"/>
              <w:sz w:val="26"/>
              <w:szCs w:val="26"/>
            </w:rPr>
            <m:t>= σ(</m:t>
          </m:r>
          <m:sSub>
            <m:sSubPr>
              <m:ctrlPr>
                <w:rPr>
                  <w:rFonts w:ascii="Cambria Math" w:eastAsiaTheme="minorEastAsia" w:hAnsi="Cambria Math" w:cstheme="minorBidi"/>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f</m:t>
              </m:r>
            </m:sub>
          </m:sSub>
          <m:r>
            <w:rPr>
              <w:rFonts w:ascii="Cambria Math" w:eastAsiaTheme="minorEastAsia" w:hAnsi="Cambria Math"/>
              <w:sz w:val="26"/>
              <w:szCs w:val="26"/>
            </w:rPr>
            <m:t>.</m:t>
          </m:r>
          <m:d>
            <m:dPr>
              <m:begChr m:val="["/>
              <m:endChr m:val="]"/>
              <m:ctrlPr>
                <w:rPr>
                  <w:rFonts w:ascii="Cambria Math" w:eastAsiaTheme="minorEastAsia" w:hAnsi="Cambria Math"/>
                  <w:i/>
                  <w:sz w:val="26"/>
                  <w:szCs w:val="26"/>
                </w:rPr>
              </m:ctrlPr>
            </m:dPr>
            <m:e>
              <m:sSub>
                <m:sSubPr>
                  <m:ctrlPr>
                    <w:rPr>
                      <w:rFonts w:ascii="Cambria Math" w:eastAsiaTheme="minorEastAsia" w:hAnsi="Cambria Math" w:cstheme="minorBidi"/>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t</m:t>
                  </m:r>
                </m:sub>
              </m:sSub>
              <m:r>
                <w:rPr>
                  <w:rFonts w:ascii="Cambria Math" w:eastAsiaTheme="minorEastAsia" w:hAnsi="Cambria Math"/>
                  <w:sz w:val="26"/>
                  <w:szCs w:val="26"/>
                </w:rPr>
                <m:t>-1,</m:t>
              </m:r>
              <m:sSub>
                <m:sSubPr>
                  <m:ctrlPr>
                    <w:rPr>
                      <w:rFonts w:ascii="Cambria Math" w:eastAsiaTheme="minorEastAsia" w:hAnsi="Cambria Math" w:cstheme="minorBidi"/>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e>
          </m:d>
          <m:r>
            <w:rPr>
              <w:rFonts w:ascii="Cambria Math" w:eastAsiaTheme="minorEastAsia" w:hAnsi="Cambria Math"/>
              <w:sz w:val="26"/>
              <w:szCs w:val="26"/>
            </w:rPr>
            <m:t>+</m:t>
          </m:r>
          <m:sSub>
            <m:sSubPr>
              <m:ctrlPr>
                <w:rPr>
                  <w:rFonts w:ascii="Cambria Math" w:eastAsiaTheme="minorEastAsia" w:hAnsi="Cambria Math" w:cstheme="minorBidi"/>
                  <w:i/>
                  <w:sz w:val="26"/>
                  <w:szCs w:val="26"/>
                </w:rPr>
              </m:ctrlPr>
            </m:sSubPr>
            <m:e>
              <m:r>
                <w:rPr>
                  <w:rFonts w:ascii="Cambria Math" w:eastAsiaTheme="minorEastAsia" w:hAnsi="Cambria Math"/>
                  <w:sz w:val="26"/>
                  <w:szCs w:val="26"/>
                </w:rPr>
                <m:t>b</m:t>
              </m:r>
            </m:e>
            <m:sub>
              <m:r>
                <w:rPr>
                  <w:rFonts w:ascii="Cambria Math" w:eastAsiaTheme="minorEastAsia" w:hAnsi="Cambria Math"/>
                  <w:sz w:val="26"/>
                  <w:szCs w:val="26"/>
                </w:rPr>
                <m:t>f</m:t>
              </m:r>
            </m:sub>
          </m:sSub>
          <m:r>
            <w:rPr>
              <w:rFonts w:ascii="Cambria Math" w:eastAsiaTheme="minorEastAsia" w:hAnsi="Cambria Math"/>
              <w:sz w:val="26"/>
              <w:szCs w:val="26"/>
            </w:rPr>
            <m:t>)</m:t>
          </m:r>
        </m:oMath>
      </m:oMathPara>
    </w:p>
    <w:p w14:paraId="618CC51F" w14:textId="77777777" w:rsidR="003A1C14" w:rsidRPr="003A1C14" w:rsidRDefault="003A1C14">
      <w:pPr>
        <w:pStyle w:val="ListParagraph"/>
        <w:numPr>
          <w:ilvl w:val="0"/>
          <w:numId w:val="39"/>
        </w:numPr>
        <w:spacing w:after="160" w:line="259" w:lineRule="auto"/>
        <w:jc w:val="both"/>
        <w:rPr>
          <w:rFonts w:eastAsiaTheme="minorEastAsia"/>
        </w:rPr>
      </w:pPr>
      <w:r w:rsidRPr="003A1C14">
        <w:rPr>
          <w:b/>
          <w:bCs/>
          <w:color w:val="000000"/>
        </w:rPr>
        <w:t xml:space="preserve">Output Gate: </w:t>
      </w:r>
      <w:r w:rsidRPr="003A1C14">
        <w:rPr>
          <w:color w:val="000000"/>
        </w:rPr>
        <w:t>The output is determined by the input and memory of the block. It is determined whether to pass through 0 or 1 data using the sigmoid function. And which numbers can pass between 0 and 1 is determined by the tanh function. Additionally, the tanh function gives the provided values weight by evaluating their relevance on a scale from -1 to 1 and multiplying it by the sigmoid output.</w:t>
      </w:r>
    </w:p>
    <w:p w14:paraId="133FE3AD" w14:textId="0DDFE625" w:rsidR="003A1C14" w:rsidRPr="001D433E" w:rsidRDefault="003A1C14" w:rsidP="003A1C14">
      <w:pPr>
        <w:spacing w:after="160" w:line="259" w:lineRule="auto"/>
        <w:ind w:left="360"/>
        <w:jc w:val="center"/>
        <w:rPr>
          <w:rFonts w:eastAsiaTheme="minorEastAsia"/>
          <w:sz w:val="26"/>
          <w:szCs w:val="26"/>
        </w:rPr>
      </w:pPr>
      <w:r w:rsidRPr="003A1C14">
        <w:rPr>
          <w:color w:val="000000"/>
        </w:rPr>
        <w:br/>
      </w:r>
      <m:oMathPara>
        <m:oMath>
          <m:sSub>
            <m:sSubPr>
              <m:ctrlPr>
                <w:rPr>
                  <w:rFonts w:ascii="Cambria Math" w:eastAsiaTheme="minorEastAsia" w:hAnsi="Cambria Math" w:cstheme="minorBidi"/>
                  <w:i/>
                </w:rPr>
              </m:ctrlPr>
            </m:sSubPr>
            <m:e>
              <m:r>
                <w:rPr>
                  <w:rFonts w:ascii="Cambria Math" w:eastAsiaTheme="minorEastAsia" w:hAnsi="Cambria Math"/>
                  <w:sz w:val="26"/>
                  <w:szCs w:val="26"/>
                </w:rPr>
                <m:t>O</m:t>
              </m:r>
            </m:e>
            <m:sub>
              <m:r>
                <w:rPr>
                  <w:rFonts w:ascii="Cambria Math" w:eastAsiaTheme="minorEastAsia" w:hAnsi="Cambria Math"/>
                  <w:sz w:val="26"/>
                  <w:szCs w:val="26"/>
                </w:rPr>
                <m:t>t</m:t>
              </m:r>
            </m:sub>
          </m:sSub>
          <m:r>
            <w:rPr>
              <w:rFonts w:ascii="Cambria Math" w:eastAsiaTheme="minorEastAsia" w:hAnsi="Cambria Math"/>
              <w:sz w:val="26"/>
              <w:szCs w:val="26"/>
            </w:rPr>
            <m:t xml:space="preserve">= </m:t>
          </m:r>
          <m:r>
            <w:rPr>
              <w:rFonts w:ascii="Cambria Math" w:hAnsi="Cambria Math"/>
              <w:sz w:val="26"/>
              <w:szCs w:val="26"/>
            </w:rPr>
            <m:t>σ</m:t>
          </m:r>
          <m:d>
            <m:dPr>
              <m:ctrlPr>
                <w:rPr>
                  <w:rFonts w:ascii="Cambria Math" w:hAnsi="Cambria Math"/>
                  <w:i/>
                  <w:sz w:val="26"/>
                  <w:szCs w:val="26"/>
                </w:rPr>
              </m:ctrlPr>
            </m:dPr>
            <m:e>
              <m:sSub>
                <m:sSubPr>
                  <m:ctrlPr>
                    <w:rPr>
                      <w:rFonts w:ascii="Cambria Math" w:eastAsiaTheme="minorHAnsi" w:hAnsi="Cambria Math" w:cstheme="minorBidi"/>
                      <w:i/>
                    </w:rPr>
                  </m:ctrlPr>
                </m:sSubPr>
                <m:e>
                  <m:r>
                    <w:rPr>
                      <w:rFonts w:ascii="Cambria Math" w:hAnsi="Cambria Math"/>
                      <w:sz w:val="26"/>
                      <w:szCs w:val="26"/>
                    </w:rPr>
                    <m:t>W</m:t>
                  </m:r>
                </m:e>
                <m:sub>
                  <m:r>
                    <w:rPr>
                      <w:rFonts w:ascii="Cambria Math" w:hAnsi="Cambria Math"/>
                      <w:sz w:val="26"/>
                      <w:szCs w:val="26"/>
                    </w:rPr>
                    <m:t>o</m:t>
                  </m:r>
                </m:sub>
              </m:sSub>
              <m:r>
                <w:rPr>
                  <w:rFonts w:ascii="Cambria Math" w:hAnsi="Cambria Math"/>
                  <w:sz w:val="26"/>
                  <w:szCs w:val="26"/>
                </w:rPr>
                <m:t>.</m:t>
              </m:r>
              <m:d>
                <m:dPr>
                  <m:begChr m:val="["/>
                  <m:endChr m:val="]"/>
                  <m:ctrlPr>
                    <w:rPr>
                      <w:rFonts w:ascii="Cambria Math" w:hAnsi="Cambria Math"/>
                      <w:i/>
                      <w:sz w:val="26"/>
                      <w:szCs w:val="26"/>
                    </w:rPr>
                  </m:ctrlPr>
                </m:dPr>
                <m:e>
                  <m:sSub>
                    <m:sSubPr>
                      <m:ctrlPr>
                        <w:rPr>
                          <w:rFonts w:ascii="Cambria Math" w:eastAsiaTheme="minorHAnsi" w:hAnsi="Cambria Math" w:cstheme="minorBidi"/>
                          <w:i/>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-1,</m:t>
                  </m:r>
                  <m:sSub>
                    <m:sSubPr>
                      <m:ctrlPr>
                        <w:rPr>
                          <w:rFonts w:ascii="Cambria Math" w:eastAsiaTheme="minorHAnsi" w:hAnsi="Cambria Math" w:cstheme="minorBidi"/>
                          <w:i/>
                        </w:rPr>
                      </m:ctrlPr>
                    </m:sSubPr>
                    <m:e>
                      <m:r>
                        <w:rPr>
                          <w:rFonts w:ascii="Cambria Math" w:hAnsi="Cambria Math"/>
                          <w:sz w:val="26"/>
                          <w:szCs w:val="26"/>
                        </w:rPr>
                        <m:t>x</m:t>
                      </m:r>
                    </m:e>
                    <m:sub>
                      <m:r>
                        <w:rPr>
                          <w:rFonts w:ascii="Cambria Math" w:hAnsi="Cambria Math"/>
                          <w:sz w:val="26"/>
                          <w:szCs w:val="26"/>
                        </w:rPr>
                        <m:t>t</m:t>
                      </m:r>
                    </m:sub>
                  </m:sSub>
                </m:e>
              </m:d>
              <m:r>
                <w:rPr>
                  <w:rFonts w:ascii="Cambria Math" w:hAnsi="Cambria Math"/>
                  <w:sz w:val="26"/>
                  <w:szCs w:val="26"/>
                </w:rPr>
                <m:t>+</m:t>
              </m:r>
              <m:sSub>
                <m:sSubPr>
                  <m:ctrlPr>
                    <w:rPr>
                      <w:rFonts w:ascii="Cambria Math" w:eastAsiaTheme="minorHAnsi" w:hAnsi="Cambria Math" w:cstheme="minorBidi"/>
                      <w:i/>
                    </w:rPr>
                  </m:ctrlPr>
                </m:sSubPr>
                <m:e>
                  <m:r>
                    <w:rPr>
                      <w:rFonts w:ascii="Cambria Math" w:hAnsi="Cambria Math"/>
                      <w:sz w:val="26"/>
                      <w:szCs w:val="26"/>
                    </w:rPr>
                    <m:t>b</m:t>
                  </m:r>
                </m:e>
                <m:sub>
                  <m:r>
                    <w:rPr>
                      <w:rFonts w:ascii="Cambria Math" w:hAnsi="Cambria Math"/>
                      <w:sz w:val="26"/>
                      <w:szCs w:val="26"/>
                    </w:rPr>
                    <m:t>o</m:t>
                  </m:r>
                </m:sub>
              </m:sSub>
            </m:e>
          </m:d>
          <m:r>
            <m:rPr>
              <m:sty m:val="p"/>
            </m:rPr>
            <w:rPr>
              <w:rFonts w:ascii="Cambria Math" w:hAnsi="Cambria Math"/>
              <w:sz w:val="26"/>
              <w:szCs w:val="26"/>
            </w:rPr>
            <w:br/>
          </m:r>
        </m:oMath>
      </m:oMathPara>
      <m:oMath>
        <m:sSub>
          <m:sSubPr>
            <m:ctrlPr>
              <w:rPr>
                <w:rFonts w:ascii="Cambria Math" w:eastAsiaTheme="minorEastAsia" w:hAnsi="Cambria Math" w:cstheme="minorBidi"/>
                <w:i/>
              </w:rPr>
            </m:ctrlPr>
          </m:sSubPr>
          <m:e>
            <m:r>
              <w:rPr>
                <w:rFonts w:ascii="Cambria Math" w:eastAsiaTheme="minorEastAsia" w:hAnsi="Cambria Math"/>
                <w:sz w:val="26"/>
                <w:szCs w:val="26"/>
              </w:rPr>
              <m:t>h</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cstheme="minorBidi"/>
                <w:i/>
              </w:rPr>
            </m:ctrlPr>
          </m:sSubPr>
          <m:e>
            <m:r>
              <w:rPr>
                <w:rFonts w:ascii="Cambria Math" w:eastAsiaTheme="minorEastAsia" w:hAnsi="Cambria Math"/>
                <w:sz w:val="26"/>
                <w:szCs w:val="26"/>
              </w:rPr>
              <m:t>o</m:t>
            </m:r>
          </m:e>
          <m:sub>
            <m:r>
              <w:rPr>
                <w:rFonts w:ascii="Cambria Math" w:eastAsiaTheme="minorEastAsia" w:hAnsi="Cambria Math"/>
                <w:sz w:val="26"/>
                <w:szCs w:val="26"/>
              </w:rPr>
              <m:t>t</m:t>
            </m:r>
          </m:sub>
        </m:sSub>
        <m:r>
          <w:rPr>
            <w:rFonts w:ascii="Cambria Math" w:eastAsiaTheme="minorEastAsia" w:hAnsi="Cambria Math"/>
            <w:sz w:val="26"/>
            <w:szCs w:val="26"/>
          </w:rPr>
          <m:t>*</m:t>
        </m:r>
        <m:r>
          <m:rPr>
            <m:sty m:val="p"/>
          </m:rPr>
          <w:rPr>
            <w:rFonts w:ascii="Cambria Math" w:eastAsiaTheme="minorEastAsia" w:hAnsi="Cambria Math"/>
            <w:sz w:val="26"/>
            <w:szCs w:val="26"/>
          </w:rPr>
          <m:t>tanh⁡</m:t>
        </m:r>
        <m:r>
          <w:rPr>
            <w:rFonts w:ascii="Cambria Math" w:eastAsiaTheme="minorEastAsia" w:hAnsi="Cambria Math"/>
            <w:sz w:val="26"/>
            <w:szCs w:val="26"/>
          </w:rPr>
          <m:t>(</m:t>
        </m:r>
        <m:sSub>
          <m:sSubPr>
            <m:ctrlPr>
              <w:rPr>
                <w:rFonts w:ascii="Cambria Math" w:eastAsiaTheme="minorEastAsia" w:hAnsi="Cambria Math" w:cstheme="minorBidi"/>
                <w:i/>
              </w:rPr>
            </m:ctrlPr>
          </m:sSubPr>
          <m:e>
            <m:r>
              <w:rPr>
                <w:rFonts w:ascii="Cambria Math" w:eastAsiaTheme="minorEastAsia" w:hAnsi="Cambria Math"/>
                <w:sz w:val="26"/>
                <w:szCs w:val="26"/>
              </w:rPr>
              <m:t>C</m:t>
            </m:r>
          </m:e>
          <m:sub>
            <m:r>
              <w:rPr>
                <w:rFonts w:ascii="Cambria Math" w:eastAsiaTheme="minorEastAsia" w:hAnsi="Cambria Math"/>
                <w:sz w:val="26"/>
                <w:szCs w:val="26"/>
              </w:rPr>
              <m:t>t</m:t>
            </m:r>
          </m:sub>
        </m:sSub>
        <m:r>
          <w:rPr>
            <w:rFonts w:ascii="Cambria Math" w:eastAsiaTheme="minorEastAsia" w:hAnsi="Cambria Math"/>
            <w:sz w:val="26"/>
            <w:szCs w:val="26"/>
          </w:rPr>
          <m:t>)</m:t>
        </m:r>
      </m:oMath>
      <w:r w:rsidRPr="001D433E">
        <w:rPr>
          <w:rFonts w:eastAsiaTheme="minorEastAsia"/>
          <w:sz w:val="26"/>
          <w:szCs w:val="26"/>
        </w:rPr>
        <w:t>.</w:t>
      </w:r>
    </w:p>
    <w:p w14:paraId="100670FA" w14:textId="22D248A6" w:rsidR="000D2B1C" w:rsidRPr="000D2B1C" w:rsidRDefault="000D2B1C" w:rsidP="000D2B1C">
      <w:pPr>
        <w:pStyle w:val="NormalWeb"/>
        <w:spacing w:before="0" w:beforeAutospacing="0" w:after="0" w:afterAutospacing="0"/>
        <w:jc w:val="both"/>
        <w:textAlignment w:val="baseline"/>
        <w:rPr>
          <w:color w:val="000000"/>
        </w:rPr>
      </w:pPr>
      <w:r w:rsidRPr="000D2B1C">
        <w:rPr>
          <w:color w:val="000000"/>
        </w:rPr>
        <w:t xml:space="preserve">The cell state, which is meticulously managed by structures known as gates, may be altered by the LSTM by deleting or adding information. An LSTM has three of these gates to safeguard and control the cell state. Information can be passed through gates in a controlled manner. They are composed of a sigmoid neural net layer and a pointwise multiplication step. The sigmoid layer generates values from 0 to 1 that represent the amount of each component that should be </w:t>
      </w:r>
      <w:r w:rsidR="00D367FA">
        <w:rPr>
          <w:color w:val="000000"/>
        </w:rPr>
        <w:t>allowed</w:t>
      </w:r>
      <w:r w:rsidRPr="000D2B1C">
        <w:rPr>
          <w:color w:val="000000"/>
        </w:rPr>
        <w:t xml:space="preserve"> to pass. When a value is zero, "nothing" should be permitted to pass, and when a value is one, "everything" should be </w:t>
      </w:r>
      <w:r w:rsidR="00D367FA">
        <w:rPr>
          <w:color w:val="000000"/>
        </w:rPr>
        <w:t>allowed to</w:t>
      </w:r>
      <w:r w:rsidRPr="000D2B1C">
        <w:rPr>
          <w:color w:val="000000"/>
        </w:rPr>
        <w:t xml:space="preserve"> pass.</w:t>
      </w:r>
    </w:p>
    <w:p w14:paraId="07E3719E" w14:textId="6228DBAE" w:rsidR="00564485" w:rsidRPr="003A1C14" w:rsidRDefault="00564485" w:rsidP="000D2B1C">
      <w:pPr>
        <w:pStyle w:val="NormalWeb"/>
        <w:spacing w:before="0" w:beforeAutospacing="0" w:after="0" w:afterAutospacing="0"/>
        <w:ind w:left="720"/>
        <w:textAlignment w:val="baseline"/>
        <w:rPr>
          <w:color w:val="000000"/>
        </w:rPr>
      </w:pPr>
    </w:p>
    <w:p w14:paraId="4677AB93" w14:textId="3C18CF46" w:rsidR="00DA5605" w:rsidRDefault="00DA5605">
      <w:pPr>
        <w:pStyle w:val="Heading2"/>
        <w:ind w:left="1440" w:hanging="1440"/>
      </w:pPr>
      <w:bookmarkStart w:id="126" w:name="_Toc135945342"/>
      <w:r w:rsidRPr="00DA5605">
        <w:t xml:space="preserve">LSTM </w:t>
      </w:r>
      <w:r>
        <w:t>and</w:t>
      </w:r>
      <w:r w:rsidRPr="00DA5605">
        <w:t xml:space="preserve"> MP Holistic</w:t>
      </w:r>
      <w:bookmarkEnd w:id="126"/>
    </w:p>
    <w:p w14:paraId="052307A1" w14:textId="709DA897" w:rsidR="000D2B1C" w:rsidRPr="000D2B1C" w:rsidRDefault="000D2B1C" w:rsidP="000D2B1C">
      <w:pPr>
        <w:pStyle w:val="NormalWeb"/>
        <w:spacing w:before="0" w:beforeAutospacing="0" w:after="0" w:afterAutospacing="0"/>
        <w:jc w:val="both"/>
        <w:rPr>
          <w:sz w:val="26"/>
          <w:szCs w:val="26"/>
        </w:rPr>
      </w:pPr>
      <w:r w:rsidRPr="000D2B1C">
        <w:rPr>
          <w:color w:val="000000"/>
        </w:rPr>
        <w:t xml:space="preserve">State-of-the-art models commonly use </w:t>
      </w:r>
      <w:r w:rsidR="00531E35" w:rsidRPr="000D2B1C">
        <w:rPr>
          <w:color w:val="000000"/>
        </w:rPr>
        <w:t>several</w:t>
      </w:r>
      <w:r w:rsidRPr="000D2B1C">
        <w:rPr>
          <w:color w:val="000000"/>
        </w:rPr>
        <w:t xml:space="preserve"> LSTM layers followed by a number of LSTM layers. We trained a simple neural network with a similar number of video sequences (or samples) for each word/phrase as the state-of-the-art model. Our initial training was for 3 actions with 30 samples for each making it 90 samples in total. When testing a model that does not use LSTM the accuracy was nowhere near the level of accuracy of state-of-the-art models that was acutely going to be useful. Switching to Media Pipe Holistic Mapping and LSTM Model provides the following advantages:</w:t>
      </w:r>
    </w:p>
    <w:p w14:paraId="2BE87046" w14:textId="77777777" w:rsidR="000D2B1C" w:rsidRPr="000D2B1C" w:rsidRDefault="000D2B1C">
      <w:pPr>
        <w:pStyle w:val="NormalWeb"/>
        <w:numPr>
          <w:ilvl w:val="0"/>
          <w:numId w:val="41"/>
        </w:numPr>
        <w:spacing w:before="0" w:beforeAutospacing="0" w:after="0" w:afterAutospacing="0"/>
        <w:jc w:val="both"/>
        <w:textAlignment w:val="baseline"/>
        <w:rPr>
          <w:rFonts w:ascii="Arial" w:hAnsi="Arial" w:cs="Arial"/>
          <w:b/>
          <w:bCs/>
          <w:color w:val="000000"/>
        </w:rPr>
      </w:pPr>
      <w:r w:rsidRPr="000D2B1C">
        <w:rPr>
          <w:b/>
          <w:bCs/>
          <w:color w:val="000000"/>
        </w:rPr>
        <w:t>Less Data Required:</w:t>
      </w:r>
      <w:r w:rsidRPr="000D2B1C">
        <w:rPr>
          <w:color w:val="000000"/>
        </w:rPr>
        <w:t xml:space="preserve"> We need fewer data to produce a hyper-accurate model because the LSTM model is quite dense.</w:t>
      </w:r>
    </w:p>
    <w:p w14:paraId="0F27FD88" w14:textId="77777777" w:rsidR="000D2B1C" w:rsidRPr="000D2B1C" w:rsidRDefault="000D2B1C">
      <w:pPr>
        <w:pStyle w:val="NormalWeb"/>
        <w:numPr>
          <w:ilvl w:val="0"/>
          <w:numId w:val="41"/>
        </w:numPr>
        <w:spacing w:before="0" w:beforeAutospacing="0" w:after="0" w:afterAutospacing="0"/>
        <w:jc w:val="both"/>
        <w:textAlignment w:val="baseline"/>
        <w:rPr>
          <w:rFonts w:ascii="Arial" w:hAnsi="Arial" w:cs="Arial"/>
          <w:b/>
          <w:bCs/>
          <w:color w:val="000000"/>
        </w:rPr>
      </w:pPr>
      <w:r w:rsidRPr="000D2B1C">
        <w:rPr>
          <w:b/>
          <w:bCs/>
          <w:color w:val="000000"/>
        </w:rPr>
        <w:t xml:space="preserve">Faster To Train: </w:t>
      </w:r>
      <w:r w:rsidRPr="000D2B1C">
        <w:rPr>
          <w:color w:val="000000"/>
        </w:rPr>
        <w:t>The LSTM neural network is much denser. So rather than having around 30 to 40 million parameters, as one would in a simple neural network, we will have less than half a million parameters which means it will be a lot after to train the LSTM model rather than one without it.</w:t>
      </w:r>
    </w:p>
    <w:p w14:paraId="1ED473F1" w14:textId="69493D43" w:rsidR="000D2B1C" w:rsidRPr="003F66D2" w:rsidRDefault="000D2B1C">
      <w:pPr>
        <w:pStyle w:val="ListParagraph"/>
        <w:numPr>
          <w:ilvl w:val="0"/>
          <w:numId w:val="41"/>
        </w:numPr>
        <w:jc w:val="both"/>
        <w:rPr>
          <w:sz w:val="26"/>
          <w:szCs w:val="26"/>
        </w:rPr>
      </w:pPr>
      <w:r w:rsidRPr="000D2B1C">
        <w:rPr>
          <w:b/>
          <w:bCs/>
          <w:color w:val="000000"/>
        </w:rPr>
        <w:t>Faster Detections</w:t>
      </w:r>
      <w:r w:rsidRPr="000D2B1C">
        <w:rPr>
          <w:color w:val="000000"/>
        </w:rPr>
        <w:t>: The LSTM neural network is a lot simpler, due to having lesser parameters, which means that it will perform faster when it comes to detecting sign language in real-time.</w:t>
      </w:r>
    </w:p>
    <w:p w14:paraId="787289DD" w14:textId="77777777" w:rsidR="002B617F" w:rsidRDefault="002B617F" w:rsidP="003F66D2">
      <w:pPr>
        <w:ind w:left="360"/>
        <w:jc w:val="center"/>
        <w:rPr>
          <w:noProof/>
        </w:rPr>
      </w:pPr>
    </w:p>
    <w:p w14:paraId="680387C8" w14:textId="77777777" w:rsidR="002B617F" w:rsidRDefault="002B617F" w:rsidP="003F66D2">
      <w:pPr>
        <w:ind w:left="360"/>
        <w:jc w:val="center"/>
        <w:rPr>
          <w:sz w:val="26"/>
          <w:szCs w:val="26"/>
        </w:rPr>
      </w:pPr>
    </w:p>
    <w:p w14:paraId="39C01FFD" w14:textId="4F82CD1C" w:rsidR="003F66D2" w:rsidRPr="003F66D2" w:rsidRDefault="003F66D2" w:rsidP="003F66D2">
      <w:pPr>
        <w:ind w:left="360"/>
        <w:jc w:val="center"/>
        <w:rPr>
          <w:sz w:val="26"/>
          <w:szCs w:val="26"/>
        </w:rPr>
      </w:pPr>
      <w:r>
        <w:rPr>
          <w:noProof/>
        </w:rPr>
        <w:lastRenderedPageBreak/>
        <w:drawing>
          <wp:inline distT="0" distB="0" distL="0" distR="0" wp14:anchorId="55052D9C" wp14:editId="6CF93162">
            <wp:extent cx="5406152" cy="30410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15313" cy="3046226"/>
                    </a:xfrm>
                    <a:prstGeom prst="rect">
                      <a:avLst/>
                    </a:prstGeom>
                    <a:noFill/>
                    <a:ln>
                      <a:noFill/>
                    </a:ln>
                  </pic:spPr>
                </pic:pic>
              </a:graphicData>
            </a:graphic>
          </wp:inline>
        </w:drawing>
      </w:r>
    </w:p>
    <w:p w14:paraId="4E15C190" w14:textId="5BABAE55" w:rsidR="002B617F" w:rsidRDefault="002B617F" w:rsidP="002B617F">
      <w:pPr>
        <w:spacing w:line="276" w:lineRule="auto"/>
        <w:jc w:val="center"/>
        <w:rPr>
          <w:b/>
        </w:rPr>
      </w:pPr>
      <w:r>
        <w:rPr>
          <w:b/>
          <w:sz w:val="20"/>
          <w:szCs w:val="20"/>
        </w:rPr>
        <w:t xml:space="preserve">Figure 12: </w:t>
      </w:r>
      <w:bookmarkStart w:id="127" w:name="_Hlk121343895"/>
      <w:r w:rsidR="00320C98">
        <w:rPr>
          <w:b/>
          <w:bCs/>
          <w:color w:val="000000"/>
          <w:sz w:val="20"/>
          <w:szCs w:val="20"/>
        </w:rPr>
        <w:t>Flow Diagram of Our System</w:t>
      </w:r>
      <w:bookmarkEnd w:id="127"/>
    </w:p>
    <w:p w14:paraId="33AFA2E8" w14:textId="62CB0F0A" w:rsidR="002B617F" w:rsidRDefault="00320C98" w:rsidP="002B617F">
      <w:pPr>
        <w:spacing w:line="276" w:lineRule="auto"/>
        <w:jc w:val="center"/>
        <w:rPr>
          <w:bCs/>
          <w:i/>
          <w:iCs/>
          <w:sz w:val="22"/>
          <w:szCs w:val="22"/>
        </w:rPr>
      </w:pPr>
      <w:r>
        <w:rPr>
          <w:i/>
          <w:iCs/>
          <w:color w:val="000000"/>
          <w:sz w:val="22"/>
          <w:szCs w:val="22"/>
        </w:rPr>
        <w:t xml:space="preserve">The diagram shows the basic </w:t>
      </w:r>
      <w:r w:rsidR="008D444B">
        <w:rPr>
          <w:i/>
          <w:iCs/>
          <w:color w:val="000000"/>
          <w:sz w:val="22"/>
          <w:szCs w:val="22"/>
        </w:rPr>
        <w:t>high-level</w:t>
      </w:r>
      <w:r>
        <w:rPr>
          <w:i/>
          <w:iCs/>
          <w:color w:val="000000"/>
          <w:sz w:val="22"/>
          <w:szCs w:val="22"/>
        </w:rPr>
        <w:t xml:space="preserve"> flow of our model from taking input to returning output</w:t>
      </w:r>
      <w:r w:rsidR="002B617F">
        <w:rPr>
          <w:bCs/>
          <w:i/>
          <w:iCs/>
          <w:sz w:val="22"/>
          <w:szCs w:val="22"/>
        </w:rPr>
        <w:t xml:space="preserve"> </w:t>
      </w:r>
    </w:p>
    <w:p w14:paraId="3FE31719" w14:textId="2DD517FF" w:rsidR="00AC265B" w:rsidRDefault="00AC265B">
      <w:pPr>
        <w:pStyle w:val="Heading2"/>
        <w:ind w:left="1440" w:hanging="1440"/>
      </w:pPr>
      <w:bookmarkStart w:id="128" w:name="_Toc135945343"/>
      <w:r>
        <w:t>Bi-LSTM Neural Network</w:t>
      </w:r>
      <w:bookmarkEnd w:id="128"/>
    </w:p>
    <w:p w14:paraId="36CC404E" w14:textId="77777777" w:rsidR="00AC265B" w:rsidRDefault="00AC265B" w:rsidP="00AC265B">
      <w:pPr>
        <w:jc w:val="both"/>
      </w:pPr>
      <w:r>
        <w:t>Bidirectional LSTM networks process input sequences by presenting each training sequence in both forward and backward directions to two independent LSTM networks, which are connected to the same output layer. This allows the Bi-LSTM to capture comprehensive, sequential information about all points in a particular sequence both before and after each point.</w:t>
      </w:r>
    </w:p>
    <w:p w14:paraId="54CBD08B" w14:textId="77777777" w:rsidR="00AC265B" w:rsidRDefault="00AC265B" w:rsidP="00AC265B">
      <w:pPr>
        <w:jc w:val="both"/>
      </w:pPr>
    </w:p>
    <w:p w14:paraId="2A0C4707" w14:textId="77777777" w:rsidR="00AC265B" w:rsidRDefault="00AC265B" w:rsidP="00AC265B">
      <w:pPr>
        <w:jc w:val="both"/>
      </w:pPr>
      <w:r>
        <w:t>In other words, instead of encoding the sequence in the forward direction only, we also encode it in the backward direction and concatenate the results from both forward and backward LSTMs at each time step. The encoded representation of each element in the sequence now incorporates information about both the preceding and succeeding elements.</w:t>
      </w:r>
    </w:p>
    <w:p w14:paraId="340DABEA" w14:textId="77777777" w:rsidR="00AC265B" w:rsidRDefault="00AC265B" w:rsidP="00AC265B">
      <w:pPr>
        <w:jc w:val="both"/>
      </w:pPr>
    </w:p>
    <w:p w14:paraId="0B88F7B8" w14:textId="77777777" w:rsidR="00AC265B" w:rsidRDefault="00AC265B" w:rsidP="00AC265B">
      <w:pPr>
        <w:jc w:val="both"/>
      </w:pPr>
      <w:r>
        <w:t>The basic architecture of a Bi-LSTM consists of two separate LSTM layers, one processing the input sequence in the forward direction and the other in the backward direction. These two LSTM layers are then concatenated at each time step before passing the output to the next layer or the output layer. This allows the Bi-LSTM to learn from the entire sequence in both directions and capture long-term dependencies that may be missed by a unidirectional LSTM.</w:t>
      </w:r>
    </w:p>
    <w:p w14:paraId="680963B6" w14:textId="77777777" w:rsidR="00AC265B" w:rsidRDefault="00AC265B" w:rsidP="00AC265B">
      <w:pPr>
        <w:jc w:val="both"/>
      </w:pPr>
    </w:p>
    <w:p w14:paraId="63065F43" w14:textId="69C0108F" w:rsidR="00AC265B" w:rsidRDefault="00AC265B" w:rsidP="00AC265B">
      <w:pPr>
        <w:jc w:val="both"/>
      </w:pPr>
      <w:r>
        <w:t>Below is the basic architecture of Bi-LSTM.</w:t>
      </w:r>
    </w:p>
    <w:p w14:paraId="0646C0FA" w14:textId="77777777" w:rsidR="00A715CE" w:rsidRDefault="00A715CE" w:rsidP="00AC265B">
      <w:pPr>
        <w:jc w:val="both"/>
        <w:rPr>
          <w:rFonts w:ascii="Arial" w:hAnsi="Arial" w:cs="Arial"/>
          <w:noProof/>
          <w:color w:val="000000"/>
          <w:sz w:val="22"/>
          <w:szCs w:val="22"/>
          <w:bdr w:val="none" w:sz="0" w:space="0" w:color="auto" w:frame="1"/>
        </w:rPr>
      </w:pPr>
    </w:p>
    <w:p w14:paraId="6365E978" w14:textId="09C80B94" w:rsidR="00A715CE" w:rsidRDefault="00AC265B" w:rsidP="00A715CE">
      <w:pPr>
        <w:spacing w:line="276" w:lineRule="auto"/>
        <w:jc w:val="center"/>
        <w:rPr>
          <w:b/>
        </w:rPr>
      </w:pPr>
      <w:r>
        <w:rPr>
          <w:rFonts w:ascii="Arial" w:hAnsi="Arial" w:cs="Arial"/>
          <w:noProof/>
          <w:color w:val="000000"/>
          <w:sz w:val="22"/>
          <w:szCs w:val="22"/>
          <w:bdr w:val="none" w:sz="0" w:space="0" w:color="auto" w:frame="1"/>
        </w:rPr>
        <w:lastRenderedPageBreak/>
        <w:drawing>
          <wp:inline distT="0" distB="0" distL="0" distR="0" wp14:anchorId="5DB6B860" wp14:editId="49A7A2AD">
            <wp:extent cx="5733415" cy="298450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2984500"/>
                    </a:xfrm>
                    <a:prstGeom prst="rect">
                      <a:avLst/>
                    </a:prstGeom>
                    <a:noFill/>
                    <a:ln>
                      <a:noFill/>
                    </a:ln>
                  </pic:spPr>
                </pic:pic>
              </a:graphicData>
            </a:graphic>
          </wp:inline>
        </w:drawing>
      </w:r>
      <w:r w:rsidR="00A715CE" w:rsidRPr="00A715CE">
        <w:rPr>
          <w:b/>
          <w:sz w:val="20"/>
          <w:szCs w:val="20"/>
        </w:rPr>
        <w:t xml:space="preserve"> </w:t>
      </w:r>
      <w:r w:rsidR="00A715CE">
        <w:rPr>
          <w:b/>
          <w:sz w:val="20"/>
          <w:szCs w:val="20"/>
        </w:rPr>
        <w:t>Figure 1</w:t>
      </w:r>
      <w:r w:rsidR="00AD1F90">
        <w:rPr>
          <w:b/>
          <w:sz w:val="20"/>
          <w:szCs w:val="20"/>
        </w:rPr>
        <w:t>3</w:t>
      </w:r>
      <w:r w:rsidR="00A715CE">
        <w:rPr>
          <w:b/>
          <w:sz w:val="20"/>
          <w:szCs w:val="20"/>
        </w:rPr>
        <w:t xml:space="preserve">: </w:t>
      </w:r>
      <w:r w:rsidR="00A715CE">
        <w:rPr>
          <w:b/>
          <w:bCs/>
          <w:color w:val="000000"/>
          <w:sz w:val="20"/>
          <w:szCs w:val="20"/>
        </w:rPr>
        <w:t>Bi-LSTM Neural Network</w:t>
      </w:r>
    </w:p>
    <w:p w14:paraId="08482F8B" w14:textId="56874C75" w:rsidR="00AC265B" w:rsidRPr="00AC265B" w:rsidRDefault="00591D1E" w:rsidP="00A715CE">
      <w:pPr>
        <w:jc w:val="center"/>
      </w:pPr>
      <w:r>
        <w:rPr>
          <w:i/>
          <w:iCs/>
          <w:color w:val="000000"/>
          <w:sz w:val="22"/>
          <w:szCs w:val="22"/>
        </w:rPr>
        <w:t>Basic architecture</w:t>
      </w:r>
      <w:r w:rsidR="00A715CE">
        <w:rPr>
          <w:i/>
          <w:iCs/>
          <w:color w:val="000000"/>
          <w:sz w:val="22"/>
          <w:szCs w:val="22"/>
        </w:rPr>
        <w:t xml:space="preserve"> of Bi-LSTM Neural Network</w:t>
      </w:r>
    </w:p>
    <w:p w14:paraId="2AB2F3B8" w14:textId="386CC58A" w:rsidR="00DA5605" w:rsidRDefault="00DA5605">
      <w:pPr>
        <w:pStyle w:val="Heading2"/>
        <w:ind w:left="1440" w:hanging="1440"/>
      </w:pPr>
      <w:bookmarkStart w:id="129" w:name="_Toc135945344"/>
      <w:r w:rsidRPr="00DA5605">
        <w:t xml:space="preserve">Categorical </w:t>
      </w:r>
      <w:bookmarkStart w:id="130" w:name="_Hlk120126333"/>
      <w:r w:rsidRPr="00DA5605">
        <w:t xml:space="preserve">Cross-Entropy </w:t>
      </w:r>
      <w:r w:rsidR="001D433E">
        <w:t>L</w:t>
      </w:r>
      <w:r w:rsidRPr="00DA5605">
        <w:t>oss</w:t>
      </w:r>
      <w:bookmarkEnd w:id="129"/>
      <w:bookmarkEnd w:id="130"/>
    </w:p>
    <w:p w14:paraId="24136110" w14:textId="77777777" w:rsidR="000D2B1C" w:rsidRDefault="000D2B1C" w:rsidP="000D2B1C">
      <w:pPr>
        <w:pStyle w:val="NormalWeb"/>
        <w:spacing w:before="0" w:beforeAutospacing="0" w:after="0" w:afterAutospacing="0"/>
        <w:jc w:val="both"/>
        <w:rPr>
          <w:noProof/>
          <w:color w:val="000000"/>
          <w:sz w:val="22"/>
          <w:szCs w:val="22"/>
          <w:bdr w:val="none" w:sz="0" w:space="0" w:color="auto" w:frame="1"/>
        </w:rPr>
      </w:pPr>
    </w:p>
    <w:p w14:paraId="4267465F" w14:textId="04C3A679" w:rsidR="000D2B1C" w:rsidRDefault="000D2B1C" w:rsidP="000D2B1C">
      <w:pPr>
        <w:pStyle w:val="NormalWeb"/>
        <w:spacing w:before="0" w:beforeAutospacing="0" w:after="0" w:afterAutospacing="0"/>
        <w:jc w:val="both"/>
        <w:rPr>
          <w:color w:val="000000"/>
        </w:rPr>
      </w:pPr>
      <w:r w:rsidRPr="000D2B1C">
        <w:rPr>
          <w:color w:val="000000"/>
        </w:rPr>
        <w:t xml:space="preserve">Also known as Softmax Loss, it consists of a Softmax activation and a Cross-Entropy loss. If we employ this loss, we will train a CNN to provide a probability over the C classes for each video. It is </w:t>
      </w:r>
      <w:r w:rsidR="009B704C" w:rsidRPr="000D2B1C">
        <w:rPr>
          <w:color w:val="000000"/>
        </w:rPr>
        <w:t>utilized</w:t>
      </w:r>
      <w:r w:rsidRPr="000D2B1C">
        <w:rPr>
          <w:color w:val="000000"/>
        </w:rPr>
        <w:t xml:space="preserve"> for multi-class categorization.</w:t>
      </w:r>
    </w:p>
    <w:p w14:paraId="60D61CD6" w14:textId="320FFA77" w:rsidR="0084198E" w:rsidRDefault="0084198E" w:rsidP="000D2B1C">
      <w:pPr>
        <w:pStyle w:val="NormalWeb"/>
        <w:spacing w:before="0" w:beforeAutospacing="0" w:after="0" w:afterAutospacing="0"/>
        <w:jc w:val="both"/>
        <w:rPr>
          <w:color w:val="000000"/>
        </w:rPr>
      </w:pPr>
    </w:p>
    <w:p w14:paraId="14D56027" w14:textId="6E5843F7" w:rsidR="001D433E" w:rsidRDefault="001D433E" w:rsidP="000D2B1C">
      <w:pPr>
        <w:pStyle w:val="NormalWeb"/>
        <w:spacing w:before="0" w:beforeAutospacing="0" w:after="0" w:afterAutospacing="0"/>
        <w:jc w:val="both"/>
        <w:rPr>
          <w:color w:val="000000"/>
        </w:rPr>
      </w:pPr>
    </w:p>
    <w:p w14:paraId="40BE98AD" w14:textId="55274592" w:rsidR="001D433E" w:rsidRPr="00EE0E4D" w:rsidRDefault="00ED5F68" w:rsidP="00EE0E4D">
      <w:pPr>
        <w:pStyle w:val="ListParagraph"/>
        <w:spacing w:after="160" w:line="259" w:lineRule="auto"/>
        <w:jc w:val="center"/>
        <w:rPr>
          <w:rFonts w:eastAsiaTheme="minorEastAsia"/>
          <w:sz w:val="30"/>
          <w:szCs w:val="30"/>
        </w:rPr>
      </w:pPr>
      <m:oMath>
        <m:sSub>
          <m:sSubPr>
            <m:ctrlPr>
              <w:rPr>
                <w:rFonts w:ascii="Cambria Math" w:eastAsiaTheme="minorEastAsia" w:hAnsi="Cambria Math" w:cstheme="minorBidi"/>
                <w:i/>
                <w:sz w:val="28"/>
                <w:szCs w:val="28"/>
              </w:rPr>
            </m:ctrlPr>
          </m:sSubPr>
          <m:e>
            <m:r>
              <w:rPr>
                <w:rFonts w:ascii="Cambria Math" w:eastAsiaTheme="minorEastAsia" w:hAnsi="Cambria Math"/>
                <w:sz w:val="30"/>
                <w:szCs w:val="30"/>
              </w:rPr>
              <m:t>f(s)</m:t>
            </m:r>
          </m:e>
          <m:sub>
            <m:r>
              <w:rPr>
                <w:rFonts w:ascii="Cambria Math" w:eastAsiaTheme="minorEastAsia" w:hAnsi="Cambria Math"/>
                <w:sz w:val="30"/>
                <w:szCs w:val="30"/>
              </w:rPr>
              <m:t>i</m:t>
            </m:r>
          </m:sub>
        </m:sSub>
        <m:r>
          <w:rPr>
            <w:rFonts w:ascii="Cambria Math" w:eastAsiaTheme="minorEastAsia" w:hAnsi="Cambria Math"/>
            <w:sz w:val="30"/>
            <w:szCs w:val="30"/>
          </w:rPr>
          <m:t xml:space="preserve">= </m:t>
        </m:r>
        <m:f>
          <m:fPr>
            <m:ctrlPr>
              <w:rPr>
                <w:rFonts w:ascii="Cambria Math" w:eastAsiaTheme="minorEastAsia" w:hAnsi="Cambria Math" w:cstheme="minorBidi"/>
                <w:i/>
                <w:sz w:val="28"/>
                <w:szCs w:val="28"/>
              </w:rPr>
            </m:ctrlPr>
          </m:fPr>
          <m:num>
            <m:sSup>
              <m:sSupPr>
                <m:ctrlPr>
                  <w:rPr>
                    <w:rFonts w:ascii="Cambria Math" w:eastAsiaTheme="minorEastAsia" w:hAnsi="Cambria Math" w:cstheme="minorBidi"/>
                    <w:i/>
                    <w:sz w:val="28"/>
                    <w:szCs w:val="28"/>
                  </w:rPr>
                </m:ctrlPr>
              </m:sSupPr>
              <m:e>
                <m:r>
                  <w:rPr>
                    <w:rFonts w:ascii="Cambria Math" w:eastAsiaTheme="minorEastAsia" w:hAnsi="Cambria Math"/>
                    <w:sz w:val="30"/>
                    <w:szCs w:val="30"/>
                  </w:rPr>
                  <m:t>e</m:t>
                </m:r>
              </m:e>
              <m:sup>
                <m:sSub>
                  <m:sSubPr>
                    <m:ctrlPr>
                      <w:rPr>
                        <w:rFonts w:ascii="Cambria Math" w:eastAsiaTheme="minorEastAsia" w:hAnsi="Cambria Math" w:cstheme="minorBidi"/>
                        <w:i/>
                        <w:sz w:val="28"/>
                        <w:szCs w:val="28"/>
                      </w:rPr>
                    </m:ctrlPr>
                  </m:sSubPr>
                  <m:e>
                    <m:r>
                      <w:rPr>
                        <w:rFonts w:ascii="Cambria Math" w:eastAsiaTheme="minorEastAsia" w:hAnsi="Cambria Math"/>
                        <w:sz w:val="30"/>
                        <w:szCs w:val="30"/>
                      </w:rPr>
                      <m:t>s</m:t>
                    </m:r>
                  </m:e>
                  <m:sub>
                    <m:r>
                      <w:rPr>
                        <w:rFonts w:ascii="Cambria Math" w:eastAsiaTheme="minorEastAsia" w:hAnsi="Cambria Math"/>
                        <w:sz w:val="30"/>
                        <w:szCs w:val="30"/>
                      </w:rPr>
                      <m:t>i</m:t>
                    </m:r>
                  </m:sub>
                </m:sSub>
              </m:sup>
            </m:sSup>
          </m:num>
          <m:den>
            <m:nary>
              <m:naryPr>
                <m:chr m:val="∑"/>
                <m:limLoc m:val="subSup"/>
                <m:ctrlPr>
                  <w:rPr>
                    <w:rFonts w:ascii="Cambria Math" w:eastAsiaTheme="minorEastAsia" w:hAnsi="Cambria Math" w:cstheme="minorBidi"/>
                    <w:i/>
                    <w:sz w:val="28"/>
                    <w:szCs w:val="28"/>
                  </w:rPr>
                </m:ctrlPr>
              </m:naryPr>
              <m:sub>
                <m:r>
                  <w:rPr>
                    <w:rFonts w:ascii="Cambria Math" w:eastAsiaTheme="minorEastAsia" w:hAnsi="Cambria Math"/>
                    <w:sz w:val="30"/>
                    <w:szCs w:val="30"/>
                  </w:rPr>
                  <m:t>j</m:t>
                </m:r>
              </m:sub>
              <m:sup>
                <m:r>
                  <w:rPr>
                    <w:rFonts w:ascii="Cambria Math" w:eastAsiaTheme="minorEastAsia" w:hAnsi="Cambria Math"/>
                    <w:sz w:val="30"/>
                    <w:szCs w:val="30"/>
                  </w:rPr>
                  <m:t>C</m:t>
                </m:r>
              </m:sup>
              <m:e>
                <m:sSup>
                  <m:sSupPr>
                    <m:ctrlPr>
                      <w:rPr>
                        <w:rFonts w:ascii="Cambria Math" w:eastAsiaTheme="minorEastAsia" w:hAnsi="Cambria Math" w:cstheme="minorBidi"/>
                        <w:i/>
                        <w:sz w:val="28"/>
                        <w:szCs w:val="28"/>
                      </w:rPr>
                    </m:ctrlPr>
                  </m:sSupPr>
                  <m:e>
                    <m:r>
                      <w:rPr>
                        <w:rFonts w:ascii="Cambria Math" w:eastAsiaTheme="minorEastAsia" w:hAnsi="Cambria Math"/>
                        <w:sz w:val="30"/>
                        <w:szCs w:val="30"/>
                      </w:rPr>
                      <m:t>e</m:t>
                    </m:r>
                  </m:e>
                  <m:sup>
                    <m:sSub>
                      <m:sSubPr>
                        <m:ctrlPr>
                          <w:rPr>
                            <w:rFonts w:ascii="Cambria Math" w:eastAsiaTheme="minorEastAsia" w:hAnsi="Cambria Math" w:cstheme="minorBidi"/>
                            <w:i/>
                            <w:sz w:val="28"/>
                            <w:szCs w:val="28"/>
                          </w:rPr>
                        </m:ctrlPr>
                      </m:sSubPr>
                      <m:e>
                        <m:r>
                          <w:rPr>
                            <w:rFonts w:ascii="Cambria Math" w:eastAsiaTheme="minorEastAsia" w:hAnsi="Cambria Math"/>
                            <w:sz w:val="30"/>
                            <w:szCs w:val="30"/>
                          </w:rPr>
                          <m:t>s</m:t>
                        </m:r>
                      </m:e>
                      <m:sub>
                        <m:r>
                          <w:rPr>
                            <w:rFonts w:ascii="Cambria Math" w:eastAsiaTheme="minorEastAsia" w:hAnsi="Cambria Math"/>
                            <w:sz w:val="30"/>
                            <w:szCs w:val="30"/>
                          </w:rPr>
                          <m:t>j</m:t>
                        </m:r>
                      </m:sub>
                    </m:sSub>
                  </m:sup>
                </m:sSup>
              </m:e>
            </m:nary>
          </m:den>
        </m:f>
      </m:oMath>
      <w:r w:rsidR="001D433E" w:rsidRPr="001D433E">
        <w:rPr>
          <w:rFonts w:eastAsiaTheme="minorEastAsia"/>
          <w:sz w:val="30"/>
          <w:szCs w:val="30"/>
        </w:rPr>
        <w:tab/>
      </w:r>
      <w:r w:rsidR="001D433E" w:rsidRPr="001D433E">
        <w:rPr>
          <w:rFonts w:eastAsiaTheme="minorEastAsia"/>
          <w:sz w:val="30"/>
          <w:szCs w:val="30"/>
        </w:rPr>
        <w:tab/>
      </w:r>
      <m:oMath>
        <m:r>
          <w:rPr>
            <w:rFonts w:ascii="Cambria Math" w:eastAsiaTheme="minorEastAsia" w:hAnsi="Cambria Math"/>
            <w:sz w:val="30"/>
            <w:szCs w:val="30"/>
          </w:rPr>
          <m:t xml:space="preserve">CE= - </m:t>
        </m:r>
        <m:nary>
          <m:naryPr>
            <m:chr m:val="∑"/>
            <m:limLoc m:val="undOvr"/>
            <m:ctrlPr>
              <w:rPr>
                <w:rFonts w:ascii="Cambria Math" w:eastAsiaTheme="minorEastAsia" w:hAnsi="Cambria Math" w:cstheme="minorBidi"/>
                <w:i/>
                <w:sz w:val="28"/>
                <w:szCs w:val="28"/>
              </w:rPr>
            </m:ctrlPr>
          </m:naryPr>
          <m:sub>
            <m:r>
              <w:rPr>
                <w:rFonts w:ascii="Cambria Math" w:eastAsiaTheme="minorEastAsia" w:hAnsi="Cambria Math"/>
                <w:sz w:val="30"/>
                <w:szCs w:val="30"/>
              </w:rPr>
              <m:t>i</m:t>
            </m:r>
          </m:sub>
          <m:sup>
            <m:r>
              <w:rPr>
                <w:rFonts w:ascii="Cambria Math" w:eastAsiaTheme="minorEastAsia" w:hAnsi="Cambria Math"/>
                <w:sz w:val="30"/>
                <w:szCs w:val="30"/>
              </w:rPr>
              <m:t>C</m:t>
            </m:r>
          </m:sup>
          <m:e>
            <m:sSub>
              <m:sSubPr>
                <m:ctrlPr>
                  <w:rPr>
                    <w:rFonts w:ascii="Cambria Math" w:eastAsiaTheme="minorEastAsia" w:hAnsi="Cambria Math" w:cstheme="minorBidi"/>
                    <w:i/>
                    <w:sz w:val="28"/>
                    <w:szCs w:val="28"/>
                  </w:rPr>
                </m:ctrlPr>
              </m:sSubPr>
              <m:e>
                <m:r>
                  <w:rPr>
                    <w:rFonts w:ascii="Cambria Math" w:eastAsiaTheme="minorEastAsia" w:hAnsi="Cambria Math"/>
                    <w:sz w:val="30"/>
                    <w:szCs w:val="30"/>
                  </w:rPr>
                  <m:t>t</m:t>
                </m:r>
              </m:e>
              <m:sub>
                <m:r>
                  <w:rPr>
                    <w:rFonts w:ascii="Cambria Math" w:eastAsiaTheme="minorEastAsia" w:hAnsi="Cambria Math"/>
                    <w:sz w:val="30"/>
                    <w:szCs w:val="30"/>
                  </w:rPr>
                  <m:t>i</m:t>
                </m:r>
              </m:sub>
            </m:sSub>
            <m:r>
              <m:rPr>
                <m:sty m:val="p"/>
              </m:rPr>
              <w:rPr>
                <w:rFonts w:ascii="Cambria Math" w:eastAsiaTheme="minorEastAsia" w:hAnsi="Cambria Math"/>
                <w:sz w:val="30"/>
                <w:szCs w:val="30"/>
              </w:rPr>
              <m:t>log⁡</m:t>
            </m:r>
            <m:r>
              <w:rPr>
                <w:rFonts w:ascii="Cambria Math" w:eastAsiaTheme="minorEastAsia" w:hAnsi="Cambria Math"/>
                <w:sz w:val="30"/>
                <w:szCs w:val="30"/>
              </w:rPr>
              <m:t>(</m:t>
            </m:r>
            <m:sSub>
              <m:sSubPr>
                <m:ctrlPr>
                  <w:rPr>
                    <w:rFonts w:ascii="Cambria Math" w:eastAsiaTheme="minorEastAsia" w:hAnsi="Cambria Math" w:cstheme="minorBidi"/>
                    <w:i/>
                    <w:sz w:val="28"/>
                    <w:szCs w:val="28"/>
                  </w:rPr>
                </m:ctrlPr>
              </m:sSubPr>
              <m:e>
                <m:r>
                  <w:rPr>
                    <w:rFonts w:ascii="Cambria Math" w:eastAsiaTheme="minorEastAsia" w:hAnsi="Cambria Math"/>
                    <w:sz w:val="30"/>
                    <w:szCs w:val="30"/>
                  </w:rPr>
                  <m:t>f</m:t>
                </m:r>
                <m:d>
                  <m:dPr>
                    <m:ctrlPr>
                      <w:rPr>
                        <w:rFonts w:ascii="Cambria Math" w:eastAsiaTheme="minorEastAsia" w:hAnsi="Cambria Math"/>
                        <w:i/>
                        <w:sz w:val="30"/>
                        <w:szCs w:val="30"/>
                      </w:rPr>
                    </m:ctrlPr>
                  </m:dPr>
                  <m:e>
                    <m:r>
                      <w:rPr>
                        <w:rFonts w:ascii="Cambria Math" w:eastAsiaTheme="minorEastAsia" w:hAnsi="Cambria Math"/>
                        <w:sz w:val="30"/>
                        <w:szCs w:val="30"/>
                      </w:rPr>
                      <m:t>s</m:t>
                    </m:r>
                  </m:e>
                </m:d>
              </m:e>
              <m:sub>
                <m:r>
                  <w:rPr>
                    <w:rFonts w:ascii="Cambria Math" w:eastAsiaTheme="minorEastAsia" w:hAnsi="Cambria Math"/>
                    <w:sz w:val="30"/>
                    <w:szCs w:val="30"/>
                  </w:rPr>
                  <m:t>i</m:t>
                </m:r>
              </m:sub>
            </m:sSub>
            <m:r>
              <w:rPr>
                <w:rFonts w:ascii="Cambria Math" w:eastAsiaTheme="minorEastAsia" w:hAnsi="Cambria Math"/>
                <w:sz w:val="30"/>
                <w:szCs w:val="30"/>
              </w:rPr>
              <m:t>)</m:t>
            </m:r>
          </m:e>
        </m:nary>
      </m:oMath>
    </w:p>
    <w:p w14:paraId="6BE78E78" w14:textId="4B345790" w:rsidR="000D2B1C" w:rsidRPr="000D2B1C" w:rsidRDefault="0084198E" w:rsidP="000D2B1C">
      <w:pPr>
        <w:pStyle w:val="NormalWeb"/>
        <w:spacing w:before="0" w:beforeAutospacing="0" w:after="0" w:afterAutospacing="0"/>
        <w:jc w:val="both"/>
        <w:rPr>
          <w:sz w:val="26"/>
          <w:szCs w:val="26"/>
        </w:rPr>
      </w:pPr>
      <w:r>
        <w:rPr>
          <w:noProof/>
          <w:color w:val="000000"/>
          <w:sz w:val="22"/>
          <w:szCs w:val="22"/>
          <w:bdr w:val="none" w:sz="0" w:space="0" w:color="auto" w:frame="1"/>
        </w:rPr>
        <w:drawing>
          <wp:anchor distT="0" distB="0" distL="114300" distR="114300" simplePos="0" relativeHeight="251703808" behindDoc="0" locked="0" layoutInCell="1" allowOverlap="1" wp14:anchorId="38708E14" wp14:editId="72DD632B">
            <wp:simplePos x="0" y="0"/>
            <wp:positionH relativeFrom="margin">
              <wp:posOffset>741391</wp:posOffset>
            </wp:positionH>
            <wp:positionV relativeFrom="paragraph">
              <wp:posOffset>78740</wp:posOffset>
            </wp:positionV>
            <wp:extent cx="4335780" cy="701040"/>
            <wp:effectExtent l="0" t="0" r="762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49171"/>
                    <a:stretch/>
                  </pic:blipFill>
                  <pic:spPr bwMode="auto">
                    <a:xfrm>
                      <a:off x="0" y="0"/>
                      <a:ext cx="4335780" cy="7010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4A30D4" w14:textId="3A261BDD" w:rsidR="001D433E" w:rsidRDefault="001D433E" w:rsidP="001D433E">
      <w:pPr>
        <w:spacing w:line="276" w:lineRule="auto"/>
        <w:jc w:val="center"/>
        <w:rPr>
          <w:b/>
        </w:rPr>
      </w:pPr>
      <w:bookmarkStart w:id="131" w:name="_Hlk120130053"/>
      <w:r>
        <w:rPr>
          <w:b/>
          <w:sz w:val="20"/>
          <w:szCs w:val="20"/>
        </w:rPr>
        <w:t>Figure 1</w:t>
      </w:r>
      <w:r w:rsidR="00AD1F90">
        <w:rPr>
          <w:b/>
          <w:sz w:val="20"/>
          <w:szCs w:val="20"/>
        </w:rPr>
        <w:t>4</w:t>
      </w:r>
      <w:r>
        <w:rPr>
          <w:b/>
          <w:sz w:val="20"/>
          <w:szCs w:val="20"/>
        </w:rPr>
        <w:t xml:space="preserve">: </w:t>
      </w:r>
      <w:r>
        <w:rPr>
          <w:b/>
        </w:rPr>
        <w:t xml:space="preserve">Visual Representation of </w:t>
      </w:r>
      <w:bookmarkStart w:id="132" w:name="_Hlk120126396"/>
      <w:r>
        <w:rPr>
          <w:b/>
        </w:rPr>
        <w:t xml:space="preserve">Categorical </w:t>
      </w:r>
      <w:r w:rsidRPr="001D433E">
        <w:rPr>
          <w:b/>
        </w:rPr>
        <w:t>Cross-Entropy Loss</w:t>
      </w:r>
      <w:bookmarkEnd w:id="132"/>
    </w:p>
    <w:bookmarkEnd w:id="131"/>
    <w:p w14:paraId="006A27DB" w14:textId="77777777" w:rsidR="001D433E" w:rsidRDefault="001D433E" w:rsidP="001D433E">
      <w:pPr>
        <w:spacing w:line="276" w:lineRule="auto"/>
        <w:jc w:val="center"/>
        <w:rPr>
          <w:bCs/>
          <w:i/>
          <w:iCs/>
          <w:sz w:val="22"/>
          <w:szCs w:val="22"/>
        </w:rPr>
      </w:pPr>
      <w:r>
        <w:rPr>
          <w:bCs/>
          <w:i/>
          <w:iCs/>
          <w:sz w:val="22"/>
          <w:szCs w:val="22"/>
        </w:rPr>
        <w:t xml:space="preserve">The diagram shows the sequence of formulas used in </w:t>
      </w:r>
    </w:p>
    <w:p w14:paraId="4C174C50" w14:textId="468F3ED4" w:rsidR="001D433E" w:rsidRDefault="001D433E" w:rsidP="001D433E">
      <w:pPr>
        <w:spacing w:line="276" w:lineRule="auto"/>
        <w:jc w:val="center"/>
        <w:rPr>
          <w:bCs/>
          <w:i/>
          <w:iCs/>
          <w:sz w:val="22"/>
          <w:szCs w:val="22"/>
        </w:rPr>
      </w:pPr>
      <w:r w:rsidRPr="001D433E">
        <w:rPr>
          <w:i/>
          <w:iCs/>
          <w:sz w:val="22"/>
          <w:szCs w:val="22"/>
        </w:rPr>
        <w:t>Categorical Cross-Entropy Loss</w:t>
      </w:r>
    </w:p>
    <w:p w14:paraId="7D0D2031" w14:textId="7CE8EE9E" w:rsidR="000D2B1C" w:rsidRDefault="000D2B1C" w:rsidP="000D2B1C"/>
    <w:p w14:paraId="2F303721" w14:textId="632B715E" w:rsidR="001D433E" w:rsidRDefault="001D433E" w:rsidP="001D433E">
      <w:pPr>
        <w:jc w:val="both"/>
      </w:pPr>
      <w:r w:rsidRPr="001D433E">
        <w:t xml:space="preserve">The labels are one-hot in in the specific (and usual) case of </w:t>
      </w:r>
      <w:r w:rsidR="00492633" w:rsidRPr="001D433E">
        <w:t>multi-Class</w:t>
      </w:r>
      <w:r w:rsidRPr="001D433E">
        <w:t xml:space="preserve"> classification, meaning that only the positive class Cp retains its word in the loss. The Target vector t only has one element, Ti=Tp, that is not zero. Eliminating the summation elements that are 0 because of target labels, we can write:</w:t>
      </w:r>
    </w:p>
    <w:p w14:paraId="5BE4FE69" w14:textId="7B00E665" w:rsidR="001D433E" w:rsidRPr="001D433E" w:rsidRDefault="001D433E" w:rsidP="001D433E">
      <w:pPr>
        <w:rPr>
          <w:sz w:val="28"/>
          <w:szCs w:val="28"/>
        </w:rPr>
      </w:pPr>
      <m:oMathPara>
        <m:oMath>
          <m:r>
            <w:rPr>
              <w:rFonts w:ascii="Cambria Math" w:eastAsiaTheme="minorEastAsia" w:hAnsi="Cambria Math"/>
              <w:sz w:val="28"/>
              <w:szCs w:val="28"/>
            </w:rPr>
            <m:t>CE= -</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f>
                    <m:fPr>
                      <m:ctrlPr>
                        <w:rPr>
                          <w:rFonts w:ascii="Cambria Math" w:eastAsiaTheme="minorEastAsia" w:hAnsi="Cambria Math" w:cstheme="minorBidi"/>
                          <w:i/>
                          <w:sz w:val="26"/>
                          <w:szCs w:val="26"/>
                        </w:rPr>
                      </m:ctrlPr>
                    </m:fPr>
                    <m:num>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p</m:t>
                              </m:r>
                            </m:sub>
                          </m:sSub>
                        </m:sup>
                      </m:sSup>
                    </m:num>
                    <m:den>
                      <m:nary>
                        <m:naryPr>
                          <m:chr m:val="∑"/>
                          <m:limLoc m:val="subSup"/>
                          <m:ctrlPr>
                            <w:rPr>
                              <w:rFonts w:ascii="Cambria Math" w:eastAsiaTheme="minorEastAsia" w:hAnsi="Cambria Math" w:cstheme="minorBidi"/>
                              <w:i/>
                              <w:sz w:val="26"/>
                              <w:szCs w:val="26"/>
                            </w:rPr>
                          </m:ctrlPr>
                        </m:naryPr>
                        <m:sub>
                          <m:r>
                            <w:rPr>
                              <w:rFonts w:ascii="Cambria Math" w:eastAsiaTheme="minorEastAsia" w:hAnsi="Cambria Math"/>
                              <w:sz w:val="28"/>
                              <w:szCs w:val="28"/>
                            </w:rPr>
                            <m:t>j</m:t>
                          </m:r>
                        </m:sub>
                        <m:sup>
                          <m:r>
                            <w:rPr>
                              <w:rFonts w:ascii="Cambria Math" w:eastAsiaTheme="minorEastAsia" w:hAnsi="Cambria Math"/>
                              <w:sz w:val="28"/>
                              <w:szCs w:val="28"/>
                            </w:rPr>
                            <m:t>C</m:t>
                          </m:r>
                        </m:sup>
                        <m:e>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j</m:t>
                                  </m:r>
                                </m:sub>
                              </m:sSub>
                            </m:sup>
                          </m:sSup>
                        </m:e>
                      </m:nary>
                    </m:den>
                  </m:f>
                  <m:ctrlPr>
                    <w:rPr>
                      <w:rFonts w:ascii="Cambria Math" w:eastAsiaTheme="minorEastAsia" w:hAnsi="Cambria Math"/>
                      <w:sz w:val="28"/>
                      <w:szCs w:val="28"/>
                    </w:rPr>
                  </m:ctrlPr>
                </m:e>
              </m:d>
            </m:e>
          </m:func>
        </m:oMath>
      </m:oMathPara>
    </w:p>
    <w:p w14:paraId="6022A402" w14:textId="77777777" w:rsidR="001D433E" w:rsidRPr="001D433E" w:rsidRDefault="001D433E" w:rsidP="001D433E">
      <w:pPr>
        <w:pStyle w:val="NormalWeb"/>
        <w:spacing w:before="0" w:beforeAutospacing="0" w:after="0" w:afterAutospacing="0"/>
        <w:jc w:val="both"/>
        <w:rPr>
          <w:sz w:val="26"/>
          <w:szCs w:val="26"/>
        </w:rPr>
      </w:pPr>
      <w:r w:rsidRPr="001D433E">
        <w:rPr>
          <w:color w:val="000000"/>
        </w:rPr>
        <w:t>Where Sp is the CNN score for the positive class.</w:t>
      </w:r>
    </w:p>
    <w:p w14:paraId="1EBCE22A" w14:textId="4F3D2F10" w:rsidR="001D433E" w:rsidRPr="001D433E" w:rsidRDefault="001D433E" w:rsidP="001D433E">
      <w:pPr>
        <w:jc w:val="both"/>
        <w:rPr>
          <w:sz w:val="26"/>
          <w:szCs w:val="26"/>
        </w:rPr>
      </w:pPr>
    </w:p>
    <w:p w14:paraId="57A7DC1F" w14:textId="3337997D" w:rsidR="001D433E" w:rsidRPr="001D433E" w:rsidRDefault="001D433E" w:rsidP="001D433E">
      <w:pPr>
        <w:pStyle w:val="NormalWeb"/>
        <w:spacing w:before="0" w:beforeAutospacing="0" w:after="0" w:afterAutospacing="0"/>
        <w:jc w:val="both"/>
        <w:rPr>
          <w:sz w:val="26"/>
          <w:szCs w:val="26"/>
        </w:rPr>
      </w:pPr>
      <w:r w:rsidRPr="001D433E">
        <w:rPr>
          <w:color w:val="000000"/>
        </w:rPr>
        <w:lastRenderedPageBreak/>
        <w:t xml:space="preserve">After defining the loss, we must now calculate its gradient with respect to the CNN's output neurons in order to </w:t>
      </w:r>
      <w:r w:rsidR="00531E35" w:rsidRPr="001D433E">
        <w:rPr>
          <w:color w:val="000000"/>
        </w:rPr>
        <w:t>backpropagate</w:t>
      </w:r>
      <w:r w:rsidRPr="001D433E">
        <w:rPr>
          <w:color w:val="000000"/>
        </w:rPr>
        <w:t xml:space="preserve"> the loss through the network and </w:t>
      </w:r>
      <w:r w:rsidR="00531E35" w:rsidRPr="001D433E">
        <w:rPr>
          <w:color w:val="000000"/>
        </w:rPr>
        <w:t>optimize</w:t>
      </w:r>
      <w:r w:rsidRPr="001D433E">
        <w:rPr>
          <w:color w:val="000000"/>
        </w:rPr>
        <w:t xml:space="preserve"> the specified loss function by optimizing the parameters of the network. The gradient of CE Loss with respect to each CNN class score in s must thus be calculated. The loss terms coming from the negative classes are zero. Since the </w:t>
      </w:r>
      <w:r w:rsidR="00531E35" w:rsidRPr="001D433E">
        <w:rPr>
          <w:color w:val="000000"/>
        </w:rPr>
        <w:t>SoftMax</w:t>
      </w:r>
      <w:r w:rsidRPr="001D433E">
        <w:rPr>
          <w:color w:val="000000"/>
        </w:rPr>
        <w:t xml:space="preserve"> of the positive class is also dependent on the scores of the negative classes, the loss gradient </w:t>
      </w:r>
      <w:r w:rsidR="00492633" w:rsidRPr="001D433E">
        <w:rPr>
          <w:color w:val="000000"/>
        </w:rPr>
        <w:t>regarding</w:t>
      </w:r>
      <w:r w:rsidRPr="001D433E">
        <w:rPr>
          <w:color w:val="000000"/>
        </w:rPr>
        <w:t xml:space="preserve"> those negative classes is not, however, eliminated. Since the ground truth class Cp's score (sp) is in the nominator, the gradient expression will be the same for all C except for Cp.</w:t>
      </w:r>
    </w:p>
    <w:p w14:paraId="5DB484CD" w14:textId="77777777" w:rsidR="001D433E" w:rsidRPr="001D433E" w:rsidRDefault="001D433E" w:rsidP="001D433E">
      <w:pPr>
        <w:jc w:val="both"/>
        <w:rPr>
          <w:sz w:val="26"/>
          <w:szCs w:val="26"/>
        </w:rPr>
      </w:pPr>
    </w:p>
    <w:p w14:paraId="715789C1" w14:textId="324630B6" w:rsidR="001D433E" w:rsidRDefault="001D433E" w:rsidP="001D433E">
      <w:pPr>
        <w:pStyle w:val="NormalWeb"/>
        <w:spacing w:before="0" w:beforeAutospacing="0" w:after="0" w:afterAutospacing="0"/>
        <w:jc w:val="both"/>
        <w:rPr>
          <w:color w:val="000000"/>
        </w:rPr>
      </w:pPr>
      <w:r w:rsidRPr="001D433E">
        <w:rPr>
          <w:color w:val="000000"/>
        </w:rPr>
        <w:t>After some calculus, the derivative respect to the positive class is:</w:t>
      </w:r>
    </w:p>
    <w:p w14:paraId="49C7792E" w14:textId="55F9B679" w:rsidR="001D433E" w:rsidRDefault="001D433E" w:rsidP="001D433E">
      <w:pPr>
        <w:pStyle w:val="NormalWeb"/>
        <w:spacing w:before="0" w:beforeAutospacing="0" w:after="0" w:afterAutospacing="0"/>
        <w:jc w:val="both"/>
        <w:rPr>
          <w:sz w:val="26"/>
          <w:szCs w:val="26"/>
        </w:rPr>
      </w:pPr>
    </w:p>
    <w:p w14:paraId="394CA88B" w14:textId="77777777" w:rsidR="001D433E" w:rsidRPr="001D433E" w:rsidRDefault="00ED5F68" w:rsidP="001D433E">
      <w:pPr>
        <w:pStyle w:val="ListParagraph"/>
        <w:spacing w:after="160" w:line="259" w:lineRule="auto"/>
        <w:rPr>
          <w:rFonts w:eastAsiaTheme="minorEastAsia"/>
          <w:sz w:val="28"/>
          <w:szCs w:val="28"/>
        </w:rPr>
      </w:pPr>
      <m:oMathPara>
        <m:oMath>
          <m:f>
            <m:fPr>
              <m:ctrlPr>
                <w:rPr>
                  <w:rFonts w:ascii="Cambria Math" w:eastAsiaTheme="minorEastAsia" w:hAnsi="Cambria Math" w:cstheme="minorBidi"/>
                  <w:i/>
                  <w:sz w:val="26"/>
                  <w:szCs w:val="26"/>
                </w:rPr>
              </m:ctrlPr>
            </m:fPr>
            <m:num>
              <m:r>
                <w:rPr>
                  <w:rFonts w:ascii="Cambria Math" w:eastAsiaTheme="minorEastAsia" w:hAnsi="Cambria Math"/>
                  <w:sz w:val="28"/>
                  <w:szCs w:val="28"/>
                </w:rPr>
                <m:t>∂</m:t>
              </m:r>
            </m:num>
            <m:den>
              <m:r>
                <w:rPr>
                  <w:rFonts w:ascii="Cambria Math" w:eastAsiaTheme="minorEastAsia" w:hAnsi="Cambria Math"/>
                  <w:sz w:val="28"/>
                  <w:szCs w:val="28"/>
                </w:rPr>
                <m:t>∂</m:t>
              </m:r>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n</m:t>
                  </m:r>
                </m:sub>
              </m:sSub>
            </m:den>
          </m:f>
          <m:d>
            <m:dPr>
              <m:ctrlPr>
                <w:rPr>
                  <w:rFonts w:ascii="Cambria Math" w:eastAsiaTheme="minorEastAsia" w:hAnsi="Cambria Math"/>
                  <w:i/>
                  <w:sz w:val="28"/>
                  <w:szCs w:val="28"/>
                </w:rPr>
              </m:ctrlPr>
            </m:dPr>
            <m:e>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f>
                        <m:fPr>
                          <m:ctrlPr>
                            <w:rPr>
                              <w:rFonts w:ascii="Cambria Math" w:eastAsiaTheme="minorEastAsia" w:hAnsi="Cambria Math" w:cstheme="minorBidi"/>
                              <w:i/>
                              <w:sz w:val="26"/>
                              <w:szCs w:val="26"/>
                            </w:rPr>
                          </m:ctrlPr>
                        </m:fPr>
                        <m:num>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p</m:t>
                                  </m:r>
                                </m:sub>
                              </m:sSub>
                            </m:sup>
                          </m:sSup>
                        </m:num>
                        <m:den>
                          <m:nary>
                            <m:naryPr>
                              <m:chr m:val="∑"/>
                              <m:limLoc m:val="subSup"/>
                              <m:ctrlPr>
                                <w:rPr>
                                  <w:rFonts w:ascii="Cambria Math" w:eastAsiaTheme="minorEastAsia" w:hAnsi="Cambria Math" w:cstheme="minorBidi"/>
                                  <w:i/>
                                  <w:sz w:val="26"/>
                                  <w:szCs w:val="26"/>
                                </w:rPr>
                              </m:ctrlPr>
                            </m:naryPr>
                            <m:sub>
                              <m:r>
                                <w:rPr>
                                  <w:rFonts w:ascii="Cambria Math" w:eastAsiaTheme="minorEastAsia" w:hAnsi="Cambria Math"/>
                                  <w:sz w:val="28"/>
                                  <w:szCs w:val="28"/>
                                </w:rPr>
                                <m:t>j</m:t>
                              </m:r>
                            </m:sub>
                            <m:sup>
                              <m:r>
                                <w:rPr>
                                  <w:rFonts w:ascii="Cambria Math" w:eastAsiaTheme="minorEastAsia" w:hAnsi="Cambria Math"/>
                                  <w:sz w:val="28"/>
                                  <w:szCs w:val="28"/>
                                </w:rPr>
                                <m:t>C</m:t>
                              </m:r>
                            </m:sup>
                            <m:e>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j</m:t>
                                      </m:r>
                                    </m:sub>
                                  </m:sSub>
                                </m:sup>
                              </m:sSup>
                            </m:e>
                          </m:nary>
                        </m:den>
                      </m:f>
                      <m:ctrlPr>
                        <w:rPr>
                          <w:rFonts w:ascii="Cambria Math" w:eastAsiaTheme="minorEastAsia" w:hAnsi="Cambria Math"/>
                          <w:sz w:val="28"/>
                          <w:szCs w:val="28"/>
                        </w:rPr>
                      </m:ctrlPr>
                    </m:e>
                  </m:d>
                </m:e>
              </m:func>
              <m:ctrlPr>
                <w:rPr>
                  <w:rFonts w:ascii="Cambria Math" w:eastAsiaTheme="minorEastAsia" w:hAnsi="Cambria Math"/>
                  <w:sz w:val="28"/>
                  <w:szCs w:val="28"/>
                </w:rPr>
              </m:ctrlPr>
            </m:e>
          </m:d>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cstheme="minorBidi"/>
                      <w:i/>
                      <w:sz w:val="26"/>
                      <w:szCs w:val="26"/>
                    </w:rPr>
                  </m:ctrlPr>
                </m:fPr>
                <m:num>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p</m:t>
                          </m:r>
                        </m:sub>
                      </m:sSub>
                    </m:sup>
                  </m:sSup>
                </m:num>
                <m:den>
                  <m:nary>
                    <m:naryPr>
                      <m:chr m:val="∑"/>
                      <m:limLoc m:val="subSup"/>
                      <m:ctrlPr>
                        <w:rPr>
                          <w:rFonts w:ascii="Cambria Math" w:eastAsiaTheme="minorEastAsia" w:hAnsi="Cambria Math" w:cstheme="minorBidi"/>
                          <w:i/>
                          <w:sz w:val="26"/>
                          <w:szCs w:val="26"/>
                        </w:rPr>
                      </m:ctrlPr>
                    </m:naryPr>
                    <m:sub>
                      <m:r>
                        <w:rPr>
                          <w:rFonts w:ascii="Cambria Math" w:eastAsiaTheme="minorEastAsia" w:hAnsi="Cambria Math"/>
                          <w:sz w:val="28"/>
                          <w:szCs w:val="28"/>
                        </w:rPr>
                        <m:t>j</m:t>
                      </m:r>
                    </m:sub>
                    <m:sup>
                      <m:r>
                        <w:rPr>
                          <w:rFonts w:ascii="Cambria Math" w:eastAsiaTheme="minorEastAsia" w:hAnsi="Cambria Math"/>
                          <w:sz w:val="28"/>
                          <w:szCs w:val="28"/>
                        </w:rPr>
                        <m:t>C</m:t>
                      </m:r>
                    </m:sup>
                    <m:e>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j</m:t>
                              </m:r>
                            </m:sub>
                          </m:sSub>
                        </m:sup>
                      </m:sSup>
                    </m:e>
                  </m:nary>
                </m:den>
              </m:f>
              <m:r>
                <w:rPr>
                  <w:rFonts w:ascii="Cambria Math" w:eastAsiaTheme="minorEastAsia" w:hAnsi="Cambria Math"/>
                  <w:sz w:val="28"/>
                  <w:szCs w:val="28"/>
                </w:rPr>
                <m:t>-1</m:t>
              </m:r>
              <m:ctrlPr>
                <w:rPr>
                  <w:rFonts w:ascii="Cambria Math" w:eastAsiaTheme="minorEastAsia" w:hAnsi="Cambria Math"/>
                  <w:sz w:val="28"/>
                  <w:szCs w:val="28"/>
                </w:rPr>
              </m:ctrlPr>
            </m:e>
          </m:d>
        </m:oMath>
      </m:oMathPara>
    </w:p>
    <w:p w14:paraId="103E1C62" w14:textId="4E354342" w:rsidR="001D433E" w:rsidRDefault="001D433E" w:rsidP="001D433E">
      <w:pPr>
        <w:pStyle w:val="NormalWeb"/>
        <w:spacing w:before="0" w:beforeAutospacing="0" w:after="0" w:afterAutospacing="0"/>
        <w:jc w:val="both"/>
        <w:rPr>
          <w:color w:val="000000"/>
        </w:rPr>
      </w:pPr>
      <w:r w:rsidRPr="001D433E">
        <w:rPr>
          <w:color w:val="000000"/>
        </w:rPr>
        <w:t>And the derivative respect to the other (negative) classes is:</w:t>
      </w:r>
    </w:p>
    <w:p w14:paraId="6C62096D" w14:textId="77777777" w:rsidR="001D433E" w:rsidRDefault="001D433E" w:rsidP="001D433E">
      <w:pPr>
        <w:pStyle w:val="NormalWeb"/>
        <w:spacing w:before="0" w:beforeAutospacing="0" w:after="0" w:afterAutospacing="0"/>
        <w:jc w:val="both"/>
        <w:rPr>
          <w:color w:val="000000"/>
        </w:rPr>
      </w:pPr>
    </w:p>
    <w:p w14:paraId="0D605F60" w14:textId="77777777" w:rsidR="001D433E" w:rsidRPr="001D433E" w:rsidRDefault="00ED5F68" w:rsidP="001D433E">
      <w:pPr>
        <w:pStyle w:val="ListParagraph"/>
        <w:spacing w:after="160" w:line="259" w:lineRule="auto"/>
        <w:rPr>
          <w:rFonts w:eastAsiaTheme="minorEastAsia"/>
          <w:sz w:val="28"/>
          <w:szCs w:val="28"/>
        </w:rPr>
      </w:pPr>
      <m:oMathPara>
        <m:oMath>
          <m:f>
            <m:fPr>
              <m:ctrlPr>
                <w:rPr>
                  <w:rFonts w:ascii="Cambria Math" w:eastAsiaTheme="minorEastAsia" w:hAnsi="Cambria Math" w:cstheme="minorBidi"/>
                  <w:i/>
                  <w:sz w:val="26"/>
                  <w:szCs w:val="26"/>
                </w:rPr>
              </m:ctrlPr>
            </m:fPr>
            <m:num>
              <m:r>
                <w:rPr>
                  <w:rFonts w:ascii="Cambria Math" w:eastAsiaTheme="minorEastAsia" w:hAnsi="Cambria Math"/>
                  <w:sz w:val="28"/>
                  <w:szCs w:val="28"/>
                </w:rPr>
                <m:t>∂</m:t>
              </m:r>
            </m:num>
            <m:den>
              <m:r>
                <w:rPr>
                  <w:rFonts w:ascii="Cambria Math" w:eastAsiaTheme="minorEastAsia" w:hAnsi="Cambria Math"/>
                  <w:sz w:val="28"/>
                  <w:szCs w:val="28"/>
                </w:rPr>
                <m:t>∂</m:t>
              </m:r>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n</m:t>
                  </m:r>
                </m:sub>
              </m:sSub>
            </m:den>
          </m:f>
          <m:d>
            <m:dPr>
              <m:ctrlPr>
                <w:rPr>
                  <w:rFonts w:ascii="Cambria Math" w:eastAsiaTheme="minorEastAsia" w:hAnsi="Cambria Math"/>
                  <w:i/>
                  <w:sz w:val="28"/>
                  <w:szCs w:val="28"/>
                </w:rPr>
              </m:ctrlPr>
            </m:dPr>
            <m:e>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f>
                        <m:fPr>
                          <m:ctrlPr>
                            <w:rPr>
                              <w:rFonts w:ascii="Cambria Math" w:eastAsiaTheme="minorEastAsia" w:hAnsi="Cambria Math" w:cstheme="minorBidi"/>
                              <w:i/>
                              <w:sz w:val="26"/>
                              <w:szCs w:val="26"/>
                            </w:rPr>
                          </m:ctrlPr>
                        </m:fPr>
                        <m:num>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p</m:t>
                                  </m:r>
                                </m:sub>
                              </m:sSub>
                            </m:sup>
                          </m:sSup>
                        </m:num>
                        <m:den>
                          <m:nary>
                            <m:naryPr>
                              <m:chr m:val="∑"/>
                              <m:limLoc m:val="subSup"/>
                              <m:ctrlPr>
                                <w:rPr>
                                  <w:rFonts w:ascii="Cambria Math" w:eastAsiaTheme="minorEastAsia" w:hAnsi="Cambria Math" w:cstheme="minorBidi"/>
                                  <w:i/>
                                  <w:sz w:val="26"/>
                                  <w:szCs w:val="26"/>
                                </w:rPr>
                              </m:ctrlPr>
                            </m:naryPr>
                            <m:sub>
                              <m:r>
                                <w:rPr>
                                  <w:rFonts w:ascii="Cambria Math" w:eastAsiaTheme="minorEastAsia" w:hAnsi="Cambria Math"/>
                                  <w:sz w:val="28"/>
                                  <w:szCs w:val="28"/>
                                </w:rPr>
                                <m:t>j</m:t>
                              </m:r>
                            </m:sub>
                            <m:sup>
                              <m:r>
                                <w:rPr>
                                  <w:rFonts w:ascii="Cambria Math" w:eastAsiaTheme="minorEastAsia" w:hAnsi="Cambria Math"/>
                                  <w:sz w:val="28"/>
                                  <w:szCs w:val="28"/>
                                </w:rPr>
                                <m:t>C</m:t>
                              </m:r>
                            </m:sup>
                            <m:e>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j</m:t>
                                      </m:r>
                                    </m:sub>
                                  </m:sSub>
                                </m:sup>
                              </m:sSup>
                            </m:e>
                          </m:nary>
                        </m:den>
                      </m:f>
                      <m:ctrlPr>
                        <w:rPr>
                          <w:rFonts w:ascii="Cambria Math" w:eastAsiaTheme="minorEastAsia" w:hAnsi="Cambria Math"/>
                          <w:sz w:val="28"/>
                          <w:szCs w:val="28"/>
                        </w:rPr>
                      </m:ctrlPr>
                    </m:e>
                  </m:d>
                </m:e>
              </m:func>
              <m:ctrlPr>
                <w:rPr>
                  <w:rFonts w:ascii="Cambria Math" w:eastAsiaTheme="minorEastAsia" w:hAnsi="Cambria Math"/>
                  <w:sz w:val="28"/>
                  <w:szCs w:val="28"/>
                </w:rPr>
              </m:ctrlPr>
            </m:e>
          </m:d>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cstheme="minorBidi"/>
                      <w:i/>
                      <w:sz w:val="26"/>
                      <w:szCs w:val="26"/>
                    </w:rPr>
                  </m:ctrlPr>
                </m:fPr>
                <m:num>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n</m:t>
                          </m:r>
                        </m:sub>
                      </m:sSub>
                    </m:sup>
                  </m:sSup>
                </m:num>
                <m:den>
                  <m:nary>
                    <m:naryPr>
                      <m:chr m:val="∑"/>
                      <m:limLoc m:val="subSup"/>
                      <m:ctrlPr>
                        <w:rPr>
                          <w:rFonts w:ascii="Cambria Math" w:eastAsiaTheme="minorEastAsia" w:hAnsi="Cambria Math" w:cstheme="minorBidi"/>
                          <w:i/>
                          <w:sz w:val="26"/>
                          <w:szCs w:val="26"/>
                        </w:rPr>
                      </m:ctrlPr>
                    </m:naryPr>
                    <m:sub>
                      <m:r>
                        <w:rPr>
                          <w:rFonts w:ascii="Cambria Math" w:eastAsiaTheme="minorEastAsia" w:hAnsi="Cambria Math"/>
                          <w:sz w:val="28"/>
                          <w:szCs w:val="28"/>
                        </w:rPr>
                        <m:t>j</m:t>
                      </m:r>
                    </m:sub>
                    <m:sup>
                      <m:r>
                        <w:rPr>
                          <w:rFonts w:ascii="Cambria Math" w:eastAsiaTheme="minorEastAsia" w:hAnsi="Cambria Math"/>
                          <w:sz w:val="28"/>
                          <w:szCs w:val="28"/>
                        </w:rPr>
                        <m:t>C</m:t>
                      </m:r>
                    </m:sup>
                    <m:e>
                      <m:sSup>
                        <m:sSupPr>
                          <m:ctrlPr>
                            <w:rPr>
                              <w:rFonts w:ascii="Cambria Math" w:eastAsiaTheme="minorEastAsia" w:hAnsi="Cambria Math" w:cstheme="minorBidi"/>
                              <w:i/>
                              <w:sz w:val="26"/>
                              <w:szCs w:val="26"/>
                            </w:rPr>
                          </m:ctrlPr>
                        </m:sSupPr>
                        <m:e>
                          <m:r>
                            <w:rPr>
                              <w:rFonts w:ascii="Cambria Math" w:eastAsiaTheme="minorEastAsia" w:hAnsi="Cambria Math"/>
                              <w:sz w:val="28"/>
                              <w:szCs w:val="28"/>
                            </w:rPr>
                            <m:t>e</m:t>
                          </m:r>
                        </m:e>
                        <m:sup>
                          <m:sSub>
                            <m:sSubPr>
                              <m:ctrlPr>
                                <w:rPr>
                                  <w:rFonts w:ascii="Cambria Math" w:eastAsiaTheme="minorEastAsia" w:hAnsi="Cambria Math" w:cstheme="minorBidi"/>
                                  <w:i/>
                                  <w:sz w:val="26"/>
                                  <w:szCs w:val="26"/>
                                </w:rPr>
                              </m:ctrlPr>
                            </m:sSubPr>
                            <m:e>
                              <m:r>
                                <w:rPr>
                                  <w:rFonts w:ascii="Cambria Math" w:eastAsiaTheme="minorEastAsia" w:hAnsi="Cambria Math"/>
                                  <w:sz w:val="28"/>
                                  <w:szCs w:val="28"/>
                                </w:rPr>
                                <m:t>s</m:t>
                              </m:r>
                            </m:e>
                            <m:sub>
                              <m:r>
                                <w:rPr>
                                  <w:rFonts w:ascii="Cambria Math" w:eastAsiaTheme="minorEastAsia" w:hAnsi="Cambria Math"/>
                                  <w:sz w:val="28"/>
                                  <w:szCs w:val="28"/>
                                </w:rPr>
                                <m:t>j</m:t>
                              </m:r>
                            </m:sub>
                          </m:sSub>
                        </m:sup>
                      </m:sSup>
                    </m:e>
                  </m:nary>
                </m:den>
              </m:f>
              <m:r>
                <w:rPr>
                  <w:rFonts w:ascii="Cambria Math" w:eastAsiaTheme="minorEastAsia" w:hAnsi="Cambria Math"/>
                  <w:sz w:val="28"/>
                  <w:szCs w:val="28"/>
                </w:rPr>
                <m:t xml:space="preserve"> </m:t>
              </m:r>
              <m:ctrlPr>
                <w:rPr>
                  <w:rFonts w:ascii="Cambria Math" w:eastAsiaTheme="minorEastAsia" w:hAnsi="Cambria Math"/>
                  <w:sz w:val="28"/>
                  <w:szCs w:val="28"/>
                </w:rPr>
              </m:ctrlPr>
            </m:e>
          </m:d>
        </m:oMath>
      </m:oMathPara>
    </w:p>
    <w:p w14:paraId="45B326BA" w14:textId="77777777" w:rsidR="001D433E" w:rsidRDefault="001D433E" w:rsidP="001D433E">
      <w:pPr>
        <w:pStyle w:val="NormalWeb"/>
        <w:spacing w:before="0" w:beforeAutospacing="0" w:after="0" w:afterAutospacing="0"/>
        <w:jc w:val="both"/>
      </w:pPr>
    </w:p>
    <w:p w14:paraId="79434F6D" w14:textId="665F47F3" w:rsidR="001D433E" w:rsidRPr="001D433E" w:rsidRDefault="001D433E" w:rsidP="001D433E">
      <w:pPr>
        <w:pStyle w:val="NormalWeb"/>
        <w:spacing w:before="0" w:beforeAutospacing="0" w:after="0" w:afterAutospacing="0"/>
        <w:jc w:val="both"/>
        <w:rPr>
          <w:sz w:val="26"/>
          <w:szCs w:val="26"/>
        </w:rPr>
      </w:pPr>
      <w:r w:rsidRPr="001D433E">
        <w:rPr>
          <w:color w:val="000000"/>
        </w:rPr>
        <w:t>Where sn is the score of any negative class in C different from Cp.</w:t>
      </w:r>
    </w:p>
    <w:p w14:paraId="166D5043" w14:textId="68153FEB" w:rsidR="001312C3" w:rsidRPr="001312C3" w:rsidRDefault="00DA5605" w:rsidP="001312C3">
      <w:pPr>
        <w:pStyle w:val="Heading2"/>
        <w:ind w:left="1440" w:hanging="1440"/>
      </w:pPr>
      <w:bookmarkStart w:id="133" w:name="_Toc135945345"/>
      <w:r>
        <w:t>Methodology Conclusion</w:t>
      </w:r>
      <w:bookmarkEnd w:id="133"/>
    </w:p>
    <w:p w14:paraId="1CB72DC8" w14:textId="77777777" w:rsidR="00C93A7F" w:rsidRDefault="001D433E" w:rsidP="00C93A7F">
      <w:pPr>
        <w:jc w:val="both"/>
        <w:sectPr w:rsidR="00C93A7F">
          <w:headerReference w:type="even" r:id="rId37"/>
          <w:pgSz w:w="11909" w:h="16834"/>
          <w:pgMar w:top="1440" w:right="1440" w:bottom="1440" w:left="1440" w:header="720" w:footer="720" w:gutter="0"/>
          <w:cols w:space="720"/>
        </w:sectPr>
      </w:pPr>
      <w:r w:rsidRPr="001D433E">
        <w:t xml:space="preserve">In this section, we discussed our proposed methodology about sign language recognition and the logic behind using MP </w:t>
      </w:r>
      <w:r w:rsidR="00531E35" w:rsidRPr="001D433E">
        <w:t>Holistic</w:t>
      </w:r>
      <w:r w:rsidRPr="001D433E">
        <w:t xml:space="preserve"> and LSTM and how they work to fulfill our functionality. The proposed structure is designed to give us desired results in real time with higher accurac</w:t>
      </w:r>
      <w:r w:rsidR="00D62039">
        <w:t>y</w:t>
      </w:r>
      <w:bookmarkStart w:id="134" w:name="_Hlk121342042"/>
      <w:r w:rsidR="00C93A7F">
        <w:t>.</w:t>
      </w:r>
    </w:p>
    <w:p w14:paraId="0D0211ED" w14:textId="1506DBE6" w:rsidR="00C93A7F" w:rsidRPr="00C93A7F" w:rsidRDefault="00C93A7F" w:rsidP="00C93A7F">
      <w:pPr>
        <w:jc w:val="both"/>
        <w:rPr>
          <w:sz w:val="2"/>
          <w:szCs w:val="2"/>
          <w:lang w:val="en-GB"/>
        </w:rPr>
      </w:pPr>
    </w:p>
    <w:p w14:paraId="1A588637" w14:textId="7BFF5237" w:rsidR="009A17B0" w:rsidRPr="00B0542E" w:rsidRDefault="009A17B0">
      <w:pPr>
        <w:pStyle w:val="Heading1"/>
        <w:spacing w:before="120"/>
      </w:pPr>
      <w:bookmarkStart w:id="135" w:name="_Toc135945346"/>
      <w:r w:rsidRPr="009A17B0">
        <w:rPr>
          <w:lang w:val="en-US"/>
        </w:rPr>
        <w:t>Implementation</w:t>
      </w:r>
      <w:r w:rsidR="00764B53">
        <w:rPr>
          <w:lang w:val="en-US"/>
        </w:rPr>
        <w:t xml:space="preserve"> and Test Cases</w:t>
      </w:r>
      <w:bookmarkEnd w:id="135"/>
    </w:p>
    <w:bookmarkEnd w:id="134"/>
    <w:p w14:paraId="3E212238" w14:textId="5F9E138A" w:rsidR="00B0542E" w:rsidRDefault="00B0542E" w:rsidP="00B0542E">
      <w:pPr>
        <w:pStyle w:val="BodyText"/>
      </w:pPr>
      <w:r w:rsidRPr="00B0542E">
        <w:t>This chapter contains the elaboration of the implementation that you have done so far. The clear details of the algorithms that were implemented along with the platform used are also described.</w:t>
      </w:r>
    </w:p>
    <w:p w14:paraId="526E7712" w14:textId="4B7A45DB" w:rsidR="006E6E0D" w:rsidRDefault="006E6E0D" w:rsidP="006E6E0D">
      <w:pPr>
        <w:pStyle w:val="Heading2"/>
      </w:pPr>
      <w:bookmarkStart w:id="136" w:name="_Toc135945347"/>
      <w:r>
        <w:t>Implementation</w:t>
      </w:r>
      <w:bookmarkEnd w:id="136"/>
    </w:p>
    <w:p w14:paraId="541B0452" w14:textId="02C9513F" w:rsidR="006E6E0D" w:rsidRPr="009A17B0" w:rsidRDefault="008225BB" w:rsidP="00B0542E">
      <w:pPr>
        <w:pStyle w:val="BodyText"/>
      </w:pPr>
      <w:r>
        <w:t>Following is the implementation process of our project</w:t>
      </w:r>
    </w:p>
    <w:p w14:paraId="5E9FAFC3" w14:textId="586C9ADD" w:rsidR="009A17B0" w:rsidRDefault="009A17B0" w:rsidP="006E6E0D">
      <w:pPr>
        <w:pStyle w:val="Heading3"/>
      </w:pPr>
      <w:bookmarkStart w:id="137" w:name="_Toc135945348"/>
      <w:r w:rsidRPr="009A17B0">
        <w:t>Environment Setup</w:t>
      </w:r>
      <w:bookmarkEnd w:id="137"/>
    </w:p>
    <w:p w14:paraId="3B986ABF" w14:textId="77777777" w:rsidR="00B0542E" w:rsidRDefault="00B0542E" w:rsidP="00376DE5">
      <w:pPr>
        <w:pStyle w:val="BodyText"/>
      </w:pPr>
      <w:r>
        <w:t>To implement our LSTM model the first step is to set up the environment. We chose Anaconda Navigator and its Python distribution. Jupyter Notebook was deployed through Anaconda to write and test our code. The second step was to install all the following libraries:</w:t>
      </w:r>
    </w:p>
    <w:p w14:paraId="6143F5FB" w14:textId="77777777" w:rsidR="00B0542E" w:rsidRDefault="00B0542E">
      <w:pPr>
        <w:pStyle w:val="BodyText"/>
        <w:numPr>
          <w:ilvl w:val="0"/>
          <w:numId w:val="46"/>
        </w:numPr>
      </w:pPr>
      <w:r>
        <w:t>Tensorflow (2.4.1)</w:t>
      </w:r>
    </w:p>
    <w:p w14:paraId="07407ACC" w14:textId="77777777" w:rsidR="00B0542E" w:rsidRDefault="00B0542E">
      <w:pPr>
        <w:pStyle w:val="BodyText"/>
        <w:numPr>
          <w:ilvl w:val="0"/>
          <w:numId w:val="46"/>
        </w:numPr>
      </w:pPr>
      <w:r>
        <w:t>Tensorflow-gpu (2.4.1) </w:t>
      </w:r>
    </w:p>
    <w:p w14:paraId="4FB3AB11" w14:textId="77777777" w:rsidR="00B0542E" w:rsidRDefault="00B0542E">
      <w:pPr>
        <w:pStyle w:val="BodyText"/>
        <w:numPr>
          <w:ilvl w:val="0"/>
          <w:numId w:val="46"/>
        </w:numPr>
      </w:pPr>
      <w:r>
        <w:t>Opencv-python </w:t>
      </w:r>
    </w:p>
    <w:p w14:paraId="3AB6858A" w14:textId="77777777" w:rsidR="00B0542E" w:rsidRDefault="00B0542E">
      <w:pPr>
        <w:pStyle w:val="BodyText"/>
        <w:numPr>
          <w:ilvl w:val="0"/>
          <w:numId w:val="46"/>
        </w:numPr>
      </w:pPr>
      <w:r>
        <w:t>Mediapipe (MP Holistic)</w:t>
      </w:r>
    </w:p>
    <w:p w14:paraId="072DDB39" w14:textId="77777777" w:rsidR="00B0542E" w:rsidRDefault="00B0542E">
      <w:pPr>
        <w:pStyle w:val="BodyText"/>
        <w:numPr>
          <w:ilvl w:val="0"/>
          <w:numId w:val="46"/>
        </w:numPr>
      </w:pPr>
      <w:r>
        <w:t>Sklearn </w:t>
      </w:r>
    </w:p>
    <w:p w14:paraId="053FD641" w14:textId="77777777" w:rsidR="00B0542E" w:rsidRDefault="00B0542E">
      <w:pPr>
        <w:pStyle w:val="BodyText"/>
        <w:numPr>
          <w:ilvl w:val="0"/>
          <w:numId w:val="46"/>
        </w:numPr>
      </w:pPr>
      <w:r>
        <w:t>Matplotlib </w:t>
      </w:r>
    </w:p>
    <w:p w14:paraId="597DF822" w14:textId="419D3D64" w:rsidR="00B0542E" w:rsidRPr="00B0542E" w:rsidRDefault="00B0542E" w:rsidP="00376DE5">
      <w:pPr>
        <w:pStyle w:val="BodyText"/>
      </w:pPr>
      <w:r>
        <w:t>After installation is complete, we will import all the library features we need for implementation. Tensorflow will be used to import the LSTM model and all the extra requirements we may have to build, train and test our model. OpenCV will be utilized to capture video from our web camera so they can be converted into frames for feature extraction. Mediapipe will then plot whole body key points on these extracted frames. Sklearn is for model training purposes and Matplotlib is for displaying our results on the prototype.</w:t>
      </w:r>
    </w:p>
    <w:p w14:paraId="0A814963" w14:textId="6B0FF735" w:rsidR="00305191" w:rsidRDefault="00305191" w:rsidP="006E6E0D">
      <w:pPr>
        <w:pStyle w:val="Heading3"/>
      </w:pPr>
      <w:bookmarkStart w:id="138" w:name="_Toc135945349"/>
      <w:r>
        <w:t>Preprocessing</w:t>
      </w:r>
      <w:bookmarkEnd w:id="138"/>
    </w:p>
    <w:p w14:paraId="6E221EAA" w14:textId="36865E63" w:rsidR="00305191" w:rsidRDefault="00305191" w:rsidP="00305191">
      <w:pPr>
        <w:jc w:val="both"/>
      </w:pPr>
      <w:r>
        <w:t xml:space="preserve">Our objective is to gather sample frames from pre-recorded videos to extract key points that will be used as input for our Sign language recognition model. </w:t>
      </w:r>
    </w:p>
    <w:p w14:paraId="2CDE6800" w14:textId="77777777" w:rsidR="00305191" w:rsidRDefault="00305191" w:rsidP="00305191">
      <w:pPr>
        <w:jc w:val="both"/>
      </w:pPr>
    </w:p>
    <w:p w14:paraId="2DFF6342" w14:textId="77777777" w:rsidR="00305191" w:rsidRDefault="00305191" w:rsidP="00305191">
      <w:pPr>
        <w:pStyle w:val="ListParagraph"/>
        <w:numPr>
          <w:ilvl w:val="0"/>
          <w:numId w:val="51"/>
        </w:numPr>
        <w:jc w:val="both"/>
      </w:pPr>
      <w:r>
        <w:t xml:space="preserve">We first import the necessary libraries, such as MediaPipe, OpenCV, and NumPy. </w:t>
      </w:r>
    </w:p>
    <w:p w14:paraId="398FAC6D" w14:textId="17195A63" w:rsidR="00305191" w:rsidRDefault="00AB199D" w:rsidP="00305191">
      <w:pPr>
        <w:pStyle w:val="ListParagraph"/>
        <w:numPr>
          <w:ilvl w:val="0"/>
          <w:numId w:val="51"/>
        </w:numPr>
        <w:jc w:val="both"/>
      </w:pPr>
      <w:r>
        <w:t xml:space="preserve">Prerecorded dataset, </w:t>
      </w:r>
      <w:r w:rsidR="001A2DA2">
        <w:t>containing videos of length</w:t>
      </w:r>
      <w:r>
        <w:t xml:space="preserve"> 6 seconds and 18 frames</w:t>
      </w:r>
      <w:r w:rsidR="001A2DA2">
        <w:t>,</w:t>
      </w:r>
      <w:r>
        <w:t xml:space="preserve"> is used as input.</w:t>
      </w:r>
    </w:p>
    <w:p w14:paraId="57D69615" w14:textId="77777777" w:rsidR="00305191" w:rsidRDefault="00305191" w:rsidP="00305191">
      <w:pPr>
        <w:pStyle w:val="ListParagraph"/>
        <w:numPr>
          <w:ilvl w:val="0"/>
          <w:numId w:val="51"/>
        </w:numPr>
        <w:jc w:val="both"/>
      </w:pPr>
      <w:r>
        <w:t xml:space="preserve">To label the actions in our recognition model, we use an action array that contains 9 separate videos for each label, with each video consisting of 198 frames. </w:t>
      </w:r>
    </w:p>
    <w:p w14:paraId="5E487E37" w14:textId="77777777" w:rsidR="00305191" w:rsidRDefault="00305191" w:rsidP="00305191">
      <w:pPr>
        <w:pStyle w:val="ListParagraph"/>
        <w:numPr>
          <w:ilvl w:val="0"/>
          <w:numId w:val="51"/>
        </w:numPr>
        <w:jc w:val="both"/>
      </w:pPr>
      <w:r>
        <w:t xml:space="preserve">We iterate through each input video file using a for loop and process each frame using OpenCV (cv2). </w:t>
      </w:r>
    </w:p>
    <w:p w14:paraId="1E1EF4FA" w14:textId="77777777" w:rsidR="00305191" w:rsidRDefault="00305191" w:rsidP="00305191">
      <w:pPr>
        <w:pStyle w:val="ListParagraph"/>
        <w:numPr>
          <w:ilvl w:val="0"/>
          <w:numId w:val="51"/>
        </w:numPr>
        <w:jc w:val="both"/>
      </w:pPr>
      <w:r>
        <w:t>To improve efficiency, we filter out frames within each video while looping by skipping the first 18 frames and only taking multiples of 6 (mod 6) to obtain a total of 30 frames. This step eliminates redundant frames and ensures that frames showing movement are included.</w:t>
      </w:r>
    </w:p>
    <w:p w14:paraId="24A8CB00" w14:textId="77777777" w:rsidR="00305191" w:rsidRDefault="00305191" w:rsidP="00305191">
      <w:pPr>
        <w:pStyle w:val="ListParagraph"/>
        <w:numPr>
          <w:ilvl w:val="0"/>
          <w:numId w:val="51"/>
        </w:numPr>
        <w:jc w:val="both"/>
      </w:pPr>
      <w:r>
        <w:t xml:space="preserve">The media pipe detection method preprocesses the frames and converts them into writable (BGR) images. </w:t>
      </w:r>
    </w:p>
    <w:p w14:paraId="7A8090F8" w14:textId="067E4E16" w:rsidR="00305191" w:rsidRDefault="00305191" w:rsidP="00305191">
      <w:pPr>
        <w:pStyle w:val="ListParagraph"/>
        <w:numPr>
          <w:ilvl w:val="0"/>
          <w:numId w:val="51"/>
        </w:numPr>
        <w:jc w:val="both"/>
      </w:pPr>
      <w:r>
        <w:t>We then use MP Holistic to detect and join landmarks from the left arm, right arm, pose, and face to extract key points.</w:t>
      </w:r>
    </w:p>
    <w:p w14:paraId="5E8BAB55" w14:textId="0CE47697" w:rsidR="00305191" w:rsidRPr="00305191" w:rsidRDefault="00305191" w:rsidP="00305191">
      <w:pPr>
        <w:pStyle w:val="ListParagraph"/>
        <w:numPr>
          <w:ilvl w:val="0"/>
          <w:numId w:val="51"/>
        </w:numPr>
        <w:jc w:val="both"/>
      </w:pPr>
      <w:r>
        <w:lastRenderedPageBreak/>
        <w:t>Finally, we convert the extracted key points into NumPy arrays, preparing them to be passed on to the LSTM model.</w:t>
      </w:r>
    </w:p>
    <w:p w14:paraId="3D9BCB51" w14:textId="75D1BE5F" w:rsidR="00DD309C" w:rsidRDefault="00DD309C" w:rsidP="006E6E0D">
      <w:pPr>
        <w:pStyle w:val="Heading3"/>
      </w:pPr>
      <w:bookmarkStart w:id="139" w:name="_Toc135945350"/>
      <w:r w:rsidRPr="00DD309C">
        <w:t>Feature Extraction</w:t>
      </w:r>
      <w:bookmarkEnd w:id="139"/>
    </w:p>
    <w:p w14:paraId="21982671" w14:textId="0647D673" w:rsidR="00B0542E" w:rsidRPr="00B0542E" w:rsidRDefault="00B0542E" w:rsidP="00B0542E">
      <w:pPr>
        <w:jc w:val="both"/>
      </w:pPr>
      <w:r w:rsidRPr="00B0542E">
        <w:t>As mentioned, before we will make use of MediaPipe Holistic to extract the key points/features from our video frames. This process will begin by first importing the MP Holistic model and its drawing utilities. RGB input will be taken through OpenCV and passed to the MP model by saving in an image variable. The MP model will be passed input frame by frame over which it will draw connections on the following:</w:t>
      </w:r>
    </w:p>
    <w:p w14:paraId="650774CC" w14:textId="77777777" w:rsidR="00B0542E" w:rsidRPr="00B0542E" w:rsidRDefault="00B0542E">
      <w:pPr>
        <w:numPr>
          <w:ilvl w:val="0"/>
          <w:numId w:val="43"/>
        </w:numPr>
        <w:jc w:val="both"/>
      </w:pPr>
      <w:r w:rsidRPr="00B0542E">
        <w:t>Face</w:t>
      </w:r>
    </w:p>
    <w:p w14:paraId="6A189557" w14:textId="77777777" w:rsidR="00B0542E" w:rsidRPr="00B0542E" w:rsidRDefault="00B0542E">
      <w:pPr>
        <w:numPr>
          <w:ilvl w:val="0"/>
          <w:numId w:val="43"/>
        </w:numPr>
        <w:jc w:val="both"/>
      </w:pPr>
      <w:r w:rsidRPr="00B0542E">
        <w:t>Pose</w:t>
      </w:r>
    </w:p>
    <w:p w14:paraId="4C2625A3" w14:textId="77777777" w:rsidR="00B0542E" w:rsidRPr="00B0542E" w:rsidRDefault="00B0542E">
      <w:pPr>
        <w:numPr>
          <w:ilvl w:val="0"/>
          <w:numId w:val="43"/>
        </w:numPr>
        <w:jc w:val="both"/>
      </w:pPr>
      <w:r w:rsidRPr="00B0542E">
        <w:t>Left Hand</w:t>
      </w:r>
    </w:p>
    <w:p w14:paraId="6E7EC1CB" w14:textId="77777777" w:rsidR="00B0542E" w:rsidRPr="00B0542E" w:rsidRDefault="00B0542E">
      <w:pPr>
        <w:numPr>
          <w:ilvl w:val="0"/>
          <w:numId w:val="43"/>
        </w:numPr>
        <w:jc w:val="both"/>
      </w:pPr>
      <w:r w:rsidRPr="00B0542E">
        <w:t>Right Hand</w:t>
      </w:r>
    </w:p>
    <w:p w14:paraId="0FDD71F3" w14:textId="66AC24AB" w:rsidR="00B0542E" w:rsidRPr="00B0542E" w:rsidRDefault="00B0542E" w:rsidP="00B0542E">
      <w:pPr>
        <w:jc w:val="both"/>
      </w:pPr>
      <w:r w:rsidRPr="00B0542E">
        <w:t>These connections will be drawn in from coordinate points that will further be joined to each other by straight lines. MP Holistic returns this coordinate information in the form of .npy files that can then be used to train and test the model. This returned information will also be utilized by Matplotlib to plot the key points on the web camera display that OpenCV is providing on the screen in front of a popup. The above process is repeated in an infinite loop until the user quits by pressing a specific key.  The technical details of all the steps are as follows: </w:t>
      </w:r>
    </w:p>
    <w:p w14:paraId="3D692BA7" w14:textId="77777777" w:rsidR="00B0542E" w:rsidRPr="00B0542E" w:rsidRDefault="00B0542E">
      <w:pPr>
        <w:numPr>
          <w:ilvl w:val="0"/>
          <w:numId w:val="44"/>
        </w:numPr>
        <w:jc w:val="both"/>
      </w:pPr>
      <w:r w:rsidRPr="00B0542E">
        <w:t>Create a function for extracting key points that take in the results of the detection function.</w:t>
      </w:r>
    </w:p>
    <w:p w14:paraId="06BC7E3D" w14:textId="77777777" w:rsidR="00B0542E" w:rsidRPr="00B0542E" w:rsidRDefault="00B0542E">
      <w:pPr>
        <w:numPr>
          <w:ilvl w:val="0"/>
          <w:numId w:val="44"/>
        </w:numPr>
        <w:jc w:val="both"/>
      </w:pPr>
      <w:r w:rsidRPr="00B0542E">
        <w:t>From the results returned by the detection function, we will concatenate information of each landmark (x, y, z, and visibility value) into a single NumPy array. </w:t>
      </w:r>
    </w:p>
    <w:p w14:paraId="0843921A" w14:textId="77777777" w:rsidR="00B0542E" w:rsidRPr="00B0542E" w:rsidRDefault="00B0542E">
      <w:pPr>
        <w:numPr>
          <w:ilvl w:val="0"/>
          <w:numId w:val="44"/>
        </w:numPr>
        <w:jc w:val="both"/>
      </w:pPr>
      <w:r w:rsidRPr="00B0542E">
        <w:t>a NumPy array of arrays (NumPy array containing arrays) in our pose will be gathered. This will be equal to the number of landmarks detected in our pose. (Length of array = no. of landmark)</w:t>
      </w:r>
    </w:p>
    <w:p w14:paraId="23489BCE" w14:textId="00530AE8" w:rsidR="00B0542E" w:rsidRPr="00B0542E" w:rsidRDefault="00B0542E">
      <w:pPr>
        <w:numPr>
          <w:ilvl w:val="0"/>
          <w:numId w:val="44"/>
        </w:numPr>
        <w:jc w:val="both"/>
      </w:pPr>
      <w:r w:rsidRPr="00B0542E">
        <w:t xml:space="preserve">Flatten them into a single NumPy array to pass it to the upcoming model. E.g., if 10 landmarks are detected with 4 values each then the </w:t>
      </w:r>
      <w:r w:rsidR="00AD15FF" w:rsidRPr="00B0542E">
        <w:t>length</w:t>
      </w:r>
      <w:r w:rsidRPr="00B0542E">
        <w:t xml:space="preserve"> of the final list will be 40. </w:t>
      </w:r>
    </w:p>
    <w:p w14:paraId="338DF5B1" w14:textId="77777777" w:rsidR="00B0542E" w:rsidRPr="00B0542E" w:rsidRDefault="00B0542E">
      <w:pPr>
        <w:numPr>
          <w:ilvl w:val="0"/>
          <w:numId w:val="44"/>
        </w:numPr>
        <w:jc w:val="both"/>
      </w:pPr>
      <w:r w:rsidRPr="00B0542E">
        <w:t>Repeat it for other landmarks as well (pose, left hand, right hand, and face). </w:t>
      </w:r>
    </w:p>
    <w:p w14:paraId="6817688E" w14:textId="77777777" w:rsidR="00B0542E" w:rsidRPr="00B0542E" w:rsidRDefault="00B0542E">
      <w:pPr>
        <w:numPr>
          <w:ilvl w:val="0"/>
          <w:numId w:val="44"/>
        </w:numPr>
        <w:jc w:val="both"/>
      </w:pPr>
      <w:r w:rsidRPr="00B0542E">
        <w:t>If a hand or posture is not detected in a frame, then a NumPy array of zeros will be replaced with length (no of landmarks * no. of features in each landmark).</w:t>
      </w:r>
    </w:p>
    <w:p w14:paraId="651306F2" w14:textId="18A4014E" w:rsidR="00B0542E" w:rsidRPr="00B0542E" w:rsidRDefault="00B0542E">
      <w:pPr>
        <w:numPr>
          <w:ilvl w:val="0"/>
          <w:numId w:val="44"/>
        </w:numPr>
        <w:jc w:val="both"/>
      </w:pPr>
      <w:r w:rsidRPr="00B0542E">
        <w:t xml:space="preserve">Finally concatenate </w:t>
      </w:r>
      <w:r w:rsidR="00AD15FF" w:rsidRPr="00B0542E">
        <w:t>all</w:t>
      </w:r>
      <w:r w:rsidRPr="00B0542E">
        <w:t xml:space="preserve"> the key points by np. concatenate and pass them face, pose, left and right arm landmarks arrays (as keypoints). </w:t>
      </w:r>
    </w:p>
    <w:p w14:paraId="25FE5951" w14:textId="77777777" w:rsidR="00B0542E" w:rsidRPr="00B0542E" w:rsidRDefault="00B0542E" w:rsidP="00B0542E">
      <w:pPr>
        <w:jc w:val="both"/>
      </w:pPr>
    </w:p>
    <w:p w14:paraId="29B54561" w14:textId="77777777" w:rsidR="00B0542E" w:rsidRPr="00B0542E" w:rsidRDefault="00B0542E" w:rsidP="00B0542E">
      <w:pPr>
        <w:jc w:val="both"/>
      </w:pPr>
      <w:r w:rsidRPr="00B0542E">
        <w:t>This loop is employed when taking input for dataset collection as well as when the user is testing the model.</w:t>
      </w:r>
    </w:p>
    <w:p w14:paraId="3301CB56" w14:textId="77777777" w:rsidR="00B0542E" w:rsidRPr="00B0542E" w:rsidRDefault="00B0542E" w:rsidP="00B0542E"/>
    <w:p w14:paraId="093DE475" w14:textId="71DF503A" w:rsidR="004F3689" w:rsidRPr="004F3689" w:rsidRDefault="00DD309C" w:rsidP="006E6E0D">
      <w:pPr>
        <w:pStyle w:val="Heading3"/>
      </w:pPr>
      <w:bookmarkStart w:id="140" w:name="_Toc135945351"/>
      <w:r w:rsidRPr="00DD309C">
        <w:t>Sign Language Recognition Model</w:t>
      </w:r>
      <w:r w:rsidR="004F3689">
        <w:t>s</w:t>
      </w:r>
      <w:bookmarkEnd w:id="140"/>
    </w:p>
    <w:p w14:paraId="4A4537A8" w14:textId="77777777" w:rsidR="00B0542E" w:rsidRDefault="00B0542E" w:rsidP="00E92965">
      <w:pPr>
        <w:pStyle w:val="BodyText"/>
      </w:pPr>
      <w:r>
        <w:t>We will use Tensor flow and Keras to export the following:</w:t>
      </w:r>
    </w:p>
    <w:p w14:paraId="5C750850" w14:textId="77777777" w:rsidR="00B0542E" w:rsidRDefault="00B0542E">
      <w:pPr>
        <w:pStyle w:val="BodyText"/>
        <w:numPr>
          <w:ilvl w:val="0"/>
          <w:numId w:val="45"/>
        </w:numPr>
      </w:pPr>
      <w:r>
        <w:t>Sequential Model that will allow us to build a sequential neural network which will be easy to build up while training and testing.</w:t>
      </w:r>
    </w:p>
    <w:p w14:paraId="10CCCE91" w14:textId="1279C74C" w:rsidR="00B0542E" w:rsidRDefault="00B0542E">
      <w:pPr>
        <w:pStyle w:val="BodyText"/>
        <w:numPr>
          <w:ilvl w:val="0"/>
          <w:numId w:val="45"/>
        </w:numPr>
      </w:pPr>
      <w:r>
        <w:t>LSTM Layer for the Temporal Component</w:t>
      </w:r>
    </w:p>
    <w:p w14:paraId="64DF71F8" w14:textId="3B7F6253" w:rsidR="004F3689" w:rsidRDefault="004F3689">
      <w:pPr>
        <w:pStyle w:val="BodyText"/>
        <w:numPr>
          <w:ilvl w:val="0"/>
          <w:numId w:val="45"/>
        </w:numPr>
      </w:pPr>
      <w:r>
        <w:t>Drop</w:t>
      </w:r>
      <w:r w:rsidR="009D6A0B">
        <w:t xml:space="preserve">out Layer to prevent model </w:t>
      </w:r>
      <w:r w:rsidR="00AD15FF">
        <w:t>overfitting.</w:t>
      </w:r>
    </w:p>
    <w:p w14:paraId="1C1D3A90" w14:textId="77777777" w:rsidR="00B0542E" w:rsidRDefault="00B0542E">
      <w:pPr>
        <w:pStyle w:val="BodyText"/>
        <w:numPr>
          <w:ilvl w:val="0"/>
          <w:numId w:val="45"/>
        </w:numPr>
      </w:pPr>
      <w:r>
        <w:t>Dense Layer which is a normal fully connected layer</w:t>
      </w:r>
    </w:p>
    <w:p w14:paraId="7D03E87D" w14:textId="1C8A32CE" w:rsidR="00B0542E" w:rsidRDefault="00B0542E">
      <w:pPr>
        <w:pStyle w:val="BodyText"/>
        <w:numPr>
          <w:ilvl w:val="0"/>
          <w:numId w:val="45"/>
        </w:numPr>
      </w:pPr>
      <w:r>
        <w:t xml:space="preserve">TensorBoard to help us monitor our model's performance as it is </w:t>
      </w:r>
      <w:r w:rsidR="009E41ED">
        <w:t>training.</w:t>
      </w:r>
    </w:p>
    <w:p w14:paraId="22CC791F" w14:textId="77777777" w:rsidR="009D6A0B" w:rsidRDefault="009D6A0B" w:rsidP="009D6A0B">
      <w:pPr>
        <w:pStyle w:val="BodyText"/>
        <w:ind w:left="720"/>
      </w:pPr>
    </w:p>
    <w:p w14:paraId="2B11D3DF" w14:textId="3A8AAF9F" w:rsidR="004F3689" w:rsidRDefault="009D6A0B" w:rsidP="006E6E0D">
      <w:pPr>
        <w:pStyle w:val="Heading4"/>
      </w:pPr>
      <w:r>
        <w:t>Architecture 1</w:t>
      </w:r>
    </w:p>
    <w:p w14:paraId="19FAEE69" w14:textId="77777777" w:rsidR="00B0542E" w:rsidRDefault="00B0542E" w:rsidP="00E92965">
      <w:pPr>
        <w:pStyle w:val="BodyText"/>
      </w:pPr>
      <w:r>
        <w:t>Our sequential model will consist of 3 LSTM layers with 64, 128, and 64 LSTM units in each layer respectively. The activation function used is</w:t>
      </w:r>
      <w:r>
        <w:rPr>
          <w:i/>
          <w:iCs/>
        </w:rPr>
        <w:t xml:space="preserve"> relu</w:t>
      </w:r>
      <w:r>
        <w:t xml:space="preserve"> and the input is 30 frames per prediction with 1662 parameters (key points) per frame. Following these LSTM layers will be 2 Dense layers with 64 and 32 Dense units (or fully connected neural network neurons) respectively, and the activation function </w:t>
      </w:r>
      <w:r>
        <w:rPr>
          <w:i/>
          <w:iCs/>
        </w:rPr>
        <w:t>relu</w:t>
      </w:r>
      <w:r>
        <w:t>. Then there will be a final Dense layer that will have Dense units equal to the number of labels (actions) which was initially set to 3. The activation function of this final year will be softmax. </w:t>
      </w:r>
    </w:p>
    <w:p w14:paraId="0B221BDE" w14:textId="77777777" w:rsidR="0018556C" w:rsidRDefault="00B0542E" w:rsidP="0018556C">
      <w:pPr>
        <w:pStyle w:val="BodyText"/>
      </w:pPr>
      <w:r>
        <w:t>Our model will finally be compiled using the Adam Optimizer and Keras Library’s Categorical Cross-entropy Function. </w:t>
      </w:r>
    </w:p>
    <w:p w14:paraId="7F602E28" w14:textId="77777777" w:rsidR="00320C98" w:rsidRDefault="0018556C" w:rsidP="0018556C">
      <w:pPr>
        <w:pStyle w:val="BodyText"/>
      </w:pPr>
      <w:r>
        <w:rPr>
          <w:noProof/>
        </w:rPr>
        <w:drawing>
          <wp:inline distT="0" distB="0" distL="0" distR="0" wp14:anchorId="33909360" wp14:editId="7DE0A4D4">
            <wp:extent cx="5733415" cy="1939636"/>
            <wp:effectExtent l="0" t="0" r="0" b="0"/>
            <wp:docPr id="16" name="Picture 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medium confidenc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6539" b="23320"/>
                    <a:stretch/>
                  </pic:blipFill>
                  <pic:spPr bwMode="auto">
                    <a:xfrm>
                      <a:off x="0" y="0"/>
                      <a:ext cx="5733415" cy="193963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27D7B26A" w14:textId="3D325F81" w:rsidR="00320C98" w:rsidRDefault="00320C98" w:rsidP="00320C98">
      <w:pPr>
        <w:spacing w:line="276" w:lineRule="auto"/>
        <w:jc w:val="center"/>
        <w:rPr>
          <w:b/>
        </w:rPr>
      </w:pPr>
      <w:bookmarkStart w:id="141" w:name="_Hlk121343970"/>
      <w:r>
        <w:rPr>
          <w:b/>
          <w:sz w:val="20"/>
          <w:szCs w:val="20"/>
        </w:rPr>
        <w:t>Figure 1</w:t>
      </w:r>
      <w:r w:rsidR="00AD1F90">
        <w:rPr>
          <w:b/>
          <w:sz w:val="20"/>
          <w:szCs w:val="20"/>
        </w:rPr>
        <w:t>5</w:t>
      </w:r>
      <w:r>
        <w:rPr>
          <w:b/>
          <w:sz w:val="20"/>
          <w:szCs w:val="20"/>
        </w:rPr>
        <w:t xml:space="preserve">: </w:t>
      </w:r>
      <w:r w:rsidR="004F6649" w:rsidRPr="004F6649">
        <w:rPr>
          <w:b/>
          <w:sz w:val="20"/>
          <w:szCs w:val="20"/>
        </w:rPr>
        <w:t>Sequential LSTM Model Architecture</w:t>
      </w:r>
      <w:r w:rsidR="00A715CE">
        <w:rPr>
          <w:b/>
          <w:sz w:val="20"/>
          <w:szCs w:val="20"/>
        </w:rPr>
        <w:t xml:space="preserve"> 1</w:t>
      </w:r>
    </w:p>
    <w:bookmarkEnd w:id="141"/>
    <w:p w14:paraId="2BD30975" w14:textId="3539C188" w:rsidR="00764B53" w:rsidRDefault="004F6649" w:rsidP="00B136A3">
      <w:pPr>
        <w:spacing w:line="276" w:lineRule="auto"/>
        <w:jc w:val="center"/>
        <w:rPr>
          <w:bCs/>
          <w:i/>
          <w:iCs/>
          <w:sz w:val="22"/>
          <w:szCs w:val="22"/>
        </w:rPr>
      </w:pPr>
      <w:r w:rsidRPr="004F6649">
        <w:rPr>
          <w:bCs/>
          <w:i/>
          <w:iCs/>
          <w:sz w:val="22"/>
          <w:szCs w:val="22"/>
        </w:rPr>
        <w:t xml:space="preserve">This diagram represents the architectural details of our sequential model with multiple LSTM and </w:t>
      </w:r>
      <w:r w:rsidR="00FE477E">
        <w:rPr>
          <w:bCs/>
          <w:i/>
          <w:iCs/>
          <w:sz w:val="22"/>
          <w:szCs w:val="22"/>
        </w:rPr>
        <w:t>d</w:t>
      </w:r>
      <w:r w:rsidRPr="004F6649">
        <w:rPr>
          <w:bCs/>
          <w:i/>
          <w:iCs/>
          <w:sz w:val="22"/>
          <w:szCs w:val="22"/>
        </w:rPr>
        <w:t>ense layers</w:t>
      </w:r>
    </w:p>
    <w:p w14:paraId="19316207" w14:textId="55AC17FA" w:rsidR="009D6A0B" w:rsidRDefault="009D6A0B" w:rsidP="00B136A3">
      <w:pPr>
        <w:spacing w:line="276" w:lineRule="auto"/>
        <w:jc w:val="center"/>
        <w:rPr>
          <w:bCs/>
          <w:i/>
          <w:iCs/>
          <w:sz w:val="22"/>
          <w:szCs w:val="22"/>
        </w:rPr>
      </w:pPr>
      <w:r>
        <w:rPr>
          <w:bCs/>
          <w:i/>
          <w:iCs/>
          <w:sz w:val="22"/>
          <w:szCs w:val="22"/>
        </w:rPr>
        <w:tab/>
      </w:r>
    </w:p>
    <w:p w14:paraId="5349B07B" w14:textId="5465FBDE" w:rsidR="009D6A0B" w:rsidRPr="009D6A0B" w:rsidRDefault="009D6A0B" w:rsidP="006E6E0D">
      <w:pPr>
        <w:pStyle w:val="Heading4"/>
      </w:pPr>
      <w:r>
        <w:t>Architecture 2</w:t>
      </w:r>
    </w:p>
    <w:p w14:paraId="16353BD1" w14:textId="6E2583CC" w:rsidR="009D6A0B" w:rsidRPr="009D6A0B" w:rsidRDefault="009D6A0B" w:rsidP="009D6A0B">
      <w:pPr>
        <w:pStyle w:val="BodyText"/>
      </w:pPr>
      <w:r w:rsidRPr="009D6A0B">
        <w:t>Our code utilizes a Sequential model built using the Keras API. This model architecture consists of a sequence of LSTM layers and dense layers.</w:t>
      </w:r>
    </w:p>
    <w:p w14:paraId="4D9169B9" w14:textId="4D37BB9E" w:rsidR="009D6A0B" w:rsidRPr="009D6A0B" w:rsidRDefault="009D6A0B" w:rsidP="009D6A0B">
      <w:pPr>
        <w:pStyle w:val="BodyText"/>
      </w:pPr>
      <w:r w:rsidRPr="009D6A0B">
        <w:t xml:space="preserve">The first LSTM layer has 256 units with a hyperbolic tangent (tanh) activation function and an input shape of (30, </w:t>
      </w:r>
      <w:r>
        <w:t>1662</w:t>
      </w:r>
      <w:r w:rsidRPr="009D6A0B">
        <w:t xml:space="preserve">), where 30 is the number of time steps (frames) we want to consider, and </w:t>
      </w:r>
      <w:r>
        <w:t>1662</w:t>
      </w:r>
      <w:r w:rsidRPr="009D6A0B">
        <w:t xml:space="preserve"> is the number of </w:t>
      </w:r>
      <w:r>
        <w:t>feature</w:t>
      </w:r>
      <w:r w:rsidRPr="009D6A0B">
        <w:t>s for each frame.</w:t>
      </w:r>
      <w:r>
        <w:t xml:space="preserve"> </w:t>
      </w:r>
      <w:r w:rsidRPr="009D6A0B">
        <w:t>The second LSTM layer has 128 units with a tanh activation function. We add a dropout layer with a rate of 0.2 after this layer to reduce overfitting.</w:t>
      </w:r>
      <w:r>
        <w:t xml:space="preserve"> </w:t>
      </w:r>
      <w:r w:rsidRPr="009D6A0B">
        <w:t>The third LSTM layer has 64 units with a tanh activation function. We add another dropout layer with a rate of 0.2 after this layer.</w:t>
      </w:r>
      <w:r>
        <w:t xml:space="preserve"> </w:t>
      </w:r>
      <w:r w:rsidRPr="009D6A0B">
        <w:t>The fourth LSTM layer has 32 units with a tanh activation function.</w:t>
      </w:r>
    </w:p>
    <w:p w14:paraId="28483F79" w14:textId="77777777" w:rsidR="009D6A0B" w:rsidRDefault="009D6A0B" w:rsidP="009D6A0B">
      <w:pPr>
        <w:pStyle w:val="BodyText"/>
      </w:pPr>
      <w:r w:rsidRPr="009D6A0B">
        <w:t>We then add two dense layers. The first dense layer has 64 units with a rectified linear unit (ReLU) activation function, and the second dense layer has 20 units with a softmax activation function. The softmax activation function is used because we are performing multi-class classification, and we want the output to represent the probability distribution of each class.</w:t>
      </w:r>
    </w:p>
    <w:p w14:paraId="0CA44DBB" w14:textId="77777777" w:rsidR="009D6A0B" w:rsidRDefault="009D6A0B" w:rsidP="009D6A0B">
      <w:pPr>
        <w:pStyle w:val="BodyText"/>
        <w:rPr>
          <w:noProof/>
        </w:rPr>
      </w:pPr>
    </w:p>
    <w:p w14:paraId="2F52A815" w14:textId="77777777" w:rsidR="009D6A0B" w:rsidRDefault="009D6A0B" w:rsidP="009D6A0B">
      <w:pPr>
        <w:pStyle w:val="BodyText"/>
      </w:pPr>
    </w:p>
    <w:p w14:paraId="51C565A9" w14:textId="77777777" w:rsidR="009D6A0B" w:rsidRDefault="009D6A0B" w:rsidP="009D6A0B">
      <w:pPr>
        <w:pStyle w:val="BodyText"/>
      </w:pPr>
    </w:p>
    <w:p w14:paraId="11B442F1" w14:textId="77777777" w:rsidR="009D6A0B" w:rsidRDefault="009D6A0B" w:rsidP="009D6A0B">
      <w:pPr>
        <w:pStyle w:val="BodyText"/>
      </w:pPr>
    </w:p>
    <w:p w14:paraId="5D6A8D56" w14:textId="588A6D03" w:rsidR="009D6A0B" w:rsidRDefault="009D6A0B" w:rsidP="009D6A0B">
      <w:pPr>
        <w:spacing w:line="276" w:lineRule="auto"/>
        <w:jc w:val="center"/>
        <w:rPr>
          <w:b/>
        </w:rPr>
      </w:pPr>
      <w:r>
        <w:rPr>
          <w:noProof/>
        </w:rPr>
        <w:lastRenderedPageBreak/>
        <w:drawing>
          <wp:inline distT="0" distB="0" distL="0" distR="0" wp14:anchorId="459738F7" wp14:editId="7B4A9A3F">
            <wp:extent cx="5733415" cy="2263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5434" b="24394"/>
                    <a:stretch/>
                  </pic:blipFill>
                  <pic:spPr bwMode="auto">
                    <a:xfrm>
                      <a:off x="0" y="0"/>
                      <a:ext cx="5733415" cy="2263140"/>
                    </a:xfrm>
                    <a:prstGeom prst="rect">
                      <a:avLst/>
                    </a:prstGeom>
                    <a:noFill/>
                    <a:ln>
                      <a:noFill/>
                    </a:ln>
                    <a:extLst>
                      <a:ext uri="{53640926-AAD7-44D8-BBD7-CCE9431645EC}">
                        <a14:shadowObscured xmlns:a14="http://schemas.microsoft.com/office/drawing/2010/main"/>
                      </a:ext>
                    </a:extLst>
                  </pic:spPr>
                </pic:pic>
              </a:graphicData>
            </a:graphic>
          </wp:inline>
        </w:drawing>
      </w:r>
      <w:r w:rsidRPr="009D6A0B">
        <w:rPr>
          <w:b/>
          <w:sz w:val="20"/>
          <w:szCs w:val="20"/>
        </w:rPr>
        <w:t xml:space="preserve"> </w:t>
      </w:r>
      <w:bookmarkStart w:id="142" w:name="_Hlk135940803"/>
      <w:r>
        <w:rPr>
          <w:b/>
          <w:sz w:val="20"/>
          <w:szCs w:val="20"/>
        </w:rPr>
        <w:t>Figure 1</w:t>
      </w:r>
      <w:r w:rsidR="00AD1F90">
        <w:rPr>
          <w:b/>
          <w:sz w:val="20"/>
          <w:szCs w:val="20"/>
        </w:rPr>
        <w:t>6</w:t>
      </w:r>
      <w:r>
        <w:rPr>
          <w:b/>
          <w:sz w:val="20"/>
          <w:szCs w:val="20"/>
        </w:rPr>
        <w:t xml:space="preserve">: </w:t>
      </w:r>
      <w:r w:rsidRPr="004F6649">
        <w:rPr>
          <w:b/>
          <w:sz w:val="20"/>
          <w:szCs w:val="20"/>
        </w:rPr>
        <w:t>Sequential LSTM Model Architecture</w:t>
      </w:r>
      <w:r w:rsidR="00A715CE">
        <w:rPr>
          <w:b/>
          <w:sz w:val="20"/>
          <w:szCs w:val="20"/>
        </w:rPr>
        <w:t xml:space="preserve"> 2</w:t>
      </w:r>
    </w:p>
    <w:p w14:paraId="353298BC" w14:textId="2E023206" w:rsidR="00CB16C7" w:rsidRDefault="009D6A0B" w:rsidP="00CB16C7">
      <w:pPr>
        <w:spacing w:line="276" w:lineRule="auto"/>
        <w:jc w:val="center"/>
        <w:rPr>
          <w:bCs/>
          <w:i/>
          <w:iCs/>
          <w:sz w:val="22"/>
          <w:szCs w:val="22"/>
        </w:rPr>
      </w:pPr>
      <w:r w:rsidRPr="004F6649">
        <w:rPr>
          <w:bCs/>
          <w:i/>
          <w:iCs/>
          <w:sz w:val="22"/>
          <w:szCs w:val="22"/>
        </w:rPr>
        <w:t xml:space="preserve">This diagram represents the architectural details of our sequential model with multiple LSTM and </w:t>
      </w:r>
      <w:r w:rsidR="00F31110">
        <w:rPr>
          <w:bCs/>
          <w:i/>
          <w:iCs/>
          <w:sz w:val="22"/>
          <w:szCs w:val="22"/>
        </w:rPr>
        <w:t>d</w:t>
      </w:r>
      <w:r w:rsidRPr="004F6649">
        <w:rPr>
          <w:bCs/>
          <w:i/>
          <w:iCs/>
          <w:sz w:val="22"/>
          <w:szCs w:val="22"/>
        </w:rPr>
        <w:t xml:space="preserve">ense </w:t>
      </w:r>
      <w:r w:rsidR="009E41ED" w:rsidRPr="004F6649">
        <w:rPr>
          <w:bCs/>
          <w:i/>
          <w:iCs/>
          <w:sz w:val="22"/>
          <w:szCs w:val="22"/>
        </w:rPr>
        <w:t>layers.</w:t>
      </w:r>
    </w:p>
    <w:p w14:paraId="2F1BCAC4" w14:textId="6DB135B7" w:rsidR="006E6E0D" w:rsidRDefault="00245266" w:rsidP="006E6E0D">
      <w:pPr>
        <w:pStyle w:val="Heading2"/>
      </w:pPr>
      <w:bookmarkStart w:id="143" w:name="_Toc135945352"/>
      <w:bookmarkEnd w:id="142"/>
      <w:r>
        <w:t xml:space="preserve">Test </w:t>
      </w:r>
      <w:r w:rsidR="00B31070">
        <w:t>C</w:t>
      </w:r>
      <w:r w:rsidRPr="00245266">
        <w:t xml:space="preserve">ase Design and </w:t>
      </w:r>
      <w:r w:rsidR="001011C7">
        <w:t>D</w:t>
      </w:r>
      <w:r w:rsidRPr="00245266">
        <w:t>escription</w:t>
      </w:r>
      <w:bookmarkEnd w:id="143"/>
    </w:p>
    <w:p w14:paraId="4B6A21EE" w14:textId="76D7531E" w:rsidR="00245266" w:rsidRDefault="00245266" w:rsidP="00245266">
      <w:pPr>
        <w:pStyle w:val="Heading3"/>
        <w:numPr>
          <w:ilvl w:val="2"/>
          <w:numId w:val="52"/>
        </w:numPr>
      </w:pPr>
      <w:bookmarkStart w:id="144" w:name="_Toc21608379"/>
      <w:bookmarkStart w:id="145" w:name="_Toc113958805"/>
      <w:bookmarkStart w:id="146" w:name="_Toc135945353"/>
      <w:r>
        <w:t xml:space="preserve">Test </w:t>
      </w:r>
      <w:r w:rsidR="00B31070">
        <w:t>C</w:t>
      </w:r>
      <w:r>
        <w:t xml:space="preserve">ase </w:t>
      </w:r>
      <w:bookmarkEnd w:id="144"/>
      <w:r>
        <w:t>No.1</w:t>
      </w:r>
      <w:bookmarkEnd w:id="145"/>
      <w:bookmarkEnd w:id="146"/>
    </w:p>
    <w:p w14:paraId="456250BE" w14:textId="77777777" w:rsidR="00284FA5" w:rsidRPr="00284FA5" w:rsidRDefault="00284FA5" w:rsidP="00284FA5"/>
    <w:p w14:paraId="24FB2ACA" w14:textId="500386F9" w:rsidR="00284FA5" w:rsidRDefault="00284FA5" w:rsidP="00284FA5">
      <w:pPr>
        <w:spacing w:line="276" w:lineRule="auto"/>
        <w:jc w:val="center"/>
        <w:rPr>
          <w:b/>
        </w:rPr>
      </w:pPr>
      <w:r>
        <w:rPr>
          <w:b/>
          <w:sz w:val="20"/>
          <w:szCs w:val="20"/>
        </w:rPr>
        <w:t>Table 14: Test Case No.1</w:t>
      </w:r>
    </w:p>
    <w:p w14:paraId="31ABF699" w14:textId="75E299BD" w:rsidR="00284FA5" w:rsidRPr="00284FA5" w:rsidRDefault="00284FA5" w:rsidP="00284FA5">
      <w:pPr>
        <w:spacing w:line="276" w:lineRule="auto"/>
        <w:jc w:val="center"/>
        <w:rPr>
          <w:bCs/>
          <w:i/>
          <w:iCs/>
          <w:sz w:val="22"/>
          <w:szCs w:val="22"/>
        </w:rPr>
      </w:pPr>
      <w:r>
        <w:rPr>
          <w:bCs/>
          <w:i/>
          <w:iCs/>
          <w:sz w:val="22"/>
          <w:szCs w:val="22"/>
        </w:rPr>
        <w:t>Table shows the details about test case no.1</w:t>
      </w:r>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3"/>
        <w:gridCol w:w="676"/>
        <w:gridCol w:w="1560"/>
        <w:gridCol w:w="2654"/>
      </w:tblGrid>
      <w:tr w:rsidR="00245266" w14:paraId="7A3681C5" w14:textId="77777777" w:rsidTr="00245266">
        <w:trPr>
          <w:jc w:val="center"/>
        </w:trPr>
        <w:tc>
          <w:tcPr>
            <w:tcW w:w="9027" w:type="dxa"/>
            <w:gridSpan w:val="6"/>
            <w:tcBorders>
              <w:top w:val="single" w:sz="4" w:space="0" w:color="auto"/>
              <w:left w:val="single" w:sz="4" w:space="0" w:color="auto"/>
              <w:bottom w:val="single" w:sz="4" w:space="0" w:color="auto"/>
              <w:right w:val="single" w:sz="4" w:space="0" w:color="auto"/>
            </w:tcBorders>
            <w:hideMark/>
          </w:tcPr>
          <w:p w14:paraId="4BD30A14" w14:textId="77777777" w:rsidR="00245266" w:rsidRDefault="00245266">
            <w:pPr>
              <w:jc w:val="center"/>
              <w:rPr>
                <w:b/>
                <w:bCs/>
                <w:szCs w:val="32"/>
              </w:rPr>
            </w:pPr>
            <w:r>
              <w:rPr>
                <w:b/>
                <w:bCs/>
                <w:szCs w:val="32"/>
              </w:rPr>
              <w:t xml:space="preserve">Sign Recognition </w:t>
            </w:r>
          </w:p>
        </w:tc>
      </w:tr>
      <w:tr w:rsidR="00245266" w14:paraId="3A1DF46B" w14:textId="77777777" w:rsidTr="00245266">
        <w:trPr>
          <w:jc w:val="center"/>
        </w:trPr>
        <w:tc>
          <w:tcPr>
            <w:tcW w:w="9027" w:type="dxa"/>
            <w:gridSpan w:val="6"/>
            <w:tcBorders>
              <w:top w:val="single" w:sz="4" w:space="0" w:color="auto"/>
              <w:left w:val="single" w:sz="4" w:space="0" w:color="auto"/>
              <w:bottom w:val="single" w:sz="4" w:space="0" w:color="auto"/>
              <w:right w:val="single" w:sz="4" w:space="0" w:color="auto"/>
            </w:tcBorders>
          </w:tcPr>
          <w:p w14:paraId="181D60F9" w14:textId="77777777" w:rsidR="00245266" w:rsidRDefault="00245266">
            <w:pPr>
              <w:jc w:val="center"/>
              <w:rPr>
                <w:b/>
                <w:bCs/>
                <w:szCs w:val="32"/>
              </w:rPr>
            </w:pPr>
          </w:p>
        </w:tc>
      </w:tr>
      <w:tr w:rsidR="00245266" w14:paraId="71BEFCAE" w14:textId="77777777" w:rsidTr="00245266">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14:paraId="2A367D0C" w14:textId="77777777" w:rsidR="00245266" w:rsidRDefault="00245266">
            <w:pPr>
              <w:pStyle w:val="TableHeader"/>
            </w:pPr>
            <w:r>
              <w:rPr>
                <w:b w:val="0"/>
              </w:rPr>
              <w:br w:type="page"/>
            </w:r>
            <w:r>
              <w:t>Test Case ID:</w:t>
            </w:r>
          </w:p>
        </w:tc>
        <w:tc>
          <w:tcPr>
            <w:tcW w:w="1592" w:type="dxa"/>
            <w:tcBorders>
              <w:top w:val="single" w:sz="4" w:space="0" w:color="auto"/>
              <w:left w:val="single" w:sz="4" w:space="0" w:color="auto"/>
              <w:bottom w:val="single" w:sz="4" w:space="0" w:color="auto"/>
              <w:right w:val="single" w:sz="4" w:space="0" w:color="auto"/>
            </w:tcBorders>
            <w:hideMark/>
          </w:tcPr>
          <w:p w14:paraId="0767F67A" w14:textId="77777777" w:rsidR="00245266" w:rsidRDefault="00245266">
            <w:pPr>
              <w:widowControl w:val="0"/>
              <w:rPr>
                <w:i/>
                <w:iCs/>
                <w:color w:val="000000" w:themeColor="text1"/>
                <w:sz w:val="22"/>
                <w:szCs w:val="22"/>
              </w:rPr>
            </w:pPr>
            <w:r>
              <w:rPr>
                <w:i/>
                <w:iCs/>
                <w:color w:val="000000" w:themeColor="text1"/>
                <w:sz w:val="22"/>
                <w:szCs w:val="22"/>
              </w:rPr>
              <w:t>1</w:t>
            </w:r>
          </w:p>
        </w:tc>
        <w:tc>
          <w:tcPr>
            <w:tcW w:w="2235" w:type="dxa"/>
            <w:gridSpan w:val="2"/>
            <w:tcBorders>
              <w:top w:val="single" w:sz="4" w:space="0" w:color="auto"/>
              <w:left w:val="single" w:sz="4" w:space="0" w:color="auto"/>
              <w:bottom w:val="single" w:sz="4" w:space="0" w:color="auto"/>
              <w:right w:val="single" w:sz="4" w:space="0" w:color="auto"/>
            </w:tcBorders>
            <w:hideMark/>
          </w:tcPr>
          <w:p w14:paraId="3A6753E1" w14:textId="77777777" w:rsidR="00245266" w:rsidRDefault="00245266">
            <w:pPr>
              <w:pStyle w:val="TableHeader"/>
            </w:pPr>
            <w:r>
              <w:t>QA Test Engineer:</w:t>
            </w:r>
          </w:p>
        </w:tc>
        <w:tc>
          <w:tcPr>
            <w:tcW w:w="2653" w:type="dxa"/>
            <w:tcBorders>
              <w:top w:val="single" w:sz="4" w:space="0" w:color="auto"/>
              <w:left w:val="single" w:sz="4" w:space="0" w:color="auto"/>
              <w:bottom w:val="single" w:sz="4" w:space="0" w:color="auto"/>
              <w:right w:val="single" w:sz="4" w:space="0" w:color="auto"/>
            </w:tcBorders>
            <w:hideMark/>
          </w:tcPr>
          <w:p w14:paraId="2909A300" w14:textId="7C4B6414" w:rsidR="00245266" w:rsidRDefault="00E3471E">
            <w:pPr>
              <w:widowControl w:val="0"/>
              <w:rPr>
                <w:i/>
                <w:iCs/>
                <w:color w:val="000000" w:themeColor="text1"/>
                <w:sz w:val="22"/>
                <w:szCs w:val="22"/>
              </w:rPr>
            </w:pPr>
            <w:r>
              <w:rPr>
                <w:i/>
                <w:iCs/>
                <w:color w:val="000000" w:themeColor="text1"/>
                <w:sz w:val="22"/>
                <w:szCs w:val="22"/>
              </w:rPr>
              <w:t>Muhammad Usama</w:t>
            </w:r>
          </w:p>
        </w:tc>
      </w:tr>
      <w:tr w:rsidR="00245266" w14:paraId="7496726A" w14:textId="77777777" w:rsidTr="00245266">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14:paraId="46F09C91" w14:textId="77777777" w:rsidR="00245266" w:rsidRDefault="00245266">
            <w:pPr>
              <w:pStyle w:val="TableHeader"/>
            </w:pPr>
            <w:r>
              <w:t>Test case Version:</w:t>
            </w:r>
          </w:p>
        </w:tc>
        <w:tc>
          <w:tcPr>
            <w:tcW w:w="1592" w:type="dxa"/>
            <w:tcBorders>
              <w:top w:val="single" w:sz="4" w:space="0" w:color="auto"/>
              <w:left w:val="single" w:sz="4" w:space="0" w:color="auto"/>
              <w:bottom w:val="single" w:sz="4" w:space="0" w:color="auto"/>
              <w:right w:val="single" w:sz="4" w:space="0" w:color="auto"/>
            </w:tcBorders>
            <w:hideMark/>
          </w:tcPr>
          <w:p w14:paraId="17B33C2C" w14:textId="77777777" w:rsidR="00245266" w:rsidRDefault="00245266">
            <w:pPr>
              <w:widowControl w:val="0"/>
              <w:rPr>
                <w:i/>
                <w:iCs/>
                <w:color w:val="000000" w:themeColor="text1"/>
                <w:sz w:val="22"/>
                <w:szCs w:val="22"/>
              </w:rPr>
            </w:pPr>
            <w:r>
              <w:rPr>
                <w:i/>
                <w:iCs/>
                <w:color w:val="000000" w:themeColor="text1"/>
                <w:sz w:val="22"/>
                <w:szCs w:val="22"/>
              </w:rPr>
              <w:t>1</w:t>
            </w:r>
          </w:p>
        </w:tc>
        <w:tc>
          <w:tcPr>
            <w:tcW w:w="2235" w:type="dxa"/>
            <w:gridSpan w:val="2"/>
            <w:tcBorders>
              <w:top w:val="single" w:sz="4" w:space="0" w:color="auto"/>
              <w:left w:val="single" w:sz="4" w:space="0" w:color="auto"/>
              <w:bottom w:val="single" w:sz="4" w:space="0" w:color="auto"/>
              <w:right w:val="single" w:sz="4" w:space="0" w:color="auto"/>
            </w:tcBorders>
            <w:hideMark/>
          </w:tcPr>
          <w:p w14:paraId="52182120" w14:textId="77777777" w:rsidR="00245266" w:rsidRDefault="00245266">
            <w:pPr>
              <w:pStyle w:val="TableHeader"/>
            </w:pPr>
            <w:r>
              <w:t>Reviewed By:</w:t>
            </w:r>
          </w:p>
        </w:tc>
        <w:tc>
          <w:tcPr>
            <w:tcW w:w="2653" w:type="dxa"/>
            <w:tcBorders>
              <w:top w:val="single" w:sz="4" w:space="0" w:color="auto"/>
              <w:left w:val="single" w:sz="4" w:space="0" w:color="auto"/>
              <w:bottom w:val="single" w:sz="4" w:space="0" w:color="auto"/>
              <w:right w:val="single" w:sz="4" w:space="0" w:color="auto"/>
            </w:tcBorders>
            <w:hideMark/>
          </w:tcPr>
          <w:p w14:paraId="02BBAADC" w14:textId="5C8F3E00" w:rsidR="00245266" w:rsidRDefault="00E3471E">
            <w:pPr>
              <w:widowControl w:val="0"/>
              <w:rPr>
                <w:i/>
                <w:iCs/>
                <w:color w:val="000000" w:themeColor="text1"/>
                <w:sz w:val="22"/>
                <w:szCs w:val="22"/>
              </w:rPr>
            </w:pPr>
            <w:r>
              <w:rPr>
                <w:i/>
                <w:iCs/>
                <w:color w:val="000000" w:themeColor="text1"/>
                <w:sz w:val="22"/>
                <w:szCs w:val="22"/>
              </w:rPr>
              <w:t>Muhammad Usama</w:t>
            </w:r>
            <w:r w:rsidR="00245266">
              <w:rPr>
                <w:i/>
                <w:iCs/>
                <w:color w:val="000000" w:themeColor="text1"/>
                <w:sz w:val="22"/>
                <w:szCs w:val="22"/>
              </w:rPr>
              <w:t xml:space="preserve"> </w:t>
            </w:r>
          </w:p>
        </w:tc>
      </w:tr>
      <w:tr w:rsidR="00245266" w14:paraId="6D91D57D" w14:textId="77777777" w:rsidTr="00245266">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14:paraId="4AB04B10" w14:textId="77777777" w:rsidR="00245266" w:rsidRDefault="00245266">
            <w:pPr>
              <w:pStyle w:val="TableHeader"/>
            </w:pPr>
            <w:r>
              <w:t>Test Date:</w:t>
            </w:r>
          </w:p>
        </w:tc>
        <w:tc>
          <w:tcPr>
            <w:tcW w:w="1592" w:type="dxa"/>
            <w:tcBorders>
              <w:top w:val="single" w:sz="4" w:space="0" w:color="auto"/>
              <w:left w:val="single" w:sz="4" w:space="0" w:color="auto"/>
              <w:bottom w:val="single" w:sz="4" w:space="0" w:color="auto"/>
              <w:right w:val="single" w:sz="4" w:space="0" w:color="auto"/>
            </w:tcBorders>
            <w:hideMark/>
          </w:tcPr>
          <w:p w14:paraId="683C8DA3" w14:textId="77777777" w:rsidR="00245266" w:rsidRDefault="00245266">
            <w:pPr>
              <w:widowControl w:val="0"/>
              <w:rPr>
                <w:i/>
                <w:iCs/>
                <w:color w:val="000000" w:themeColor="text1"/>
                <w:sz w:val="22"/>
                <w:szCs w:val="22"/>
              </w:rPr>
            </w:pPr>
            <w:r>
              <w:rPr>
                <w:i/>
                <w:iCs/>
                <w:color w:val="000000" w:themeColor="text1"/>
                <w:sz w:val="22"/>
                <w:szCs w:val="22"/>
              </w:rPr>
              <w:t>13-May-2023</w:t>
            </w:r>
          </w:p>
        </w:tc>
        <w:tc>
          <w:tcPr>
            <w:tcW w:w="2235" w:type="dxa"/>
            <w:gridSpan w:val="2"/>
            <w:tcBorders>
              <w:top w:val="single" w:sz="4" w:space="0" w:color="auto"/>
              <w:left w:val="single" w:sz="4" w:space="0" w:color="auto"/>
              <w:bottom w:val="single" w:sz="4" w:space="0" w:color="auto"/>
              <w:right w:val="single" w:sz="4" w:space="0" w:color="auto"/>
            </w:tcBorders>
            <w:hideMark/>
          </w:tcPr>
          <w:p w14:paraId="76128479" w14:textId="77777777" w:rsidR="00245266" w:rsidRDefault="00245266">
            <w:pPr>
              <w:pStyle w:val="TableHeader"/>
            </w:pPr>
            <w:r>
              <w:t>Use Case Reference(s):</w:t>
            </w:r>
          </w:p>
        </w:tc>
        <w:tc>
          <w:tcPr>
            <w:tcW w:w="2653" w:type="dxa"/>
            <w:tcBorders>
              <w:top w:val="single" w:sz="4" w:space="0" w:color="auto"/>
              <w:left w:val="single" w:sz="4" w:space="0" w:color="auto"/>
              <w:bottom w:val="single" w:sz="4" w:space="0" w:color="auto"/>
              <w:right w:val="single" w:sz="4" w:space="0" w:color="auto"/>
            </w:tcBorders>
            <w:hideMark/>
          </w:tcPr>
          <w:p w14:paraId="3F710321" w14:textId="77777777" w:rsidR="00245266" w:rsidRDefault="00245266">
            <w:pPr>
              <w:widowControl w:val="0"/>
              <w:rPr>
                <w:i/>
                <w:iCs/>
                <w:color w:val="000000" w:themeColor="text1"/>
                <w:sz w:val="22"/>
                <w:szCs w:val="22"/>
              </w:rPr>
            </w:pPr>
            <w:r>
              <w:rPr>
                <w:i/>
                <w:iCs/>
                <w:color w:val="000000" w:themeColor="text1"/>
                <w:sz w:val="22"/>
                <w:szCs w:val="22"/>
              </w:rPr>
              <w:t>Use case 1</w:t>
            </w:r>
          </w:p>
        </w:tc>
      </w:tr>
      <w:tr w:rsidR="00245266" w14:paraId="0CE885A7" w14:textId="77777777" w:rsidTr="00245266">
        <w:trPr>
          <w:trHeight w:val="400"/>
          <w:jc w:val="center"/>
        </w:trPr>
        <w:tc>
          <w:tcPr>
            <w:tcW w:w="2547" w:type="dxa"/>
            <w:gridSpan w:val="2"/>
            <w:tcBorders>
              <w:top w:val="single" w:sz="4" w:space="0" w:color="auto"/>
              <w:left w:val="single" w:sz="4" w:space="0" w:color="auto"/>
              <w:bottom w:val="single" w:sz="4" w:space="0" w:color="auto"/>
              <w:right w:val="single" w:sz="4" w:space="0" w:color="auto"/>
            </w:tcBorders>
            <w:hideMark/>
          </w:tcPr>
          <w:p w14:paraId="0EB807B6" w14:textId="77777777" w:rsidR="00245266" w:rsidRDefault="00245266">
            <w:pPr>
              <w:pStyle w:val="TableHeader"/>
            </w:pPr>
            <w:r>
              <w:t>Revision History:</w:t>
            </w:r>
          </w:p>
        </w:tc>
        <w:tc>
          <w:tcPr>
            <w:tcW w:w="6480" w:type="dxa"/>
            <w:gridSpan w:val="4"/>
            <w:tcBorders>
              <w:top w:val="single" w:sz="4" w:space="0" w:color="auto"/>
              <w:left w:val="single" w:sz="4" w:space="0" w:color="auto"/>
              <w:bottom w:val="single" w:sz="4" w:space="0" w:color="auto"/>
              <w:right w:val="single" w:sz="4" w:space="0" w:color="auto"/>
            </w:tcBorders>
            <w:hideMark/>
          </w:tcPr>
          <w:p w14:paraId="450C88CA" w14:textId="77777777" w:rsidR="00245266" w:rsidRDefault="00245266">
            <w:pPr>
              <w:rPr>
                <w:i/>
                <w:iCs/>
                <w:sz w:val="22"/>
                <w:szCs w:val="22"/>
              </w:rPr>
            </w:pPr>
            <w:r>
              <w:rPr>
                <w:i/>
                <w:iCs/>
                <w:sz w:val="22"/>
                <w:szCs w:val="22"/>
              </w:rPr>
              <w:t>-</w:t>
            </w:r>
          </w:p>
        </w:tc>
      </w:tr>
      <w:tr w:rsidR="00245266" w14:paraId="1B14D375" w14:textId="77777777" w:rsidTr="00245266">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14:paraId="4F5C0A18" w14:textId="77777777" w:rsidR="00245266" w:rsidRDefault="00245266">
            <w:pPr>
              <w:pStyle w:val="TableHeader"/>
            </w:pPr>
            <w:r>
              <w:t>Objective</w:t>
            </w:r>
          </w:p>
        </w:tc>
        <w:tc>
          <w:tcPr>
            <w:tcW w:w="6480" w:type="dxa"/>
            <w:gridSpan w:val="4"/>
            <w:tcBorders>
              <w:top w:val="single" w:sz="4" w:space="0" w:color="auto"/>
              <w:left w:val="single" w:sz="4" w:space="0" w:color="auto"/>
              <w:bottom w:val="single" w:sz="4" w:space="0" w:color="auto"/>
              <w:right w:val="single" w:sz="4" w:space="0" w:color="auto"/>
            </w:tcBorders>
            <w:hideMark/>
          </w:tcPr>
          <w:p w14:paraId="18FC1DED" w14:textId="77777777" w:rsidR="00245266" w:rsidRDefault="00245266">
            <w:pPr>
              <w:rPr>
                <w:i/>
                <w:iCs/>
                <w:color w:val="000000"/>
                <w:sz w:val="22"/>
                <w:szCs w:val="22"/>
              </w:rPr>
            </w:pPr>
            <w:r>
              <w:rPr>
                <w:i/>
                <w:iCs/>
                <w:color w:val="000000"/>
                <w:sz w:val="22"/>
                <w:szCs w:val="22"/>
              </w:rPr>
              <w:t>The goal of this test case is to validate the accuracy and usefulness of the prototype's sign language recognition capability. This involves verifying the system's ability to recognize and properly translate sign language motions.</w:t>
            </w:r>
          </w:p>
        </w:tc>
      </w:tr>
      <w:tr w:rsidR="00245266" w14:paraId="704FC991" w14:textId="77777777" w:rsidTr="00245266">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14:paraId="0900F87D" w14:textId="77777777" w:rsidR="00245266" w:rsidRDefault="00245266">
            <w:pPr>
              <w:pStyle w:val="TableHeader"/>
            </w:pPr>
            <w:r>
              <w:t>Product/Ver/Module:</w:t>
            </w:r>
          </w:p>
        </w:tc>
        <w:tc>
          <w:tcPr>
            <w:tcW w:w="6480" w:type="dxa"/>
            <w:gridSpan w:val="4"/>
            <w:tcBorders>
              <w:top w:val="single" w:sz="4" w:space="0" w:color="auto"/>
              <w:left w:val="single" w:sz="4" w:space="0" w:color="auto"/>
              <w:bottom w:val="single" w:sz="4" w:space="0" w:color="auto"/>
              <w:right w:val="single" w:sz="4" w:space="0" w:color="auto"/>
            </w:tcBorders>
            <w:hideMark/>
          </w:tcPr>
          <w:p w14:paraId="054983BE" w14:textId="77777777" w:rsidR="00245266" w:rsidRDefault="00245266">
            <w:pPr>
              <w:rPr>
                <w:i/>
                <w:iCs/>
                <w:sz w:val="22"/>
                <w:szCs w:val="22"/>
              </w:rPr>
            </w:pPr>
            <w:r>
              <w:rPr>
                <w:i/>
                <w:iCs/>
                <w:sz w:val="22"/>
                <w:szCs w:val="22"/>
              </w:rPr>
              <w:t>Part of overall system being build that includes Sign language recognition model that is the core module/ feature of the entire system.</w:t>
            </w:r>
          </w:p>
        </w:tc>
      </w:tr>
      <w:tr w:rsidR="00245266" w14:paraId="2045F8FB" w14:textId="77777777" w:rsidTr="00245266">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14:paraId="3FF4ACB2" w14:textId="77777777" w:rsidR="00245266" w:rsidRDefault="00245266">
            <w:pPr>
              <w:pStyle w:val="TableHeader"/>
            </w:pPr>
            <w:r>
              <w:t>Environment:</w:t>
            </w:r>
          </w:p>
        </w:tc>
        <w:tc>
          <w:tcPr>
            <w:tcW w:w="6480" w:type="dxa"/>
            <w:gridSpan w:val="4"/>
            <w:tcBorders>
              <w:top w:val="single" w:sz="4" w:space="0" w:color="auto"/>
              <w:left w:val="single" w:sz="4" w:space="0" w:color="auto"/>
              <w:bottom w:val="single" w:sz="4" w:space="0" w:color="auto"/>
              <w:right w:val="single" w:sz="4" w:space="0" w:color="auto"/>
            </w:tcBorders>
            <w:hideMark/>
          </w:tcPr>
          <w:p w14:paraId="28920D98" w14:textId="77777777" w:rsidR="00245266" w:rsidRDefault="00245266">
            <w:pPr>
              <w:rPr>
                <w:i/>
                <w:iCs/>
                <w:sz w:val="22"/>
                <w:szCs w:val="22"/>
              </w:rPr>
            </w:pPr>
            <w:r>
              <w:rPr>
                <w:i/>
                <w:iCs/>
                <w:sz w:val="22"/>
                <w:szCs w:val="22"/>
              </w:rPr>
              <w:t xml:space="preserve">Hardware: Computer with a functioning camera (internal) </w:t>
            </w:r>
          </w:p>
          <w:p w14:paraId="06204D66" w14:textId="77777777" w:rsidR="00245266" w:rsidRDefault="00245266">
            <w:pPr>
              <w:rPr>
                <w:i/>
                <w:iCs/>
                <w:sz w:val="22"/>
                <w:szCs w:val="22"/>
              </w:rPr>
            </w:pPr>
            <w:r>
              <w:rPr>
                <w:i/>
                <w:iCs/>
                <w:sz w:val="22"/>
                <w:szCs w:val="22"/>
              </w:rPr>
              <w:t>Software: Jupyter notebook (and Anaconda) + Windows OS</w:t>
            </w:r>
          </w:p>
        </w:tc>
      </w:tr>
      <w:tr w:rsidR="00245266" w14:paraId="762BB095" w14:textId="77777777" w:rsidTr="00245266">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14:paraId="376D6E21" w14:textId="77777777" w:rsidR="00245266" w:rsidRDefault="00245266">
            <w:pPr>
              <w:pStyle w:val="TableHeader"/>
            </w:pPr>
            <w:r>
              <w:t>Assumptions:</w:t>
            </w:r>
          </w:p>
        </w:tc>
        <w:tc>
          <w:tcPr>
            <w:tcW w:w="6480" w:type="dxa"/>
            <w:gridSpan w:val="4"/>
            <w:tcBorders>
              <w:top w:val="single" w:sz="4" w:space="0" w:color="auto"/>
              <w:left w:val="single" w:sz="4" w:space="0" w:color="auto"/>
              <w:bottom w:val="single" w:sz="4" w:space="0" w:color="auto"/>
              <w:right w:val="single" w:sz="4" w:space="0" w:color="auto"/>
            </w:tcBorders>
            <w:hideMark/>
          </w:tcPr>
          <w:p w14:paraId="7C26C39F" w14:textId="77777777" w:rsidR="00245266" w:rsidRDefault="00245266">
            <w:pPr>
              <w:rPr>
                <w:i/>
                <w:iCs/>
                <w:sz w:val="22"/>
                <w:szCs w:val="22"/>
              </w:rPr>
            </w:pPr>
            <w:r>
              <w:rPr>
                <w:i/>
                <w:iCs/>
                <w:sz w:val="22"/>
                <w:szCs w:val="22"/>
              </w:rPr>
              <w:t>-</w:t>
            </w:r>
          </w:p>
        </w:tc>
      </w:tr>
      <w:tr w:rsidR="00245266" w14:paraId="14226653" w14:textId="77777777" w:rsidTr="00245266">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14:paraId="05222DDB" w14:textId="77777777" w:rsidR="00245266" w:rsidRDefault="00245266">
            <w:pPr>
              <w:pStyle w:val="TableHeader"/>
            </w:pPr>
            <w:r>
              <w:t>Pre-Requisite:</w:t>
            </w:r>
          </w:p>
        </w:tc>
        <w:tc>
          <w:tcPr>
            <w:tcW w:w="6480" w:type="dxa"/>
            <w:gridSpan w:val="4"/>
            <w:tcBorders>
              <w:top w:val="single" w:sz="4" w:space="0" w:color="auto"/>
              <w:left w:val="single" w:sz="4" w:space="0" w:color="auto"/>
              <w:bottom w:val="single" w:sz="4" w:space="0" w:color="auto"/>
              <w:right w:val="single" w:sz="4" w:space="0" w:color="auto"/>
            </w:tcBorders>
            <w:hideMark/>
          </w:tcPr>
          <w:p w14:paraId="0B45E96D" w14:textId="77777777" w:rsidR="00245266" w:rsidRDefault="00245266">
            <w:pPr>
              <w:rPr>
                <w:i/>
                <w:iCs/>
                <w:sz w:val="22"/>
                <w:szCs w:val="22"/>
              </w:rPr>
            </w:pPr>
            <w:r>
              <w:rPr>
                <w:i/>
                <w:iCs/>
                <w:sz w:val="22"/>
                <w:szCs w:val="22"/>
              </w:rPr>
              <w:t>Access to Functional Camera</w:t>
            </w:r>
          </w:p>
          <w:p w14:paraId="1418BD49" w14:textId="77777777" w:rsidR="00245266" w:rsidRDefault="00245266">
            <w:pPr>
              <w:rPr>
                <w:i/>
                <w:iCs/>
                <w:sz w:val="22"/>
                <w:szCs w:val="22"/>
              </w:rPr>
            </w:pPr>
            <w:r>
              <w:rPr>
                <w:i/>
                <w:iCs/>
                <w:sz w:val="22"/>
                <w:szCs w:val="22"/>
              </w:rPr>
              <w:t>Camera captures actor's upper body posture accurately</w:t>
            </w:r>
          </w:p>
        </w:tc>
      </w:tr>
      <w:tr w:rsidR="00245266" w14:paraId="250C1EC1" w14:textId="77777777" w:rsidTr="00245266">
        <w:trPr>
          <w:trHeight w:val="402"/>
          <w:jc w:val="center"/>
        </w:trPr>
        <w:tc>
          <w:tcPr>
            <w:tcW w:w="1271" w:type="dxa"/>
            <w:tcBorders>
              <w:top w:val="single" w:sz="4" w:space="0" w:color="auto"/>
              <w:left w:val="single" w:sz="4" w:space="0" w:color="auto"/>
              <w:bottom w:val="single" w:sz="4" w:space="0" w:color="auto"/>
              <w:right w:val="single" w:sz="4" w:space="0" w:color="auto"/>
            </w:tcBorders>
            <w:hideMark/>
          </w:tcPr>
          <w:p w14:paraId="06BC389A" w14:textId="77777777" w:rsidR="00245266" w:rsidRDefault="00245266">
            <w:pPr>
              <w:pStyle w:val="TableHeader"/>
              <w:jc w:val="center"/>
            </w:pPr>
            <w:r>
              <w:t>Step No.</w:t>
            </w:r>
          </w:p>
        </w:tc>
        <w:tc>
          <w:tcPr>
            <w:tcW w:w="3544" w:type="dxa"/>
            <w:gridSpan w:val="3"/>
            <w:tcBorders>
              <w:top w:val="single" w:sz="4" w:space="0" w:color="auto"/>
              <w:left w:val="single" w:sz="4" w:space="0" w:color="auto"/>
              <w:bottom w:val="single" w:sz="4" w:space="0" w:color="auto"/>
              <w:right w:val="single" w:sz="4" w:space="0" w:color="auto"/>
            </w:tcBorders>
            <w:hideMark/>
          </w:tcPr>
          <w:p w14:paraId="7DD41321" w14:textId="77777777" w:rsidR="00245266" w:rsidRDefault="00245266">
            <w:pPr>
              <w:pStyle w:val="TableHeader"/>
              <w:jc w:val="center"/>
            </w:pPr>
            <w:r>
              <w:t>Execution description</w:t>
            </w:r>
          </w:p>
        </w:tc>
        <w:tc>
          <w:tcPr>
            <w:tcW w:w="4212" w:type="dxa"/>
            <w:gridSpan w:val="2"/>
            <w:tcBorders>
              <w:top w:val="single" w:sz="4" w:space="0" w:color="auto"/>
              <w:left w:val="single" w:sz="4" w:space="0" w:color="auto"/>
              <w:bottom w:val="single" w:sz="4" w:space="0" w:color="auto"/>
              <w:right w:val="single" w:sz="4" w:space="0" w:color="auto"/>
            </w:tcBorders>
            <w:hideMark/>
          </w:tcPr>
          <w:p w14:paraId="4BEED91E" w14:textId="77777777" w:rsidR="00245266" w:rsidRDefault="00245266">
            <w:pPr>
              <w:pStyle w:val="TableHeader"/>
              <w:jc w:val="center"/>
            </w:pPr>
            <w:r>
              <w:t>Procedure result</w:t>
            </w:r>
          </w:p>
        </w:tc>
      </w:tr>
      <w:tr w:rsidR="00245266" w14:paraId="66246F33" w14:textId="77777777" w:rsidTr="00245266">
        <w:trPr>
          <w:trHeight w:val="365"/>
          <w:jc w:val="center"/>
        </w:trPr>
        <w:tc>
          <w:tcPr>
            <w:tcW w:w="1271" w:type="dxa"/>
            <w:tcBorders>
              <w:top w:val="single" w:sz="4" w:space="0" w:color="auto"/>
              <w:left w:val="single" w:sz="4" w:space="0" w:color="auto"/>
              <w:bottom w:val="single" w:sz="4" w:space="0" w:color="auto"/>
              <w:right w:val="single" w:sz="4" w:space="0" w:color="auto"/>
            </w:tcBorders>
            <w:hideMark/>
          </w:tcPr>
          <w:p w14:paraId="5D049732" w14:textId="77777777" w:rsidR="00245266" w:rsidRDefault="00245266">
            <w:pPr>
              <w:pStyle w:val="TableHeader"/>
            </w:pPr>
            <w:r>
              <w:t>1</w:t>
            </w:r>
          </w:p>
        </w:tc>
        <w:tc>
          <w:tcPr>
            <w:tcW w:w="3544" w:type="dxa"/>
            <w:gridSpan w:val="3"/>
            <w:tcBorders>
              <w:top w:val="single" w:sz="4" w:space="0" w:color="auto"/>
              <w:left w:val="single" w:sz="4" w:space="0" w:color="auto"/>
              <w:bottom w:val="single" w:sz="4" w:space="0" w:color="auto"/>
              <w:right w:val="single" w:sz="4" w:space="0" w:color="auto"/>
            </w:tcBorders>
            <w:hideMark/>
          </w:tcPr>
          <w:p w14:paraId="14294524" w14:textId="77777777" w:rsidR="00245266" w:rsidRDefault="00245266">
            <w:pPr>
              <w:rPr>
                <w:i/>
                <w:iCs/>
                <w:sz w:val="22"/>
                <w:szCs w:val="22"/>
              </w:rPr>
            </w:pPr>
            <w:r>
              <w:rPr>
                <w:i/>
                <w:iCs/>
                <w:sz w:val="22"/>
                <w:szCs w:val="22"/>
              </w:rPr>
              <w:t xml:space="preserve">User performs the sign for the word “Hello” (ASL) </w:t>
            </w:r>
          </w:p>
        </w:tc>
        <w:tc>
          <w:tcPr>
            <w:tcW w:w="4212" w:type="dxa"/>
            <w:gridSpan w:val="2"/>
            <w:tcBorders>
              <w:top w:val="single" w:sz="4" w:space="0" w:color="auto"/>
              <w:left w:val="single" w:sz="4" w:space="0" w:color="auto"/>
              <w:bottom w:val="single" w:sz="4" w:space="0" w:color="auto"/>
              <w:right w:val="single" w:sz="4" w:space="0" w:color="auto"/>
            </w:tcBorders>
            <w:hideMark/>
          </w:tcPr>
          <w:p w14:paraId="0E4E1FBE" w14:textId="77777777" w:rsidR="00245266" w:rsidRDefault="00245266">
            <w:pPr>
              <w:rPr>
                <w:i/>
                <w:iCs/>
                <w:sz w:val="22"/>
                <w:szCs w:val="22"/>
              </w:rPr>
            </w:pPr>
            <w:r>
              <w:rPr>
                <w:i/>
                <w:iCs/>
                <w:sz w:val="22"/>
                <w:szCs w:val="22"/>
              </w:rPr>
              <w:t>System detects the sign and out of 20 labels show the highest probability of the label HELLO and concatenates it with results.</w:t>
            </w:r>
          </w:p>
        </w:tc>
      </w:tr>
      <w:tr w:rsidR="00245266" w14:paraId="426C78B9" w14:textId="77777777" w:rsidTr="00245266">
        <w:trPr>
          <w:trHeight w:val="365"/>
          <w:jc w:val="center"/>
        </w:trPr>
        <w:tc>
          <w:tcPr>
            <w:tcW w:w="1271" w:type="dxa"/>
            <w:tcBorders>
              <w:top w:val="single" w:sz="4" w:space="0" w:color="auto"/>
              <w:left w:val="single" w:sz="4" w:space="0" w:color="auto"/>
              <w:bottom w:val="single" w:sz="4" w:space="0" w:color="auto"/>
              <w:right w:val="single" w:sz="4" w:space="0" w:color="auto"/>
            </w:tcBorders>
            <w:hideMark/>
          </w:tcPr>
          <w:p w14:paraId="1ECAD3B1" w14:textId="77777777" w:rsidR="00245266" w:rsidRDefault="00245266">
            <w:pPr>
              <w:pStyle w:val="TableHeader"/>
            </w:pPr>
            <w:r>
              <w:t>2</w:t>
            </w:r>
          </w:p>
        </w:tc>
        <w:tc>
          <w:tcPr>
            <w:tcW w:w="3544" w:type="dxa"/>
            <w:gridSpan w:val="3"/>
            <w:tcBorders>
              <w:top w:val="single" w:sz="4" w:space="0" w:color="auto"/>
              <w:left w:val="single" w:sz="4" w:space="0" w:color="auto"/>
              <w:bottom w:val="single" w:sz="4" w:space="0" w:color="auto"/>
              <w:right w:val="single" w:sz="4" w:space="0" w:color="auto"/>
            </w:tcBorders>
            <w:hideMark/>
          </w:tcPr>
          <w:p w14:paraId="6627F0CF" w14:textId="77777777" w:rsidR="00245266" w:rsidRDefault="00245266">
            <w:pPr>
              <w:rPr>
                <w:i/>
                <w:iCs/>
                <w:sz w:val="22"/>
                <w:szCs w:val="22"/>
              </w:rPr>
            </w:pPr>
            <w:r>
              <w:rPr>
                <w:i/>
                <w:iCs/>
                <w:sz w:val="22"/>
                <w:szCs w:val="22"/>
              </w:rPr>
              <w:t>User performs the sign for the word “Thank you” (ASL)</w:t>
            </w:r>
          </w:p>
        </w:tc>
        <w:tc>
          <w:tcPr>
            <w:tcW w:w="4212" w:type="dxa"/>
            <w:gridSpan w:val="2"/>
            <w:tcBorders>
              <w:top w:val="single" w:sz="4" w:space="0" w:color="auto"/>
              <w:left w:val="single" w:sz="4" w:space="0" w:color="auto"/>
              <w:bottom w:val="single" w:sz="4" w:space="0" w:color="auto"/>
              <w:right w:val="single" w:sz="4" w:space="0" w:color="auto"/>
            </w:tcBorders>
            <w:hideMark/>
          </w:tcPr>
          <w:p w14:paraId="254E284B" w14:textId="77777777" w:rsidR="00245266" w:rsidRDefault="00245266">
            <w:pPr>
              <w:rPr>
                <w:i/>
                <w:iCs/>
                <w:sz w:val="22"/>
                <w:szCs w:val="22"/>
              </w:rPr>
            </w:pPr>
            <w:r>
              <w:rPr>
                <w:i/>
                <w:iCs/>
                <w:sz w:val="22"/>
                <w:szCs w:val="22"/>
              </w:rPr>
              <w:t>System detects the sign of “Thank you” and shows its probability being the highest and concatenates with results.</w:t>
            </w:r>
          </w:p>
        </w:tc>
      </w:tr>
      <w:tr w:rsidR="00245266" w14:paraId="4B154CBC" w14:textId="77777777" w:rsidTr="00245266">
        <w:trPr>
          <w:trHeight w:val="365"/>
          <w:jc w:val="center"/>
        </w:trPr>
        <w:tc>
          <w:tcPr>
            <w:tcW w:w="1271" w:type="dxa"/>
            <w:tcBorders>
              <w:top w:val="single" w:sz="4" w:space="0" w:color="auto"/>
              <w:left w:val="single" w:sz="4" w:space="0" w:color="auto"/>
              <w:bottom w:val="single" w:sz="4" w:space="0" w:color="auto"/>
              <w:right w:val="single" w:sz="4" w:space="0" w:color="auto"/>
            </w:tcBorders>
            <w:hideMark/>
          </w:tcPr>
          <w:p w14:paraId="566022E1" w14:textId="77777777" w:rsidR="00245266" w:rsidRDefault="00245266">
            <w:pPr>
              <w:pStyle w:val="TableHeader"/>
            </w:pPr>
            <w:r>
              <w:lastRenderedPageBreak/>
              <w:t>3</w:t>
            </w:r>
          </w:p>
        </w:tc>
        <w:tc>
          <w:tcPr>
            <w:tcW w:w="3544" w:type="dxa"/>
            <w:gridSpan w:val="3"/>
            <w:tcBorders>
              <w:top w:val="single" w:sz="4" w:space="0" w:color="auto"/>
              <w:left w:val="single" w:sz="4" w:space="0" w:color="auto"/>
              <w:bottom w:val="single" w:sz="4" w:space="0" w:color="auto"/>
              <w:right w:val="single" w:sz="4" w:space="0" w:color="auto"/>
            </w:tcBorders>
            <w:hideMark/>
          </w:tcPr>
          <w:p w14:paraId="4126EB21" w14:textId="59A914D3" w:rsidR="00245266" w:rsidRDefault="00245266">
            <w:pPr>
              <w:rPr>
                <w:i/>
                <w:iCs/>
                <w:sz w:val="22"/>
                <w:szCs w:val="22"/>
              </w:rPr>
            </w:pPr>
            <w:r>
              <w:rPr>
                <w:i/>
                <w:iCs/>
                <w:sz w:val="22"/>
                <w:szCs w:val="22"/>
              </w:rPr>
              <w:t xml:space="preserve">User stays idle and </w:t>
            </w:r>
            <w:r w:rsidR="0077005E">
              <w:rPr>
                <w:i/>
                <w:iCs/>
                <w:sz w:val="22"/>
                <w:szCs w:val="22"/>
              </w:rPr>
              <w:t>don’t</w:t>
            </w:r>
            <w:r>
              <w:rPr>
                <w:i/>
                <w:iCs/>
                <w:sz w:val="22"/>
                <w:szCs w:val="22"/>
              </w:rPr>
              <w:t xml:space="preserve"> show any sign </w:t>
            </w:r>
          </w:p>
        </w:tc>
        <w:tc>
          <w:tcPr>
            <w:tcW w:w="4212" w:type="dxa"/>
            <w:gridSpan w:val="2"/>
            <w:tcBorders>
              <w:top w:val="single" w:sz="4" w:space="0" w:color="auto"/>
              <w:left w:val="single" w:sz="4" w:space="0" w:color="auto"/>
              <w:bottom w:val="single" w:sz="4" w:space="0" w:color="auto"/>
              <w:right w:val="single" w:sz="4" w:space="0" w:color="auto"/>
            </w:tcBorders>
            <w:hideMark/>
          </w:tcPr>
          <w:p w14:paraId="0D171F38" w14:textId="3BF56407" w:rsidR="00245266" w:rsidRDefault="00245266">
            <w:pPr>
              <w:rPr>
                <w:i/>
                <w:iCs/>
                <w:sz w:val="22"/>
                <w:szCs w:val="22"/>
              </w:rPr>
            </w:pPr>
            <w:r>
              <w:rPr>
                <w:i/>
                <w:iCs/>
                <w:sz w:val="22"/>
                <w:szCs w:val="22"/>
              </w:rPr>
              <w:t xml:space="preserve">System does not </w:t>
            </w:r>
            <w:r w:rsidR="0077005E">
              <w:rPr>
                <w:i/>
                <w:iCs/>
                <w:sz w:val="22"/>
                <w:szCs w:val="22"/>
              </w:rPr>
              <w:t>detect</w:t>
            </w:r>
            <w:r>
              <w:rPr>
                <w:i/>
                <w:iCs/>
                <w:sz w:val="22"/>
                <w:szCs w:val="22"/>
              </w:rPr>
              <w:t xml:space="preserve"> any sign hence nothing is concatenated with results.</w:t>
            </w:r>
          </w:p>
        </w:tc>
      </w:tr>
      <w:tr w:rsidR="00245266" w14:paraId="6E9E224F" w14:textId="77777777" w:rsidTr="00245266">
        <w:trPr>
          <w:trHeight w:val="1012"/>
          <w:jc w:val="center"/>
        </w:trPr>
        <w:tc>
          <w:tcPr>
            <w:tcW w:w="9027" w:type="dxa"/>
            <w:gridSpan w:val="6"/>
            <w:tcBorders>
              <w:top w:val="single" w:sz="4" w:space="0" w:color="auto"/>
              <w:left w:val="single" w:sz="4" w:space="0" w:color="auto"/>
              <w:bottom w:val="single" w:sz="4" w:space="0" w:color="auto"/>
              <w:right w:val="single" w:sz="4" w:space="0" w:color="auto"/>
            </w:tcBorders>
            <w:hideMark/>
          </w:tcPr>
          <w:p w14:paraId="0B2D9447" w14:textId="566FAA7A" w:rsidR="00245266" w:rsidRDefault="00245266">
            <w:pPr>
              <w:pStyle w:val="TableHeader"/>
              <w:rPr>
                <w:b w:val="0"/>
              </w:rPr>
            </w:pPr>
            <w:r>
              <w:t xml:space="preserve">Comments: </w:t>
            </w:r>
            <w:r>
              <w:rPr>
                <w:b w:val="0"/>
              </w:rPr>
              <w:t xml:space="preserve">The system will be tested in different </w:t>
            </w:r>
            <w:r w:rsidR="0077005E">
              <w:rPr>
                <w:b w:val="0"/>
              </w:rPr>
              <w:t>backgrounds</w:t>
            </w:r>
            <w:r>
              <w:rPr>
                <w:b w:val="0"/>
              </w:rPr>
              <w:t xml:space="preserve"> and with different actors to assess its performance. Timing noted to ensure the pace at which the recognition model works</w:t>
            </w:r>
          </w:p>
        </w:tc>
      </w:tr>
      <w:tr w:rsidR="00245266" w14:paraId="196FC8C6" w14:textId="77777777" w:rsidTr="00245266">
        <w:trPr>
          <w:jc w:val="center"/>
        </w:trPr>
        <w:tc>
          <w:tcPr>
            <w:tcW w:w="9027" w:type="dxa"/>
            <w:gridSpan w:val="6"/>
            <w:tcBorders>
              <w:top w:val="single" w:sz="4" w:space="0" w:color="auto"/>
              <w:left w:val="single" w:sz="4" w:space="0" w:color="auto"/>
              <w:bottom w:val="single" w:sz="4" w:space="0" w:color="auto"/>
              <w:right w:val="single" w:sz="4" w:space="0" w:color="auto"/>
            </w:tcBorders>
            <w:hideMark/>
          </w:tcPr>
          <w:p w14:paraId="43972B95" w14:textId="77777777" w:rsidR="00245266" w:rsidRDefault="00245266">
            <w:pPr>
              <w:jc w:val="center"/>
              <w:rPr>
                <w:sz w:val="20"/>
              </w:rPr>
            </w:pPr>
            <w:r>
              <w:rPr>
                <w:i/>
                <w:sz w:val="20"/>
              </w:rPr>
              <w:fldChar w:fldCharType="begin">
                <w:ffData>
                  <w:name w:val="Passed"/>
                  <w:enabled/>
                  <w:calcOnExit w:val="0"/>
                  <w:statusText w:type="text" w:val="Check this button if the Test Case has passed."/>
                  <w:checkBox>
                    <w:size w:val="24"/>
                    <w:default w:val="1"/>
                  </w:checkBox>
                </w:ffData>
              </w:fldChar>
            </w:r>
            <w:bookmarkStart w:id="147" w:name="Passed"/>
            <w:r>
              <w:rPr>
                <w:i/>
                <w:sz w:val="20"/>
              </w:rPr>
              <w:instrText xml:space="preserve"> FORMCHECKBOX </w:instrText>
            </w:r>
            <w:r w:rsidR="00ED5F68">
              <w:rPr>
                <w:i/>
                <w:sz w:val="20"/>
              </w:rPr>
            </w:r>
            <w:r w:rsidR="00ED5F68">
              <w:rPr>
                <w:i/>
                <w:sz w:val="20"/>
              </w:rPr>
              <w:fldChar w:fldCharType="separate"/>
            </w:r>
            <w:r>
              <w:fldChar w:fldCharType="end"/>
            </w:r>
            <w:bookmarkEnd w:id="147"/>
            <w:r>
              <w:rPr>
                <w:i/>
                <w:sz w:val="22"/>
                <w:szCs w:val="28"/>
              </w:rPr>
              <w:t xml:space="preserve">Passed </w:t>
            </w:r>
            <w:r>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148" w:name="Failed"/>
            <w:r>
              <w:rPr>
                <w:i/>
                <w:sz w:val="22"/>
                <w:szCs w:val="28"/>
              </w:rPr>
              <w:instrText xml:space="preserve"> FORMCHECKBOX </w:instrText>
            </w:r>
            <w:r w:rsidR="00ED5F68">
              <w:rPr>
                <w:i/>
                <w:sz w:val="22"/>
                <w:szCs w:val="28"/>
              </w:rPr>
            </w:r>
            <w:r w:rsidR="00ED5F68">
              <w:rPr>
                <w:i/>
                <w:sz w:val="22"/>
                <w:szCs w:val="28"/>
              </w:rPr>
              <w:fldChar w:fldCharType="separate"/>
            </w:r>
            <w:r>
              <w:fldChar w:fldCharType="end"/>
            </w:r>
            <w:bookmarkEnd w:id="148"/>
            <w:r>
              <w:rPr>
                <w:i/>
                <w:sz w:val="22"/>
                <w:szCs w:val="28"/>
              </w:rPr>
              <w:t xml:space="preserve">Failed </w:t>
            </w:r>
            <w:bookmarkStart w:id="149" w:name="NotExecuted"/>
            <w:r>
              <w:fldChar w:fldCharType="begin">
                <w:ffData>
                  <w:name w:val="NotExecuted"/>
                  <w:enabled/>
                  <w:calcOnExit w:val="0"/>
                  <w:statusText w:type="text" w:val="Check this button if the Test Case could not be executed, Specify the reason too."/>
                  <w:checkBox>
                    <w:size w:val="24"/>
                    <w:default w:val="0"/>
                  </w:checkBox>
                </w:ffData>
              </w:fldChar>
            </w:r>
            <w:r>
              <w:rPr>
                <w:i/>
                <w:sz w:val="22"/>
                <w:szCs w:val="28"/>
              </w:rPr>
              <w:instrText xml:space="preserve"> FORMCHECKBOX </w:instrText>
            </w:r>
            <w:r w:rsidR="00ED5F68">
              <w:fldChar w:fldCharType="separate"/>
            </w:r>
            <w:r>
              <w:fldChar w:fldCharType="end"/>
            </w:r>
            <w:bookmarkEnd w:id="149"/>
            <w:r>
              <w:rPr>
                <w:i/>
                <w:sz w:val="22"/>
                <w:szCs w:val="28"/>
              </w:rPr>
              <w:t>Not Executed</w:t>
            </w:r>
          </w:p>
        </w:tc>
      </w:tr>
    </w:tbl>
    <w:p w14:paraId="53E6C574" w14:textId="77777777" w:rsidR="00245266" w:rsidRPr="00245266" w:rsidRDefault="00245266" w:rsidP="00245266"/>
    <w:p w14:paraId="38F2AD40" w14:textId="5C0C144F" w:rsidR="00245266" w:rsidRDefault="00245266" w:rsidP="00245266">
      <w:pPr>
        <w:pStyle w:val="Heading2"/>
      </w:pPr>
      <w:bookmarkStart w:id="150" w:name="_Toc135945354"/>
      <w:r>
        <w:t>Test Metrics</w:t>
      </w:r>
      <w:bookmarkEnd w:id="150"/>
    </w:p>
    <w:p w14:paraId="0B520AA6" w14:textId="39D450DA" w:rsidR="00245266" w:rsidRDefault="00245266" w:rsidP="00245266">
      <w:pPr>
        <w:pStyle w:val="Heading3"/>
        <w:numPr>
          <w:ilvl w:val="2"/>
          <w:numId w:val="52"/>
        </w:numPr>
      </w:pPr>
      <w:bookmarkStart w:id="151" w:name="_Toc113958807"/>
      <w:bookmarkStart w:id="152" w:name="_Toc135945355"/>
      <w:r>
        <w:t xml:space="preserve">Sample Test </w:t>
      </w:r>
      <w:r w:rsidR="00B31070">
        <w:t>C</w:t>
      </w:r>
      <w:r>
        <w:t xml:space="preserve">ase </w:t>
      </w:r>
      <w:bookmarkStart w:id="153" w:name="_Hlk135940837"/>
      <w:r>
        <w:t>Matric.No.1</w:t>
      </w:r>
      <w:bookmarkEnd w:id="151"/>
      <w:bookmarkEnd w:id="152"/>
      <w:bookmarkEnd w:id="153"/>
    </w:p>
    <w:p w14:paraId="348C9E92" w14:textId="77777777" w:rsidR="009C4FD5" w:rsidRPr="009C4FD5" w:rsidRDefault="009C4FD5" w:rsidP="009C4FD5"/>
    <w:p w14:paraId="276C1E32" w14:textId="0D3CCFC0" w:rsidR="00284FA5" w:rsidRDefault="00284FA5" w:rsidP="00284FA5">
      <w:pPr>
        <w:spacing w:line="276" w:lineRule="auto"/>
        <w:jc w:val="center"/>
        <w:rPr>
          <w:b/>
        </w:rPr>
      </w:pPr>
      <w:r>
        <w:rPr>
          <w:b/>
          <w:sz w:val="20"/>
          <w:szCs w:val="20"/>
        </w:rPr>
        <w:t>Table 1</w:t>
      </w:r>
      <w:r w:rsidR="00F47F03">
        <w:rPr>
          <w:b/>
          <w:sz w:val="20"/>
          <w:szCs w:val="20"/>
        </w:rPr>
        <w:t>5</w:t>
      </w:r>
      <w:r>
        <w:rPr>
          <w:b/>
          <w:sz w:val="20"/>
          <w:szCs w:val="20"/>
        </w:rPr>
        <w:t xml:space="preserve">: Test Case </w:t>
      </w:r>
      <w:r w:rsidRPr="00284FA5">
        <w:rPr>
          <w:b/>
          <w:sz w:val="20"/>
          <w:szCs w:val="20"/>
        </w:rPr>
        <w:t>Matric.No.1</w:t>
      </w:r>
    </w:p>
    <w:p w14:paraId="1DDFA290" w14:textId="5D34873E" w:rsidR="00284FA5" w:rsidRPr="00455FE7" w:rsidRDefault="00284FA5" w:rsidP="00455FE7">
      <w:pPr>
        <w:spacing w:line="276" w:lineRule="auto"/>
        <w:jc w:val="center"/>
        <w:rPr>
          <w:bCs/>
          <w:i/>
          <w:iCs/>
          <w:sz w:val="22"/>
          <w:szCs w:val="22"/>
        </w:rPr>
      </w:pPr>
      <w:r>
        <w:rPr>
          <w:bCs/>
          <w:i/>
          <w:iCs/>
          <w:sz w:val="22"/>
          <w:szCs w:val="22"/>
        </w:rPr>
        <w:t xml:space="preserve">Table shows the details about test </w:t>
      </w:r>
      <w:r w:rsidRPr="00284FA5">
        <w:rPr>
          <w:bCs/>
          <w:i/>
          <w:iCs/>
          <w:sz w:val="22"/>
          <w:szCs w:val="22"/>
        </w:rPr>
        <w:t>Matric.No.1</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245266" w14:paraId="657B5A99" w14:textId="77777777" w:rsidTr="00245266">
        <w:trPr>
          <w:jc w:val="center"/>
        </w:trPr>
        <w:tc>
          <w:tcPr>
            <w:tcW w:w="3397" w:type="dxa"/>
            <w:tcBorders>
              <w:top w:val="single" w:sz="4" w:space="0" w:color="auto"/>
              <w:left w:val="single" w:sz="4" w:space="0" w:color="auto"/>
              <w:bottom w:val="single" w:sz="4" w:space="0" w:color="auto"/>
              <w:right w:val="single" w:sz="4" w:space="0" w:color="auto"/>
            </w:tcBorders>
            <w:hideMark/>
          </w:tcPr>
          <w:p w14:paraId="2B715169" w14:textId="77777777" w:rsidR="00245266" w:rsidRDefault="00245266">
            <w:pPr>
              <w:pStyle w:val="TableHeader"/>
            </w:pPr>
            <w:r>
              <w:t>Metric</w:t>
            </w:r>
          </w:p>
        </w:tc>
        <w:tc>
          <w:tcPr>
            <w:tcW w:w="5670" w:type="dxa"/>
            <w:tcBorders>
              <w:top w:val="single" w:sz="4" w:space="0" w:color="auto"/>
              <w:left w:val="single" w:sz="4" w:space="0" w:color="auto"/>
              <w:bottom w:val="single" w:sz="4" w:space="0" w:color="auto"/>
              <w:right w:val="single" w:sz="4" w:space="0" w:color="auto"/>
            </w:tcBorders>
            <w:hideMark/>
          </w:tcPr>
          <w:p w14:paraId="354CFC64" w14:textId="77777777" w:rsidR="00245266" w:rsidRDefault="00245266">
            <w:pPr>
              <w:pStyle w:val="TableHeader"/>
            </w:pPr>
            <w:r>
              <w:t>Purpose</w:t>
            </w:r>
          </w:p>
        </w:tc>
      </w:tr>
      <w:tr w:rsidR="00245266" w14:paraId="569D19F6" w14:textId="77777777" w:rsidTr="00245266">
        <w:trPr>
          <w:jc w:val="center"/>
        </w:trPr>
        <w:tc>
          <w:tcPr>
            <w:tcW w:w="3397" w:type="dxa"/>
            <w:tcBorders>
              <w:top w:val="single" w:sz="4" w:space="0" w:color="auto"/>
              <w:left w:val="single" w:sz="4" w:space="0" w:color="auto"/>
              <w:bottom w:val="single" w:sz="4" w:space="0" w:color="auto"/>
              <w:right w:val="single" w:sz="4" w:space="0" w:color="auto"/>
            </w:tcBorders>
            <w:hideMark/>
          </w:tcPr>
          <w:p w14:paraId="484F8A5B" w14:textId="77777777" w:rsidR="00245266" w:rsidRDefault="00245266">
            <w:pPr>
              <w:pStyle w:val="TableHeader"/>
            </w:pPr>
            <w:r>
              <w:t>Number of Test Cases</w:t>
            </w:r>
          </w:p>
        </w:tc>
        <w:tc>
          <w:tcPr>
            <w:tcW w:w="5670" w:type="dxa"/>
            <w:tcBorders>
              <w:top w:val="single" w:sz="4" w:space="0" w:color="auto"/>
              <w:left w:val="single" w:sz="4" w:space="0" w:color="auto"/>
              <w:bottom w:val="single" w:sz="4" w:space="0" w:color="auto"/>
              <w:right w:val="single" w:sz="4" w:space="0" w:color="auto"/>
            </w:tcBorders>
            <w:hideMark/>
          </w:tcPr>
          <w:p w14:paraId="2E7B98AE" w14:textId="77777777" w:rsidR="00245266" w:rsidRDefault="00245266">
            <w:pPr>
              <w:widowControl w:val="0"/>
              <w:rPr>
                <w:color w:val="000000" w:themeColor="text1"/>
              </w:rPr>
            </w:pPr>
            <w:r>
              <w:rPr>
                <w:color w:val="000000" w:themeColor="text1"/>
              </w:rPr>
              <w:t>1</w:t>
            </w:r>
          </w:p>
        </w:tc>
      </w:tr>
      <w:tr w:rsidR="00245266" w14:paraId="09C9BED9" w14:textId="77777777" w:rsidTr="00245266">
        <w:trPr>
          <w:trHeight w:val="70"/>
          <w:jc w:val="center"/>
        </w:trPr>
        <w:tc>
          <w:tcPr>
            <w:tcW w:w="3397" w:type="dxa"/>
            <w:tcBorders>
              <w:top w:val="single" w:sz="4" w:space="0" w:color="auto"/>
              <w:left w:val="single" w:sz="4" w:space="0" w:color="auto"/>
              <w:bottom w:val="single" w:sz="4" w:space="0" w:color="auto"/>
              <w:right w:val="single" w:sz="4" w:space="0" w:color="auto"/>
            </w:tcBorders>
            <w:hideMark/>
          </w:tcPr>
          <w:p w14:paraId="63F9C888" w14:textId="77777777" w:rsidR="00245266" w:rsidRDefault="00245266">
            <w:pPr>
              <w:pStyle w:val="TableHeader"/>
            </w:pPr>
            <w:r>
              <w:t>Number of Test Cases Passed</w:t>
            </w:r>
          </w:p>
        </w:tc>
        <w:tc>
          <w:tcPr>
            <w:tcW w:w="5670" w:type="dxa"/>
            <w:tcBorders>
              <w:top w:val="single" w:sz="4" w:space="0" w:color="auto"/>
              <w:left w:val="single" w:sz="4" w:space="0" w:color="auto"/>
              <w:bottom w:val="single" w:sz="4" w:space="0" w:color="auto"/>
              <w:right w:val="single" w:sz="4" w:space="0" w:color="auto"/>
            </w:tcBorders>
            <w:hideMark/>
          </w:tcPr>
          <w:p w14:paraId="008F0544" w14:textId="77777777" w:rsidR="00245266" w:rsidRDefault="00245266">
            <w:pPr>
              <w:widowControl w:val="0"/>
              <w:rPr>
                <w:color w:val="000000" w:themeColor="text1"/>
              </w:rPr>
            </w:pPr>
            <w:r>
              <w:rPr>
                <w:color w:val="000000" w:themeColor="text1"/>
              </w:rPr>
              <w:t>1</w:t>
            </w:r>
          </w:p>
        </w:tc>
      </w:tr>
      <w:tr w:rsidR="00245266" w14:paraId="44C15BCE" w14:textId="77777777" w:rsidTr="00245266">
        <w:trPr>
          <w:trHeight w:val="279"/>
          <w:jc w:val="center"/>
        </w:trPr>
        <w:tc>
          <w:tcPr>
            <w:tcW w:w="3397" w:type="dxa"/>
            <w:tcBorders>
              <w:top w:val="single" w:sz="4" w:space="0" w:color="auto"/>
              <w:left w:val="single" w:sz="4" w:space="0" w:color="auto"/>
              <w:bottom w:val="single" w:sz="4" w:space="0" w:color="auto"/>
              <w:right w:val="single" w:sz="4" w:space="0" w:color="auto"/>
            </w:tcBorders>
            <w:hideMark/>
          </w:tcPr>
          <w:p w14:paraId="1BAB46B4" w14:textId="77777777" w:rsidR="00245266" w:rsidRDefault="00245266">
            <w:pPr>
              <w:pStyle w:val="TableHeader"/>
            </w:pPr>
            <w:r>
              <w:t>Number of Test Cases Failed</w:t>
            </w:r>
          </w:p>
        </w:tc>
        <w:tc>
          <w:tcPr>
            <w:tcW w:w="5670" w:type="dxa"/>
            <w:tcBorders>
              <w:top w:val="single" w:sz="4" w:space="0" w:color="auto"/>
              <w:left w:val="single" w:sz="4" w:space="0" w:color="auto"/>
              <w:bottom w:val="single" w:sz="4" w:space="0" w:color="auto"/>
              <w:right w:val="single" w:sz="4" w:space="0" w:color="auto"/>
            </w:tcBorders>
            <w:hideMark/>
          </w:tcPr>
          <w:p w14:paraId="14C42B64" w14:textId="77777777" w:rsidR="00245266" w:rsidRDefault="00245266">
            <w:pPr>
              <w:widowControl w:val="0"/>
              <w:rPr>
                <w:color w:val="000000" w:themeColor="text1"/>
              </w:rPr>
            </w:pPr>
            <w:r>
              <w:rPr>
                <w:color w:val="000000" w:themeColor="text1"/>
              </w:rPr>
              <w:t>0</w:t>
            </w:r>
          </w:p>
        </w:tc>
      </w:tr>
      <w:tr w:rsidR="00245266" w14:paraId="4B85A0DE" w14:textId="77777777" w:rsidTr="00245266">
        <w:trPr>
          <w:trHeight w:val="452"/>
          <w:jc w:val="center"/>
        </w:trPr>
        <w:tc>
          <w:tcPr>
            <w:tcW w:w="3397" w:type="dxa"/>
            <w:tcBorders>
              <w:top w:val="single" w:sz="4" w:space="0" w:color="auto"/>
              <w:left w:val="single" w:sz="4" w:space="0" w:color="auto"/>
              <w:bottom w:val="single" w:sz="4" w:space="0" w:color="auto"/>
              <w:right w:val="single" w:sz="4" w:space="0" w:color="auto"/>
            </w:tcBorders>
            <w:hideMark/>
          </w:tcPr>
          <w:p w14:paraId="48EBC012" w14:textId="77777777" w:rsidR="00245266" w:rsidRDefault="00245266">
            <w:pPr>
              <w:pStyle w:val="TableHeader"/>
            </w:pPr>
            <w:r>
              <w:t>Test Case Defect Density</w:t>
            </w:r>
          </w:p>
        </w:tc>
        <w:tc>
          <w:tcPr>
            <w:tcW w:w="5670" w:type="dxa"/>
            <w:tcBorders>
              <w:top w:val="single" w:sz="4" w:space="0" w:color="auto"/>
              <w:left w:val="single" w:sz="4" w:space="0" w:color="auto"/>
              <w:bottom w:val="single" w:sz="4" w:space="0" w:color="auto"/>
              <w:right w:val="single" w:sz="4" w:space="0" w:color="auto"/>
            </w:tcBorders>
            <w:vAlign w:val="center"/>
            <w:hideMark/>
          </w:tcPr>
          <w:p w14:paraId="1734469D" w14:textId="77777777" w:rsidR="00245266" w:rsidRDefault="00245266">
            <w:pPr>
              <w:widowControl w:val="0"/>
              <w:rPr>
                <w:color w:val="000000" w:themeColor="text1"/>
              </w:rPr>
            </w:pPr>
            <w:r>
              <w:rPr>
                <w:color w:val="000000" w:themeColor="text1"/>
              </w:rPr>
              <w:t>0</w:t>
            </w:r>
          </w:p>
        </w:tc>
      </w:tr>
      <w:tr w:rsidR="00245266" w14:paraId="7300E979" w14:textId="77777777" w:rsidTr="00245266">
        <w:trPr>
          <w:jc w:val="center"/>
        </w:trPr>
        <w:tc>
          <w:tcPr>
            <w:tcW w:w="3397" w:type="dxa"/>
            <w:tcBorders>
              <w:top w:val="single" w:sz="4" w:space="0" w:color="auto"/>
              <w:left w:val="single" w:sz="4" w:space="0" w:color="auto"/>
              <w:bottom w:val="single" w:sz="4" w:space="0" w:color="auto"/>
              <w:right w:val="single" w:sz="4" w:space="0" w:color="auto"/>
            </w:tcBorders>
            <w:hideMark/>
          </w:tcPr>
          <w:p w14:paraId="60794874" w14:textId="77777777" w:rsidR="00245266" w:rsidRDefault="00245266">
            <w:pPr>
              <w:pStyle w:val="TableHeader"/>
            </w:pPr>
            <w:r>
              <w:t>Test Case Effectiveness</w:t>
            </w:r>
          </w:p>
        </w:tc>
        <w:tc>
          <w:tcPr>
            <w:tcW w:w="5670" w:type="dxa"/>
            <w:tcBorders>
              <w:top w:val="single" w:sz="4" w:space="0" w:color="auto"/>
              <w:left w:val="single" w:sz="4" w:space="0" w:color="auto"/>
              <w:bottom w:val="single" w:sz="4" w:space="0" w:color="auto"/>
              <w:right w:val="single" w:sz="4" w:space="0" w:color="auto"/>
            </w:tcBorders>
            <w:hideMark/>
          </w:tcPr>
          <w:p w14:paraId="27DD61E2" w14:textId="77777777" w:rsidR="00245266" w:rsidRDefault="00245266">
            <w:pPr>
              <w:widowControl w:val="0"/>
              <w:rPr>
                <w:color w:val="000000" w:themeColor="text1"/>
              </w:rPr>
            </w:pPr>
            <w:r>
              <w:rPr>
                <w:color w:val="000000" w:themeColor="text1"/>
              </w:rPr>
              <w:t>100%</w:t>
            </w:r>
          </w:p>
        </w:tc>
      </w:tr>
      <w:tr w:rsidR="00245266" w14:paraId="741C07A2" w14:textId="77777777" w:rsidTr="00245266">
        <w:trPr>
          <w:jc w:val="center"/>
        </w:trPr>
        <w:tc>
          <w:tcPr>
            <w:tcW w:w="3397" w:type="dxa"/>
            <w:tcBorders>
              <w:top w:val="single" w:sz="4" w:space="0" w:color="auto"/>
              <w:left w:val="single" w:sz="4" w:space="0" w:color="auto"/>
              <w:bottom w:val="single" w:sz="4" w:space="0" w:color="auto"/>
              <w:right w:val="single" w:sz="4" w:space="0" w:color="auto"/>
            </w:tcBorders>
            <w:hideMark/>
          </w:tcPr>
          <w:p w14:paraId="0509C703" w14:textId="77777777" w:rsidR="00245266" w:rsidRDefault="00245266">
            <w:pPr>
              <w:pStyle w:val="TableHeader"/>
            </w:pPr>
            <w:r>
              <w:t>Traceability Matrix</w:t>
            </w:r>
          </w:p>
        </w:tc>
        <w:tc>
          <w:tcPr>
            <w:tcW w:w="5670" w:type="dxa"/>
            <w:tcBorders>
              <w:top w:val="single" w:sz="4" w:space="0" w:color="auto"/>
              <w:left w:val="single" w:sz="4" w:space="0" w:color="auto"/>
              <w:bottom w:val="single" w:sz="4" w:space="0" w:color="auto"/>
              <w:right w:val="single" w:sz="4" w:space="0" w:color="auto"/>
            </w:tcBorders>
            <w:hideMark/>
          </w:tcPr>
          <w:p w14:paraId="632481E6" w14:textId="77777777" w:rsidR="00245266" w:rsidRDefault="00245266">
            <w:pPr>
              <w:widowControl w:val="0"/>
              <w:rPr>
                <w:color w:val="000000" w:themeColor="text1"/>
              </w:rPr>
            </w:pPr>
            <w:r>
              <w:rPr>
                <w:color w:val="000000" w:themeColor="text1"/>
              </w:rPr>
              <w:t>REQ1 - The system should accurately detect and translate the sign for "hello"</w:t>
            </w:r>
          </w:p>
          <w:p w14:paraId="0A983D28" w14:textId="7EF66686" w:rsidR="00245266" w:rsidRDefault="00245266">
            <w:pPr>
              <w:widowControl w:val="0"/>
              <w:rPr>
                <w:color w:val="000000" w:themeColor="text1"/>
              </w:rPr>
            </w:pPr>
            <w:r>
              <w:rPr>
                <w:color w:val="000000" w:themeColor="text1"/>
              </w:rPr>
              <w:t>REQ2 - The system should accurately detect and translate the sign for "thank you"</w:t>
            </w:r>
          </w:p>
          <w:p w14:paraId="0D6EF0E4" w14:textId="77777777" w:rsidR="00245266" w:rsidRDefault="00245266">
            <w:pPr>
              <w:widowControl w:val="0"/>
              <w:rPr>
                <w:color w:val="000000" w:themeColor="text1"/>
              </w:rPr>
            </w:pPr>
            <w:r>
              <w:rPr>
                <w:color w:val="000000" w:themeColor="text1"/>
              </w:rPr>
              <w:t>REQ3 - The system should not display any translation if the user performs a gesture that is not recognized as a sign</w:t>
            </w:r>
          </w:p>
        </w:tc>
      </w:tr>
    </w:tbl>
    <w:p w14:paraId="25CF906E" w14:textId="77777777" w:rsidR="006E6E0D" w:rsidRPr="00CB16C7" w:rsidRDefault="006E6E0D" w:rsidP="006E6E0D">
      <w:pPr>
        <w:pStyle w:val="BodyText"/>
      </w:pPr>
    </w:p>
    <w:p w14:paraId="3C01951D" w14:textId="77777777" w:rsidR="00CB16C7" w:rsidRDefault="00CB16C7" w:rsidP="00CB16C7">
      <w:pPr>
        <w:pStyle w:val="Heading2"/>
      </w:pPr>
      <w:bookmarkStart w:id="154" w:name="_Toc135945356"/>
      <w:r>
        <w:t>Prototype</w:t>
      </w:r>
      <w:bookmarkEnd w:id="154"/>
    </w:p>
    <w:p w14:paraId="23C23E79" w14:textId="77777777" w:rsidR="00CB16C7" w:rsidRPr="00CB16C7" w:rsidRDefault="00CB16C7" w:rsidP="00B0064B">
      <w:pPr>
        <w:jc w:val="both"/>
      </w:pPr>
      <w:r w:rsidRPr="00CB16C7">
        <w:t>Our Prototype aims to develop a real-time human action recognition system that captures and analyzes actors' movements using state-of-the-art computer vision and machine learning techniques. The system uses OpenCV, a widely used open-source computer vision library, to capture and process video streams, enabling it to identify and track the actors in the scene. Simultaneously, it utilizes the MPholistic library to extract and analyze key body pose features, allowing for accurate and efficient recognition of different actions.</w:t>
      </w:r>
    </w:p>
    <w:p w14:paraId="6DE35FA0" w14:textId="77777777" w:rsidR="00CB16C7" w:rsidRPr="00CB16C7" w:rsidRDefault="00CB16C7" w:rsidP="00B0064B">
      <w:pPr>
        <w:jc w:val="both"/>
      </w:pPr>
      <w:r w:rsidRPr="00CB16C7">
        <w:t>The core of our system comprises two primary components: the actor detection and tracking module, and the sign classification module. The actor detection and tracking module employs OpenCV to capture and MediaPipe Holistic to process video streams in real-time. MP Holistic identifies and tracks the actors in the scene by analyzing their body shapes, movements, and postures. It then extracts key body pose features from the actors, such as joints, limbs, and angles, which serve as the basis for recognizing specific actions.</w:t>
      </w:r>
    </w:p>
    <w:p w14:paraId="46D87BC1" w14:textId="09EE4D46" w:rsidR="00CB16C7" w:rsidRPr="00CB16C7" w:rsidRDefault="00CB16C7" w:rsidP="00B0064B">
      <w:pPr>
        <w:jc w:val="both"/>
      </w:pPr>
      <w:r w:rsidRPr="00CB16C7">
        <w:t xml:space="preserve">Once the actors are detected and tracked, the sign classification module takes over. The key features extracted are then passed onto our Sign Language Detection Model that. By analyzing these key features, the model </w:t>
      </w:r>
      <w:r w:rsidR="00BB58CA" w:rsidRPr="00CB16C7">
        <w:t>can predict</w:t>
      </w:r>
      <w:r w:rsidRPr="00CB16C7">
        <w:t xml:space="preserve"> the most likely action being performed by each actor.</w:t>
      </w:r>
    </w:p>
    <w:p w14:paraId="7A10740D" w14:textId="77777777" w:rsidR="00CB16C7" w:rsidRPr="00CB16C7" w:rsidRDefault="00CB16C7" w:rsidP="00B0064B">
      <w:pPr>
        <w:jc w:val="both"/>
      </w:pPr>
      <w:r w:rsidRPr="00CB16C7">
        <w:t xml:space="preserve">To visualize and communicate the results, our system displays probability bars for each action label, with the percentages representing the confidence level of the predicted actions. This </w:t>
      </w:r>
      <w:r w:rsidRPr="00CB16C7">
        <w:lastRenderedPageBreak/>
        <w:t>enables users to quickly and easily understand the system's predictions and the degree of certainty associated with each action.</w:t>
      </w:r>
    </w:p>
    <w:p w14:paraId="644107DD" w14:textId="77777777" w:rsidR="00CB16C7" w:rsidRPr="00CB16C7" w:rsidRDefault="00CB16C7" w:rsidP="00B0064B">
      <w:pPr>
        <w:jc w:val="both"/>
      </w:pPr>
      <w:r w:rsidRPr="00CB16C7">
        <w:t>The highest probability label, representing the most likely action performed by the actor, is concatenated with a string placed above the actor's head in the video stream. This real-time display provides immediate feedback on the system's predictions, allowing users to validate the accuracy and reliability of the action recognition.</w:t>
      </w:r>
    </w:p>
    <w:p w14:paraId="3B50EA6D" w14:textId="408EA94C" w:rsidR="00CB16C7" w:rsidRPr="00CB16C7" w:rsidRDefault="00CB16C7" w:rsidP="00CB16C7">
      <w:pPr>
        <w:pStyle w:val="Heading2"/>
        <w:numPr>
          <w:ilvl w:val="0"/>
          <w:numId w:val="0"/>
        </w:numPr>
        <w:sectPr w:rsidR="00CB16C7" w:rsidRPr="00CB16C7">
          <w:headerReference w:type="even" r:id="rId40"/>
          <w:pgSz w:w="11909" w:h="16834"/>
          <w:pgMar w:top="1440" w:right="1440" w:bottom="1440" w:left="1440" w:header="720" w:footer="720" w:gutter="0"/>
          <w:cols w:space="720"/>
        </w:sectPr>
      </w:pPr>
      <w:r>
        <w:br/>
      </w:r>
    </w:p>
    <w:p w14:paraId="5E9C0F1E" w14:textId="2AF50E1C" w:rsidR="0018556C" w:rsidRPr="00764B53" w:rsidRDefault="0018556C" w:rsidP="00B136A3">
      <w:pPr>
        <w:spacing w:line="276" w:lineRule="auto"/>
        <w:jc w:val="center"/>
        <w:rPr>
          <w:bCs/>
          <w:i/>
          <w:iCs/>
          <w:sz w:val="2"/>
          <w:szCs w:val="2"/>
        </w:rPr>
      </w:pPr>
    </w:p>
    <w:p w14:paraId="5698071B" w14:textId="304D3857" w:rsidR="00DD309C" w:rsidRPr="00E92965" w:rsidRDefault="00DD309C">
      <w:pPr>
        <w:pStyle w:val="Heading1"/>
        <w:spacing w:before="120"/>
      </w:pPr>
      <w:bookmarkStart w:id="155" w:name="_Toc135945357"/>
      <w:r w:rsidRPr="00DD309C">
        <w:rPr>
          <w:lang w:val="en-US"/>
        </w:rPr>
        <w:t>Experimental Results and Discussion</w:t>
      </w:r>
      <w:bookmarkEnd w:id="155"/>
    </w:p>
    <w:p w14:paraId="1D772DA9" w14:textId="5682F924" w:rsidR="00E92965" w:rsidRDefault="00E92965" w:rsidP="00E92965">
      <w:pPr>
        <w:pStyle w:val="BodyText"/>
      </w:pPr>
      <w:r w:rsidRPr="00E92965">
        <w:t>This chapter lists the detailed requirements and setup of our prototype and experiments conducted to test it. Furthermore, analysis and a description of the results are also explained herein.</w:t>
      </w:r>
    </w:p>
    <w:p w14:paraId="51BCB6E0" w14:textId="286B9CCD" w:rsidR="00DC51E4" w:rsidRDefault="00DC51E4" w:rsidP="00DC51E4">
      <w:pPr>
        <w:pStyle w:val="Heading2"/>
      </w:pPr>
      <w:bookmarkStart w:id="156" w:name="_Toc135945358"/>
      <w:r>
        <w:t>Dataset Testing</w:t>
      </w:r>
      <w:bookmarkEnd w:id="156"/>
    </w:p>
    <w:p w14:paraId="31495028" w14:textId="77777777" w:rsidR="00DC51E4" w:rsidRDefault="00DC51E4" w:rsidP="00A10D1B">
      <w:pPr>
        <w:pStyle w:val="NormalWeb"/>
        <w:spacing w:before="0" w:beforeAutospacing="0" w:after="240" w:afterAutospacing="0"/>
        <w:jc w:val="both"/>
      </w:pPr>
      <w:r>
        <w:rPr>
          <w:color w:val="000000"/>
        </w:rPr>
        <w:t>We partitioned our dataset into training and testing data using a ratio of 3:1. Consequently, our training data comprises 9 samples for each of the 20 signs, resulting in a total of 180 samples. The testing data, on the other hand, consisted of 3 samples for each of the 20 signs, totaling 60 samples.</w:t>
      </w:r>
    </w:p>
    <w:p w14:paraId="6494EDC3" w14:textId="77777777" w:rsidR="00DC51E4" w:rsidRDefault="00DC51E4" w:rsidP="00A10D1B">
      <w:pPr>
        <w:pStyle w:val="NormalWeb"/>
        <w:spacing w:before="0" w:beforeAutospacing="0" w:after="240" w:afterAutospacing="0"/>
        <w:jc w:val="both"/>
      </w:pPr>
      <w:r>
        <w:rPr>
          <w:color w:val="000000"/>
        </w:rPr>
        <w:t>The results obtained from testing our model on various architectures using the testing data are summarized in the table below.</w:t>
      </w:r>
    </w:p>
    <w:p w14:paraId="40724CDF" w14:textId="77777777" w:rsidR="00DC51E4" w:rsidRDefault="00DC51E4" w:rsidP="00DC51E4"/>
    <w:p w14:paraId="48045715" w14:textId="66ECF30A" w:rsidR="00E85A2E" w:rsidRDefault="00E85A2E" w:rsidP="00E85A2E">
      <w:pPr>
        <w:spacing w:line="276" w:lineRule="auto"/>
        <w:jc w:val="center"/>
        <w:rPr>
          <w:b/>
        </w:rPr>
      </w:pPr>
      <w:r>
        <w:rPr>
          <w:b/>
          <w:sz w:val="20"/>
          <w:szCs w:val="20"/>
        </w:rPr>
        <w:t>Table 1</w:t>
      </w:r>
      <w:r w:rsidR="00CE7D06">
        <w:rPr>
          <w:b/>
          <w:sz w:val="20"/>
          <w:szCs w:val="20"/>
        </w:rPr>
        <w:t>6</w:t>
      </w:r>
      <w:r>
        <w:rPr>
          <w:b/>
          <w:sz w:val="20"/>
          <w:szCs w:val="20"/>
        </w:rPr>
        <w:t>: T</w:t>
      </w:r>
      <w:r w:rsidR="00CE7D06">
        <w:rPr>
          <w:b/>
          <w:sz w:val="20"/>
          <w:szCs w:val="20"/>
        </w:rPr>
        <w:t>esting Data Results</w:t>
      </w:r>
    </w:p>
    <w:p w14:paraId="4DEAE948" w14:textId="7327BC76" w:rsidR="00E85A2E" w:rsidRPr="00E85A2E" w:rsidRDefault="00E85A2E" w:rsidP="00E85A2E">
      <w:pPr>
        <w:spacing w:line="276" w:lineRule="auto"/>
        <w:jc w:val="center"/>
        <w:rPr>
          <w:bCs/>
          <w:i/>
          <w:iCs/>
          <w:sz w:val="22"/>
          <w:szCs w:val="22"/>
        </w:rPr>
      </w:pPr>
      <w:r>
        <w:rPr>
          <w:bCs/>
          <w:i/>
          <w:iCs/>
          <w:sz w:val="22"/>
          <w:szCs w:val="22"/>
        </w:rPr>
        <w:t>Table shows th</w:t>
      </w:r>
      <w:r w:rsidR="00CE7D06">
        <w:rPr>
          <w:bCs/>
          <w:i/>
          <w:iCs/>
          <w:sz w:val="22"/>
          <w:szCs w:val="22"/>
        </w:rPr>
        <w:t xml:space="preserve">e performance of model on multiple </w:t>
      </w:r>
      <w:r w:rsidR="00A80AC3">
        <w:rPr>
          <w:bCs/>
          <w:i/>
          <w:iCs/>
          <w:sz w:val="22"/>
          <w:szCs w:val="22"/>
        </w:rPr>
        <w:t>architectures.</w:t>
      </w:r>
    </w:p>
    <w:tbl>
      <w:tblPr>
        <w:tblW w:w="0" w:type="auto"/>
        <w:jc w:val="center"/>
        <w:tblCellMar>
          <w:top w:w="15" w:type="dxa"/>
          <w:left w:w="15" w:type="dxa"/>
          <w:bottom w:w="15" w:type="dxa"/>
          <w:right w:w="15" w:type="dxa"/>
        </w:tblCellMar>
        <w:tblLook w:val="04A0" w:firstRow="1" w:lastRow="0" w:firstColumn="1" w:lastColumn="0" w:noHBand="0" w:noVBand="1"/>
      </w:tblPr>
      <w:tblGrid>
        <w:gridCol w:w="2420"/>
        <w:gridCol w:w="1061"/>
        <w:gridCol w:w="1061"/>
        <w:gridCol w:w="1181"/>
        <w:gridCol w:w="1181"/>
      </w:tblGrid>
      <w:tr w:rsidR="00DC51E4" w14:paraId="10C530AA" w14:textId="77777777" w:rsidTr="00DC51E4">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BEA97" w14:textId="77777777" w:rsidR="00DC51E4" w:rsidRDefault="00DC51E4">
            <w:pPr>
              <w:pStyle w:val="NormalWeb"/>
              <w:spacing w:before="0" w:beforeAutospacing="0" w:after="0" w:afterAutospacing="0"/>
            </w:pPr>
            <w:r>
              <w:rPr>
                <w:b/>
                <w:bCs/>
                <w:color w:val="000000"/>
              </w:rPr>
              <w:t>Architecture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38C0F" w14:textId="77777777" w:rsidR="00DC51E4" w:rsidRDefault="00DC51E4">
            <w:pPr>
              <w:pStyle w:val="NormalWeb"/>
              <w:spacing w:before="0" w:beforeAutospacing="0" w:after="0" w:afterAutospacing="0"/>
              <w:jc w:val="center"/>
            </w:pPr>
            <w:r>
              <w:rPr>
                <w:b/>
                <w:bCs/>
                <w:color w:val="000000"/>
              </w:rPr>
              <w:t>3 Labels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CFD3" w14:textId="4C8000E5" w:rsidR="00DC51E4" w:rsidRDefault="00DC51E4">
            <w:pPr>
              <w:pStyle w:val="NormalWeb"/>
              <w:spacing w:before="0" w:beforeAutospacing="0" w:after="0" w:afterAutospacing="0"/>
              <w:jc w:val="center"/>
            </w:pPr>
            <w:r>
              <w:rPr>
                <w:b/>
                <w:bCs/>
                <w:color w:val="000000"/>
              </w:rPr>
              <w:t>5 Lab</w:t>
            </w:r>
            <w:r w:rsidR="008853D2">
              <w:rPr>
                <w:b/>
                <w:bCs/>
                <w:color w:val="000000"/>
              </w:rPr>
              <w:t>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AA38" w14:textId="355754D6" w:rsidR="00DC51E4" w:rsidRDefault="00DC51E4">
            <w:pPr>
              <w:pStyle w:val="NormalWeb"/>
              <w:spacing w:before="0" w:beforeAutospacing="0" w:after="0" w:afterAutospacing="0"/>
              <w:jc w:val="center"/>
            </w:pPr>
            <w:r>
              <w:rPr>
                <w:b/>
                <w:bCs/>
                <w:color w:val="000000"/>
              </w:rPr>
              <w:t>10 Lab</w:t>
            </w:r>
            <w:r w:rsidR="009E41ED">
              <w:rPr>
                <w:b/>
                <w:bCs/>
                <w:color w:val="000000"/>
              </w:rPr>
              <w:t>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F4A6" w14:textId="77777777" w:rsidR="00DC51E4" w:rsidRDefault="00DC51E4">
            <w:pPr>
              <w:pStyle w:val="NormalWeb"/>
              <w:spacing w:before="0" w:beforeAutospacing="0" w:after="0" w:afterAutospacing="0"/>
              <w:jc w:val="center"/>
            </w:pPr>
            <w:r>
              <w:rPr>
                <w:b/>
                <w:bCs/>
                <w:color w:val="000000"/>
              </w:rPr>
              <w:t>20 Labels</w:t>
            </w:r>
          </w:p>
        </w:tc>
      </w:tr>
      <w:tr w:rsidR="00DC51E4" w14:paraId="41354C82" w14:textId="77777777" w:rsidTr="00DC51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B19C" w14:textId="77777777" w:rsidR="00DC51E4" w:rsidRDefault="00DC51E4">
            <w:pPr>
              <w:pStyle w:val="NormalWeb"/>
              <w:spacing w:before="0" w:beforeAutospacing="0" w:after="0" w:afterAutospacing="0"/>
              <w:jc w:val="center"/>
            </w:pPr>
            <w:r>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B54B" w14:textId="77777777" w:rsidR="00DC51E4" w:rsidRDefault="00DC51E4">
            <w:pPr>
              <w:pStyle w:val="NormalWeb"/>
              <w:spacing w:before="0" w:beforeAutospacing="0" w:after="0" w:afterAutospacing="0"/>
              <w:jc w:val="center"/>
            </w:pPr>
            <w:r>
              <w:rPr>
                <w:color w:val="000000"/>
              </w:rPr>
              <w:t>90.00%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CF64" w14:textId="77777777" w:rsidR="00DC51E4" w:rsidRDefault="00DC51E4">
            <w:pPr>
              <w:pStyle w:val="NormalWeb"/>
              <w:spacing w:before="0" w:beforeAutospacing="0" w:after="0" w:afterAutospacing="0"/>
              <w:jc w:val="center"/>
            </w:pPr>
            <w:r>
              <w:rPr>
                <w:color w:val="000000"/>
              </w:rPr>
              <w:t>13.33%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24AA" w14:textId="77777777" w:rsidR="00DC51E4" w:rsidRDefault="00DC51E4">
            <w:pPr>
              <w:pStyle w:val="NormalWeb"/>
              <w:spacing w:before="0" w:beforeAutospacing="0" w:after="0" w:afterAutospacing="0"/>
              <w:jc w:val="center"/>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178D4" w14:textId="77777777" w:rsidR="00DC51E4" w:rsidRDefault="00DC51E4">
            <w:pPr>
              <w:pStyle w:val="NormalWeb"/>
              <w:spacing w:before="0" w:beforeAutospacing="0" w:after="0" w:afterAutospacing="0"/>
              <w:jc w:val="center"/>
            </w:pPr>
            <w:r>
              <w:rPr>
                <w:color w:val="000000"/>
              </w:rPr>
              <w:t>-</w:t>
            </w:r>
          </w:p>
        </w:tc>
      </w:tr>
      <w:tr w:rsidR="00DC51E4" w14:paraId="3CCB4045" w14:textId="77777777" w:rsidTr="00DC51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4FBDB" w14:textId="77777777" w:rsidR="00DC51E4" w:rsidRDefault="00DC51E4">
            <w:pPr>
              <w:pStyle w:val="NormalWeb"/>
              <w:spacing w:before="0" w:beforeAutospacing="0" w:after="0" w:afterAutospacing="0"/>
              <w:jc w:val="center"/>
            </w:pPr>
            <w:r>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ED83B" w14:textId="77777777" w:rsidR="00DC51E4" w:rsidRDefault="00DC51E4">
            <w:pPr>
              <w:pStyle w:val="NormalWeb"/>
              <w:spacing w:before="0" w:beforeAutospacing="0" w:after="0" w:afterAutospacing="0"/>
              <w:jc w:val="center"/>
            </w:pPr>
            <w:r>
              <w:rPr>
                <w:color w:val="000000"/>
              </w:rPr>
              <w:t>80.20%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9F07A" w14:textId="77777777" w:rsidR="00DC51E4" w:rsidRDefault="00DC51E4">
            <w:pPr>
              <w:pStyle w:val="NormalWeb"/>
              <w:spacing w:before="0" w:beforeAutospacing="0" w:after="0" w:afterAutospacing="0"/>
              <w:jc w:val="center"/>
            </w:pPr>
            <w:r>
              <w:rPr>
                <w:color w:val="000000"/>
              </w:rPr>
              <w:t>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B5622" w14:textId="77777777" w:rsidR="00DC51E4" w:rsidRDefault="00DC51E4">
            <w:pPr>
              <w:pStyle w:val="NormalWeb"/>
              <w:spacing w:before="0" w:beforeAutospacing="0" w:after="0" w:afterAutospacing="0"/>
              <w:jc w:val="center"/>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419B6" w14:textId="77777777" w:rsidR="00DC51E4" w:rsidRDefault="00DC51E4">
            <w:pPr>
              <w:pStyle w:val="NormalWeb"/>
              <w:spacing w:before="0" w:beforeAutospacing="0" w:after="0" w:afterAutospacing="0"/>
              <w:jc w:val="center"/>
            </w:pPr>
            <w:r>
              <w:rPr>
                <w:color w:val="000000"/>
              </w:rPr>
              <w:t>-</w:t>
            </w:r>
          </w:p>
        </w:tc>
      </w:tr>
      <w:tr w:rsidR="00DC51E4" w14:paraId="0E4B8B34" w14:textId="77777777" w:rsidTr="00DC51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D794C" w14:textId="77777777" w:rsidR="00DC51E4" w:rsidRDefault="00DC51E4">
            <w:pPr>
              <w:pStyle w:val="NormalWeb"/>
              <w:spacing w:before="0" w:beforeAutospacing="0" w:after="0" w:afterAutospacing="0"/>
              <w:jc w:val="cente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3777" w14:textId="77777777" w:rsidR="00DC51E4" w:rsidRDefault="00DC51E4">
            <w:pPr>
              <w:pStyle w:val="NormalWeb"/>
              <w:spacing w:before="0" w:beforeAutospacing="0" w:after="0" w:afterAutospacing="0"/>
              <w:jc w:val="center"/>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3CEC9" w14:textId="00EF0C0B" w:rsidR="00DC51E4" w:rsidRDefault="003B101A">
            <w:pPr>
              <w:pStyle w:val="NormalWeb"/>
              <w:spacing w:before="0" w:beforeAutospacing="0" w:after="0" w:afterAutospacing="0"/>
              <w:jc w:val="center"/>
            </w:pPr>
            <w:r>
              <w:rPr>
                <w:color w:val="000000"/>
              </w:rPr>
              <w:t>93</w:t>
            </w:r>
            <w:r w:rsidR="00DC51E4">
              <w:rPr>
                <w:color w:val="000000"/>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0C6EC" w14:textId="77777777" w:rsidR="00DC51E4" w:rsidRDefault="00DC51E4">
            <w:pPr>
              <w:pStyle w:val="NormalWeb"/>
              <w:spacing w:before="0" w:beforeAutospacing="0" w:after="0" w:afterAutospacing="0"/>
              <w:jc w:val="center"/>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BED4D" w14:textId="77777777" w:rsidR="00DC51E4" w:rsidRDefault="00DC51E4">
            <w:pPr>
              <w:pStyle w:val="NormalWeb"/>
              <w:spacing w:before="0" w:beforeAutospacing="0" w:after="0" w:afterAutospacing="0"/>
              <w:jc w:val="center"/>
            </w:pPr>
            <w:r>
              <w:rPr>
                <w:color w:val="000000"/>
              </w:rPr>
              <w:t>20.00%</w:t>
            </w:r>
          </w:p>
        </w:tc>
      </w:tr>
    </w:tbl>
    <w:p w14:paraId="1B45BC59" w14:textId="09E516E7" w:rsidR="00DC51E4" w:rsidRPr="00DC51E4" w:rsidRDefault="00DC51E4" w:rsidP="00DC51E4"/>
    <w:p w14:paraId="6EAC0CDC" w14:textId="231D889D" w:rsidR="00DC51E4" w:rsidRDefault="00DC51E4" w:rsidP="00DC51E4">
      <w:pPr>
        <w:pStyle w:val="Heading2"/>
      </w:pPr>
      <w:bookmarkStart w:id="157" w:name="_Toc135945359"/>
      <w:r>
        <w:t>Live Testing</w:t>
      </w:r>
      <w:bookmarkEnd w:id="157"/>
    </w:p>
    <w:p w14:paraId="41050F2F" w14:textId="10B7886B" w:rsidR="00CB3177" w:rsidRPr="00CB3177" w:rsidRDefault="00CB3177" w:rsidP="00A10D1B">
      <w:pPr>
        <w:jc w:val="both"/>
      </w:pPr>
      <w:r>
        <w:rPr>
          <w:color w:val="000000"/>
        </w:rPr>
        <w:t>After our LSTM model used the above-described dataset to train the weights, it was ready for testing. Testing was done using the same 1080p web camera. The same signers who were used to collect the dataset were used for testing purposes as well. Four experiments were conducted, which are described in detail in the following sections.</w:t>
      </w:r>
    </w:p>
    <w:p w14:paraId="6A6F6272" w14:textId="7F178772" w:rsidR="00DC51E4" w:rsidRDefault="00DC51E4" w:rsidP="00DC51E4">
      <w:pPr>
        <w:pStyle w:val="Heading3"/>
      </w:pPr>
      <w:bookmarkStart w:id="158" w:name="_Toc135945360"/>
      <w:r>
        <w:t>Experimental Setup</w:t>
      </w:r>
      <w:bookmarkEnd w:id="158"/>
    </w:p>
    <w:p w14:paraId="63959A47" w14:textId="77777777" w:rsidR="00CB3177" w:rsidRDefault="00CB3177" w:rsidP="00A10D1B">
      <w:pPr>
        <w:pStyle w:val="NormalWeb"/>
        <w:spacing w:before="0" w:beforeAutospacing="0" w:after="240" w:afterAutospacing="0"/>
        <w:jc w:val="both"/>
      </w:pPr>
      <w:r>
        <w:rPr>
          <w:color w:val="000000"/>
        </w:rPr>
        <w:t>In these experiments, a 1080p web camera was employed as the hardware for both dataset preparation and testing purposes.</w:t>
      </w:r>
    </w:p>
    <w:p w14:paraId="7D4C8702" w14:textId="77777777" w:rsidR="00CB3177" w:rsidRDefault="00CB3177" w:rsidP="00A10D1B">
      <w:pPr>
        <w:pStyle w:val="NormalWeb"/>
        <w:spacing w:before="0" w:beforeAutospacing="0" w:after="240" w:afterAutospacing="0"/>
        <w:jc w:val="both"/>
      </w:pPr>
      <w:r>
        <w:rPr>
          <w:color w:val="000000"/>
        </w:rPr>
        <w:t>For each sign, it was tested against two distinct backgrounds: a whiteboard and a library setting. The same clothing was worn during each background variation.</w:t>
      </w:r>
    </w:p>
    <w:p w14:paraId="7BE4432C" w14:textId="77777777" w:rsidR="00CB3177" w:rsidRDefault="00CB3177" w:rsidP="00A10D1B">
      <w:pPr>
        <w:pStyle w:val="NormalWeb"/>
        <w:spacing w:before="0" w:beforeAutospacing="0" w:after="240" w:afterAutospacing="0"/>
        <w:jc w:val="both"/>
        <w:rPr>
          <w:color w:val="000000"/>
        </w:rPr>
      </w:pPr>
      <w:r>
        <w:rPr>
          <w:color w:val="000000"/>
        </w:rPr>
        <w:t>Two signers participated in the live testing sessions. The male signer has a height of 5 feet 8 inches and is 22 years old, while the female signer has a height of 5 feet 5 inches and is also 22 years old. The details of the setup are summarized in the table below.</w:t>
      </w:r>
    </w:p>
    <w:p w14:paraId="33457630" w14:textId="77777777" w:rsidR="00E85A2E" w:rsidRDefault="00E85A2E" w:rsidP="00CB3177">
      <w:pPr>
        <w:pStyle w:val="NormalWeb"/>
        <w:spacing w:before="0" w:beforeAutospacing="0" w:after="0" w:afterAutospacing="0"/>
      </w:pPr>
    </w:p>
    <w:p w14:paraId="60CD832A" w14:textId="77777777" w:rsidR="005F222B" w:rsidRDefault="005F222B" w:rsidP="00CB3177">
      <w:pPr>
        <w:pStyle w:val="NormalWeb"/>
        <w:spacing w:before="0" w:beforeAutospacing="0" w:after="0" w:afterAutospacing="0"/>
      </w:pPr>
    </w:p>
    <w:p w14:paraId="413F7520" w14:textId="77777777" w:rsidR="005F222B" w:rsidRDefault="005F222B" w:rsidP="00CB3177">
      <w:pPr>
        <w:pStyle w:val="NormalWeb"/>
        <w:spacing w:before="0" w:beforeAutospacing="0" w:after="0" w:afterAutospacing="0"/>
      </w:pPr>
    </w:p>
    <w:p w14:paraId="6C36EC0D" w14:textId="77777777" w:rsidR="005F222B" w:rsidRDefault="005F222B" w:rsidP="00CB3177">
      <w:pPr>
        <w:pStyle w:val="NormalWeb"/>
        <w:spacing w:before="0" w:beforeAutospacing="0" w:after="0" w:afterAutospacing="0"/>
      </w:pPr>
    </w:p>
    <w:p w14:paraId="3A64DFC8" w14:textId="77777777" w:rsidR="005F222B" w:rsidRDefault="005F222B" w:rsidP="00CB3177">
      <w:pPr>
        <w:pStyle w:val="NormalWeb"/>
        <w:spacing w:before="0" w:beforeAutospacing="0" w:after="0" w:afterAutospacing="0"/>
      </w:pPr>
    </w:p>
    <w:p w14:paraId="0AD3D8DF" w14:textId="13B56751" w:rsidR="00E85A2E" w:rsidRDefault="00E85A2E" w:rsidP="00E85A2E">
      <w:pPr>
        <w:spacing w:line="276" w:lineRule="auto"/>
        <w:jc w:val="center"/>
        <w:rPr>
          <w:b/>
        </w:rPr>
      </w:pPr>
      <w:r>
        <w:rPr>
          <w:b/>
          <w:sz w:val="20"/>
          <w:szCs w:val="20"/>
        </w:rPr>
        <w:t>Table 1</w:t>
      </w:r>
      <w:r w:rsidR="002B5013">
        <w:rPr>
          <w:b/>
          <w:sz w:val="20"/>
          <w:szCs w:val="20"/>
        </w:rPr>
        <w:t>7</w:t>
      </w:r>
      <w:r>
        <w:rPr>
          <w:b/>
          <w:sz w:val="20"/>
          <w:szCs w:val="20"/>
        </w:rPr>
        <w:t xml:space="preserve">: </w:t>
      </w:r>
      <w:r w:rsidR="0049556F">
        <w:rPr>
          <w:b/>
          <w:sz w:val="20"/>
          <w:szCs w:val="20"/>
        </w:rPr>
        <w:t>Experimental Setup Summary</w:t>
      </w:r>
    </w:p>
    <w:p w14:paraId="7EF1DB1A" w14:textId="01297CFC" w:rsidR="00CB3177" w:rsidRPr="00E85A2E" w:rsidRDefault="00E85A2E" w:rsidP="00E85A2E">
      <w:pPr>
        <w:spacing w:line="276" w:lineRule="auto"/>
        <w:jc w:val="center"/>
        <w:rPr>
          <w:bCs/>
          <w:i/>
          <w:iCs/>
          <w:sz w:val="22"/>
          <w:szCs w:val="22"/>
        </w:rPr>
      </w:pPr>
      <w:r>
        <w:rPr>
          <w:bCs/>
          <w:i/>
          <w:iCs/>
          <w:sz w:val="22"/>
          <w:szCs w:val="22"/>
        </w:rPr>
        <w:t xml:space="preserve">Table shows the details </w:t>
      </w:r>
      <w:r w:rsidR="0049556F">
        <w:rPr>
          <w:bCs/>
          <w:i/>
          <w:iCs/>
          <w:sz w:val="22"/>
          <w:szCs w:val="22"/>
        </w:rPr>
        <w:t xml:space="preserve">about live experimental </w:t>
      </w:r>
      <w:r w:rsidR="00B31070">
        <w:rPr>
          <w:bCs/>
          <w:i/>
          <w:iCs/>
          <w:sz w:val="22"/>
          <w:szCs w:val="22"/>
        </w:rPr>
        <w:t>setup.</w:t>
      </w:r>
    </w:p>
    <w:tbl>
      <w:tblPr>
        <w:tblW w:w="0" w:type="auto"/>
        <w:jc w:val="center"/>
        <w:tblCellMar>
          <w:top w:w="15" w:type="dxa"/>
          <w:left w:w="15" w:type="dxa"/>
          <w:bottom w:w="15" w:type="dxa"/>
          <w:right w:w="15" w:type="dxa"/>
        </w:tblCellMar>
        <w:tblLook w:val="04A0" w:firstRow="1" w:lastRow="0" w:firstColumn="1" w:lastColumn="0" w:noHBand="0" w:noVBand="1"/>
      </w:tblPr>
      <w:tblGrid>
        <w:gridCol w:w="2327"/>
        <w:gridCol w:w="2466"/>
        <w:gridCol w:w="1468"/>
        <w:gridCol w:w="907"/>
      </w:tblGrid>
      <w:tr w:rsidR="00CB3177" w14:paraId="107CC117" w14:textId="77777777" w:rsidTr="00CB31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78D9" w14:textId="77777777" w:rsidR="00CB3177" w:rsidRDefault="00CB3177">
            <w:pPr>
              <w:pStyle w:val="NormalWeb"/>
              <w:spacing w:before="0" w:beforeAutospacing="0" w:after="0" w:afterAutospacing="0"/>
              <w:jc w:val="center"/>
            </w:pPr>
            <w:r>
              <w:rPr>
                <w:b/>
                <w:bCs/>
                <w:color w:val="000000"/>
              </w:rPr>
              <w:t>Experiment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BCED0" w14:textId="77777777" w:rsidR="00CB3177" w:rsidRDefault="00CB3177">
            <w:pPr>
              <w:pStyle w:val="NormalWeb"/>
              <w:spacing w:before="0" w:beforeAutospacing="0" w:after="0" w:afterAutospacing="0"/>
              <w:jc w:val="center"/>
            </w:pPr>
            <w:r>
              <w:rPr>
                <w:b/>
                <w:bCs/>
                <w:color w:val="000000"/>
              </w:rPr>
              <w:t>Distance from camera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9BAF5" w14:textId="77777777" w:rsidR="00CB3177" w:rsidRDefault="00CB3177">
            <w:pPr>
              <w:pStyle w:val="NormalWeb"/>
              <w:spacing w:before="0" w:beforeAutospacing="0" w:after="0" w:afterAutospacing="0"/>
              <w:jc w:val="center"/>
            </w:pPr>
            <w:r>
              <w:rPr>
                <w:b/>
                <w:bCs/>
                <w:color w:val="000000"/>
              </w:rPr>
              <w:t>Background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2817" w14:textId="77777777" w:rsidR="00CB3177" w:rsidRDefault="00CB3177">
            <w:pPr>
              <w:pStyle w:val="NormalWeb"/>
              <w:spacing w:before="0" w:beforeAutospacing="0" w:after="0" w:afterAutospacing="0"/>
              <w:jc w:val="center"/>
            </w:pPr>
            <w:r>
              <w:rPr>
                <w:b/>
                <w:bCs/>
                <w:color w:val="000000"/>
              </w:rPr>
              <w:t>Signer</w:t>
            </w:r>
          </w:p>
        </w:tc>
      </w:tr>
      <w:tr w:rsidR="00CB3177" w14:paraId="1AE07A27" w14:textId="77777777" w:rsidTr="00CB31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54D1" w14:textId="77777777" w:rsidR="00CB3177" w:rsidRDefault="00CB3177">
            <w:pPr>
              <w:pStyle w:val="NormalWeb"/>
              <w:spacing w:before="0" w:beforeAutospacing="0" w:after="0" w:afterAutospacing="0"/>
              <w:jc w:val="center"/>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A9803" w14:textId="77777777" w:rsidR="00CB3177" w:rsidRDefault="00CB3177">
            <w:pPr>
              <w:pStyle w:val="NormalWeb"/>
              <w:spacing w:before="0" w:beforeAutospacing="0" w:after="0" w:afterAutospacing="0"/>
              <w:jc w:val="center"/>
            </w:pPr>
            <w:r>
              <w:rPr>
                <w:color w:val="000000"/>
              </w:rPr>
              <w:t>3 feet 11 inches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8CE0" w14:textId="2730B680" w:rsidR="00CB3177" w:rsidRDefault="00CB3177">
            <w:pPr>
              <w:pStyle w:val="NormalWeb"/>
              <w:spacing w:before="0" w:beforeAutospacing="0" w:after="0" w:afterAutospacing="0"/>
              <w:jc w:val="center"/>
            </w:pPr>
            <w:r>
              <w:rPr>
                <w:color w:val="000000"/>
              </w:rPr>
              <w:t>Bookshelves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7226E" w14:textId="77777777" w:rsidR="00CB3177" w:rsidRDefault="00CB3177">
            <w:pPr>
              <w:pStyle w:val="NormalWeb"/>
              <w:spacing w:before="0" w:beforeAutospacing="0" w:after="0" w:afterAutospacing="0"/>
              <w:jc w:val="center"/>
            </w:pPr>
            <w:r>
              <w:rPr>
                <w:color w:val="000000"/>
              </w:rPr>
              <w:t>Female</w:t>
            </w:r>
          </w:p>
        </w:tc>
      </w:tr>
      <w:tr w:rsidR="00CB3177" w14:paraId="4CCC20C7" w14:textId="77777777" w:rsidTr="00CB31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AF9BE" w14:textId="77777777" w:rsidR="00CB3177" w:rsidRDefault="00CB3177">
            <w:pPr>
              <w:pStyle w:val="NormalWeb"/>
              <w:spacing w:before="0" w:beforeAutospacing="0" w:after="0" w:afterAutospacing="0"/>
              <w:jc w:val="center"/>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BC41F" w14:textId="77777777" w:rsidR="00CB3177" w:rsidRDefault="00CB3177">
            <w:pPr>
              <w:pStyle w:val="NormalWeb"/>
              <w:spacing w:before="0" w:beforeAutospacing="0" w:after="0" w:afterAutospacing="0"/>
              <w:jc w:val="center"/>
            </w:pPr>
            <w:r>
              <w:rPr>
                <w:color w:val="000000"/>
              </w:rPr>
              <w:t>3 feet 11 inches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F816D" w14:textId="77777777" w:rsidR="00CB3177" w:rsidRDefault="00CB3177">
            <w:pPr>
              <w:pStyle w:val="NormalWeb"/>
              <w:spacing w:before="0" w:beforeAutospacing="0" w:after="0" w:afterAutospacing="0"/>
              <w:jc w:val="center"/>
            </w:pPr>
            <w:r>
              <w:rPr>
                <w:color w:val="000000"/>
              </w:rPr>
              <w:t>White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4F3DD" w14:textId="77777777" w:rsidR="00CB3177" w:rsidRDefault="00CB3177">
            <w:pPr>
              <w:pStyle w:val="NormalWeb"/>
              <w:spacing w:before="0" w:beforeAutospacing="0" w:after="0" w:afterAutospacing="0"/>
              <w:jc w:val="center"/>
            </w:pPr>
            <w:r>
              <w:rPr>
                <w:color w:val="000000"/>
              </w:rPr>
              <w:t>Female</w:t>
            </w:r>
          </w:p>
        </w:tc>
      </w:tr>
      <w:tr w:rsidR="00CB3177" w14:paraId="72C60C85" w14:textId="77777777" w:rsidTr="00CB31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254AC" w14:textId="77777777" w:rsidR="00CB3177" w:rsidRDefault="00CB3177">
            <w:pPr>
              <w:pStyle w:val="NormalWeb"/>
              <w:spacing w:before="0" w:beforeAutospacing="0" w:after="0" w:afterAutospacing="0"/>
              <w:jc w:val="center"/>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73748" w14:textId="77777777" w:rsidR="00CB3177" w:rsidRDefault="00CB3177">
            <w:pPr>
              <w:pStyle w:val="NormalWeb"/>
              <w:spacing w:before="0" w:beforeAutospacing="0" w:after="0" w:afterAutospacing="0"/>
              <w:jc w:val="center"/>
            </w:pPr>
            <w:r>
              <w:rPr>
                <w:color w:val="000000"/>
              </w:rPr>
              <w:t>3 feet 11 inches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0951B" w14:textId="38FA7246" w:rsidR="00CB3177" w:rsidRDefault="00CB3177">
            <w:pPr>
              <w:pStyle w:val="NormalWeb"/>
              <w:spacing w:before="0" w:beforeAutospacing="0" w:after="0" w:afterAutospacing="0"/>
              <w:jc w:val="center"/>
            </w:pPr>
            <w:r>
              <w:rPr>
                <w:color w:val="000000"/>
              </w:rPr>
              <w:t>Bookshelves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4FF60" w14:textId="77777777" w:rsidR="00CB3177" w:rsidRDefault="00CB3177">
            <w:pPr>
              <w:pStyle w:val="NormalWeb"/>
              <w:spacing w:before="0" w:beforeAutospacing="0" w:after="0" w:afterAutospacing="0"/>
              <w:jc w:val="center"/>
            </w:pPr>
            <w:r>
              <w:rPr>
                <w:color w:val="000000"/>
              </w:rPr>
              <w:t>Male</w:t>
            </w:r>
          </w:p>
        </w:tc>
      </w:tr>
      <w:tr w:rsidR="00CB3177" w14:paraId="1D05E70C" w14:textId="77777777" w:rsidTr="00CB31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33E4" w14:textId="77777777" w:rsidR="00CB3177" w:rsidRDefault="00CB3177">
            <w:pPr>
              <w:pStyle w:val="NormalWeb"/>
              <w:spacing w:before="0" w:beforeAutospacing="0" w:after="0" w:afterAutospacing="0"/>
              <w:jc w:val="center"/>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2891F" w14:textId="77777777" w:rsidR="00CB3177" w:rsidRDefault="00CB3177">
            <w:pPr>
              <w:pStyle w:val="NormalWeb"/>
              <w:spacing w:before="0" w:beforeAutospacing="0" w:after="0" w:afterAutospacing="0"/>
              <w:jc w:val="center"/>
            </w:pPr>
            <w:r>
              <w:rPr>
                <w:color w:val="000000"/>
              </w:rPr>
              <w:t>3 feet 11 inches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33531" w14:textId="77777777" w:rsidR="00CB3177" w:rsidRDefault="00CB3177">
            <w:pPr>
              <w:pStyle w:val="NormalWeb"/>
              <w:spacing w:before="0" w:beforeAutospacing="0" w:after="0" w:afterAutospacing="0"/>
              <w:jc w:val="center"/>
            </w:pPr>
            <w:r>
              <w:rPr>
                <w:color w:val="000000"/>
              </w:rPr>
              <w:t>White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C64DA" w14:textId="77777777" w:rsidR="00CB3177" w:rsidRDefault="00CB3177">
            <w:pPr>
              <w:pStyle w:val="NormalWeb"/>
              <w:spacing w:before="0" w:beforeAutospacing="0" w:after="0" w:afterAutospacing="0"/>
              <w:jc w:val="center"/>
            </w:pPr>
            <w:r>
              <w:rPr>
                <w:color w:val="000000"/>
              </w:rPr>
              <w:t>Male</w:t>
            </w:r>
          </w:p>
        </w:tc>
      </w:tr>
    </w:tbl>
    <w:p w14:paraId="7F9D8F85" w14:textId="77777777" w:rsidR="00CB3177" w:rsidRPr="00CB3177" w:rsidRDefault="00CB3177" w:rsidP="00CB3177"/>
    <w:p w14:paraId="1019ACA9" w14:textId="0E9FB4E6" w:rsidR="00DC51E4" w:rsidRDefault="00DC51E4" w:rsidP="00DC51E4">
      <w:pPr>
        <w:pStyle w:val="Heading3"/>
      </w:pPr>
      <w:bookmarkStart w:id="159" w:name="_Toc135945361"/>
      <w:r>
        <w:t>Experimental Results</w:t>
      </w:r>
      <w:bookmarkEnd w:id="159"/>
    </w:p>
    <w:p w14:paraId="35EA62B6" w14:textId="21D39444" w:rsidR="00CB3177" w:rsidRDefault="00CB3177" w:rsidP="00A10D1B">
      <w:pPr>
        <w:pStyle w:val="NormalWeb"/>
        <w:spacing w:before="0" w:beforeAutospacing="0" w:after="240" w:afterAutospacing="0"/>
        <w:jc w:val="both"/>
      </w:pPr>
      <w:r>
        <w:rPr>
          <w:color w:val="000000"/>
        </w:rPr>
        <w:t>The signs performed and tested by signers were: Yes, No, Help me, Please, Thank you, Sorry, Goodbye, Hello, Name, I love you, Where</w:t>
      </w:r>
      <w:r w:rsidR="00485078">
        <w:rPr>
          <w:color w:val="000000"/>
        </w:rPr>
        <w:t>,</w:t>
      </w:r>
      <w:r>
        <w:rPr>
          <w:color w:val="000000"/>
        </w:rPr>
        <w:t xml:space="preserve"> When, Why, How, Eat, Drink, More, Finished, Bathroom, and Friend.</w:t>
      </w:r>
    </w:p>
    <w:p w14:paraId="7BD9B3F5" w14:textId="1CC97D0F" w:rsidR="00CB3177" w:rsidRDefault="00CB3177" w:rsidP="00A10D1B">
      <w:pPr>
        <w:pStyle w:val="NormalWeb"/>
        <w:spacing w:before="0" w:beforeAutospacing="0" w:after="240" w:afterAutospacing="0"/>
        <w:jc w:val="both"/>
        <w:rPr>
          <w:color w:val="000000"/>
        </w:rPr>
      </w:pPr>
      <w:r>
        <w:rPr>
          <w:color w:val="000000"/>
        </w:rPr>
        <w:t xml:space="preserve">The tables below summarize the </w:t>
      </w:r>
      <w:bookmarkStart w:id="160" w:name="_Hlk135944493"/>
      <w:r>
        <w:rPr>
          <w:color w:val="000000"/>
        </w:rPr>
        <w:t>results of live testing experiments</w:t>
      </w:r>
      <w:bookmarkEnd w:id="160"/>
      <w:r>
        <w:rPr>
          <w:color w:val="000000"/>
        </w:rPr>
        <w:t xml:space="preserve">. A tick </w:t>
      </w:r>
      <w:r w:rsidR="00C4001F">
        <w:rPr>
          <w:color w:val="000000"/>
        </w:rPr>
        <w:t>(</w:t>
      </w:r>
      <w:r w:rsidR="00C4001F" w:rsidRPr="00485078">
        <w:rPr>
          <w:rFonts w:ascii="Segoe UI Symbol" w:hAnsi="Segoe UI Symbol" w:cs="Segoe UI Symbol"/>
        </w:rPr>
        <w:t>✔</w:t>
      </w:r>
      <w:r w:rsidR="00C4001F">
        <w:rPr>
          <w:rFonts w:ascii="Segoe UI Symbol" w:hAnsi="Segoe UI Symbol" w:cs="Segoe UI Symbol"/>
        </w:rPr>
        <w:t xml:space="preserve">) </w:t>
      </w:r>
      <w:r>
        <w:rPr>
          <w:color w:val="000000"/>
        </w:rPr>
        <w:t xml:space="preserve">indicates that our model correctly predicted the performed sign, while a cross </w:t>
      </w:r>
      <w:r w:rsidR="00C4001F">
        <w:rPr>
          <w:color w:val="000000"/>
        </w:rPr>
        <w:t>(</w:t>
      </w:r>
      <w:r w:rsidR="00C4001F" w:rsidRPr="007B26DD">
        <w:rPr>
          <w:rFonts w:ascii="Segoe UI Symbol" w:hAnsi="Segoe UI Symbol" w:cs="Segoe UI Symbol"/>
        </w:rPr>
        <w:t>✘</w:t>
      </w:r>
      <w:r w:rsidR="00C4001F">
        <w:rPr>
          <w:rFonts w:ascii="Segoe UI Symbol" w:hAnsi="Segoe UI Symbol" w:cs="Segoe UI Symbol"/>
        </w:rPr>
        <w:t>)</w:t>
      </w:r>
      <w:r>
        <w:rPr>
          <w:color w:val="000000"/>
        </w:rPr>
        <w:t xml:space="preserve"> indicates that the predicted sign did not match the performed sign.</w:t>
      </w:r>
    </w:p>
    <w:p w14:paraId="69C9BEC2" w14:textId="77777777" w:rsidR="00E85A2E" w:rsidRDefault="00E85A2E" w:rsidP="00CB3177">
      <w:pPr>
        <w:pStyle w:val="NormalWeb"/>
        <w:spacing w:before="0" w:beforeAutospacing="0" w:after="0" w:afterAutospacing="0"/>
      </w:pPr>
    </w:p>
    <w:p w14:paraId="61CCA5BB" w14:textId="10D4733D" w:rsidR="00E85A2E" w:rsidRDefault="00E85A2E" w:rsidP="00E85A2E">
      <w:pPr>
        <w:spacing w:line="276" w:lineRule="auto"/>
        <w:jc w:val="center"/>
        <w:rPr>
          <w:b/>
        </w:rPr>
      </w:pPr>
      <w:r>
        <w:rPr>
          <w:b/>
          <w:sz w:val="20"/>
          <w:szCs w:val="20"/>
        </w:rPr>
        <w:t>Table 1</w:t>
      </w:r>
      <w:r w:rsidR="002B5013">
        <w:rPr>
          <w:b/>
          <w:sz w:val="20"/>
          <w:szCs w:val="20"/>
        </w:rPr>
        <w:t>8</w:t>
      </w:r>
      <w:r>
        <w:rPr>
          <w:b/>
          <w:sz w:val="20"/>
          <w:szCs w:val="20"/>
        </w:rPr>
        <w:t xml:space="preserve">: </w:t>
      </w:r>
      <w:r w:rsidR="0049556F">
        <w:rPr>
          <w:b/>
          <w:sz w:val="20"/>
          <w:szCs w:val="20"/>
        </w:rPr>
        <w:t>Live Testing Results</w:t>
      </w:r>
    </w:p>
    <w:p w14:paraId="69D9C805" w14:textId="6DA7E42F" w:rsidR="00CB3177" w:rsidRPr="00E85A2E" w:rsidRDefault="00E85A2E" w:rsidP="00E85A2E">
      <w:pPr>
        <w:spacing w:line="276" w:lineRule="auto"/>
        <w:jc w:val="center"/>
        <w:rPr>
          <w:bCs/>
          <w:i/>
          <w:iCs/>
          <w:sz w:val="22"/>
          <w:szCs w:val="22"/>
        </w:rPr>
      </w:pPr>
      <w:r>
        <w:rPr>
          <w:bCs/>
          <w:i/>
          <w:iCs/>
          <w:sz w:val="22"/>
          <w:szCs w:val="22"/>
        </w:rPr>
        <w:t>Table shows the details</w:t>
      </w:r>
      <w:r w:rsidR="0049556F">
        <w:rPr>
          <w:bCs/>
          <w:i/>
          <w:iCs/>
          <w:sz w:val="22"/>
          <w:szCs w:val="22"/>
        </w:rPr>
        <w:t xml:space="preserve"> of </w:t>
      </w:r>
      <w:r w:rsidR="0049556F" w:rsidRPr="0049556F">
        <w:rPr>
          <w:bCs/>
          <w:i/>
          <w:iCs/>
          <w:sz w:val="22"/>
          <w:szCs w:val="22"/>
        </w:rPr>
        <w:t xml:space="preserve">results of live testing </w:t>
      </w:r>
      <w:r w:rsidR="002B5013" w:rsidRPr="0049556F">
        <w:rPr>
          <w:bCs/>
          <w:i/>
          <w:iCs/>
          <w:sz w:val="22"/>
          <w:szCs w:val="22"/>
        </w:rPr>
        <w:t>experiments.</w:t>
      </w:r>
    </w:p>
    <w:tbl>
      <w:tblPr>
        <w:tblW w:w="9026" w:type="dxa"/>
        <w:tblCellMar>
          <w:top w:w="15" w:type="dxa"/>
          <w:left w:w="15" w:type="dxa"/>
          <w:bottom w:w="15" w:type="dxa"/>
          <w:right w:w="15" w:type="dxa"/>
        </w:tblCellMar>
        <w:tblLook w:val="04A0" w:firstRow="1" w:lastRow="0" w:firstColumn="1" w:lastColumn="0" w:noHBand="0" w:noVBand="1"/>
      </w:tblPr>
      <w:tblGrid>
        <w:gridCol w:w="2446"/>
        <w:gridCol w:w="1645"/>
        <w:gridCol w:w="1645"/>
        <w:gridCol w:w="1645"/>
        <w:gridCol w:w="1645"/>
      </w:tblGrid>
      <w:tr w:rsidR="00CB3177" w14:paraId="6AA6C0B6" w14:textId="77777777" w:rsidTr="00CB317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B5822" w14:textId="77777777" w:rsidR="00CB3177" w:rsidRDefault="00CB3177"/>
          <w:p w14:paraId="13D0F4E9" w14:textId="77777777" w:rsidR="00CB3177" w:rsidRDefault="00CB3177">
            <w:pPr>
              <w:pStyle w:val="NormalWeb"/>
              <w:spacing w:before="0" w:beforeAutospacing="0" w:after="0" w:afterAutospacing="0"/>
              <w:jc w:val="center"/>
            </w:pPr>
            <w:r>
              <w:rPr>
                <w:b/>
                <w:bCs/>
                <w:color w:val="000000"/>
              </w:rPr>
              <w:t>Label</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38FA" w14:textId="77777777" w:rsidR="00CB3177" w:rsidRDefault="00CB3177">
            <w:pPr>
              <w:pStyle w:val="NormalWeb"/>
              <w:spacing w:before="0" w:beforeAutospacing="0" w:after="0" w:afterAutospacing="0"/>
              <w:jc w:val="center"/>
            </w:pPr>
            <w:r>
              <w:rPr>
                <w:b/>
                <w:bCs/>
                <w:color w:val="000000"/>
              </w:rPr>
              <w:t>Model Prediction for Experiment </w:t>
            </w:r>
          </w:p>
        </w:tc>
      </w:tr>
      <w:tr w:rsidR="00CB3177" w14:paraId="1FF4C255" w14:textId="77777777" w:rsidTr="00CB317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3BE38E" w14:textId="77777777" w:rsidR="00CB3177" w:rsidRDefault="00CB317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8579" w14:textId="77777777" w:rsidR="00CB3177" w:rsidRDefault="00CB3177">
            <w:pPr>
              <w:pStyle w:val="NormalWeb"/>
              <w:spacing w:before="0" w:beforeAutospacing="0" w:after="0" w:afterAutospacing="0"/>
              <w:jc w:val="center"/>
            </w:pPr>
            <w:r>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E1FFD" w14:textId="77777777" w:rsidR="00CB3177" w:rsidRDefault="00CB3177">
            <w:pPr>
              <w:pStyle w:val="NormalWeb"/>
              <w:spacing w:before="0" w:beforeAutospacing="0" w:after="0" w:afterAutospacing="0"/>
              <w:jc w:val="center"/>
            </w:pPr>
            <w:r>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0D1E" w14:textId="77777777" w:rsidR="00CB3177" w:rsidRDefault="00CB3177">
            <w:pPr>
              <w:pStyle w:val="NormalWeb"/>
              <w:spacing w:before="0" w:beforeAutospacing="0" w:after="0" w:afterAutospacing="0"/>
              <w:jc w:val="cente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1A6E" w14:textId="77777777" w:rsidR="00CB3177" w:rsidRDefault="00CB3177">
            <w:pPr>
              <w:pStyle w:val="NormalWeb"/>
              <w:spacing w:before="0" w:beforeAutospacing="0" w:after="0" w:afterAutospacing="0"/>
              <w:jc w:val="center"/>
            </w:pPr>
            <w:r>
              <w:rPr>
                <w:b/>
                <w:bCs/>
                <w:color w:val="000000"/>
              </w:rPr>
              <w:t>4</w:t>
            </w:r>
          </w:p>
        </w:tc>
      </w:tr>
      <w:tr w:rsidR="00CB3177" w14:paraId="3DA74FFD"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FFE97" w14:textId="77777777" w:rsidR="00CB3177" w:rsidRDefault="00CB3177">
            <w:pPr>
              <w:pStyle w:val="NormalWeb"/>
              <w:spacing w:before="0" w:beforeAutospacing="0" w:after="0" w:afterAutospacing="0"/>
              <w:jc w:val="center"/>
            </w:pPr>
            <w:r>
              <w:rPr>
                <w:b/>
                <w:bCs/>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693D0" w14:textId="200D379D"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16BCE" w14:textId="1444A5B3"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17E1F" w14:textId="0A80913E"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0659E" w14:textId="1157D2AC"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4B3C072A"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84D6" w14:textId="77777777" w:rsidR="00CB3177" w:rsidRDefault="00CB3177">
            <w:pPr>
              <w:pStyle w:val="NormalWeb"/>
              <w:spacing w:before="0" w:beforeAutospacing="0" w:after="0" w:afterAutospacing="0"/>
              <w:jc w:val="center"/>
            </w:pPr>
            <w:r>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8DD1B" w14:textId="2E388A07"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4D11" w14:textId="3B79B6D4"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47378" w14:textId="706BFEBF"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EAAD2" w14:textId="50814D25"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692AF4BF"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BBE08" w14:textId="77777777" w:rsidR="00CB3177" w:rsidRDefault="00CB3177">
            <w:pPr>
              <w:pStyle w:val="NormalWeb"/>
              <w:spacing w:before="0" w:beforeAutospacing="0" w:after="0" w:afterAutospacing="0"/>
              <w:jc w:val="center"/>
            </w:pPr>
            <w:r>
              <w:rPr>
                <w:b/>
                <w:bCs/>
                <w:color w:val="000000"/>
              </w:rPr>
              <w:t>Help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628B2" w14:textId="1B9F35D0"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4352B" w14:textId="4884D473"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79CD" w14:textId="277A6B9F"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9CBE" w14:textId="6F8931A8" w:rsidR="00CB3177" w:rsidRDefault="00485078">
            <w:pPr>
              <w:pStyle w:val="NormalWeb"/>
              <w:spacing w:before="0" w:beforeAutospacing="0" w:after="0" w:afterAutospacing="0"/>
              <w:jc w:val="center"/>
            </w:pPr>
            <w:r w:rsidRPr="00485078">
              <w:rPr>
                <w:rFonts w:ascii="Segoe UI Symbol" w:hAnsi="Segoe UI Symbol" w:cs="Segoe UI Symbol"/>
              </w:rPr>
              <w:t>✔</w:t>
            </w:r>
          </w:p>
        </w:tc>
      </w:tr>
      <w:tr w:rsidR="00CB3177" w14:paraId="6B3F90DD"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276B" w14:textId="77777777" w:rsidR="00CB3177" w:rsidRDefault="00CB3177">
            <w:pPr>
              <w:pStyle w:val="NormalWeb"/>
              <w:spacing w:before="0" w:beforeAutospacing="0" w:after="0" w:afterAutospacing="0"/>
              <w:jc w:val="center"/>
            </w:pPr>
            <w:r>
              <w:rPr>
                <w:b/>
                <w:bCs/>
                <w:color w:val="000000"/>
              </w:rPr>
              <w:t>Please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0FA27" w14:textId="768624A6"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9928B" w14:textId="415F7B22"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7B962" w14:textId="322BDC63"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FCB1A" w14:textId="77D1195F"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76C53739"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56833" w14:textId="77777777" w:rsidR="00CB3177" w:rsidRDefault="00CB3177">
            <w:pPr>
              <w:pStyle w:val="NormalWeb"/>
              <w:spacing w:before="0" w:beforeAutospacing="0" w:after="0" w:afterAutospacing="0"/>
              <w:jc w:val="center"/>
            </w:pPr>
            <w:r>
              <w:rPr>
                <w:b/>
                <w:bCs/>
                <w:color w:val="000000"/>
              </w:rPr>
              <w:t>Thank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B0E05" w14:textId="158E8E26"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5B713" w14:textId="1D03BDA0"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305D" w14:textId="4A879F51"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53F2B" w14:textId="2EEE6633" w:rsidR="00CB3177" w:rsidRDefault="00485078">
            <w:pPr>
              <w:pStyle w:val="NormalWeb"/>
              <w:spacing w:before="0" w:beforeAutospacing="0" w:after="0" w:afterAutospacing="0"/>
              <w:jc w:val="center"/>
            </w:pPr>
            <w:r w:rsidRPr="00485078">
              <w:rPr>
                <w:rFonts w:ascii="Segoe UI Symbol" w:hAnsi="Segoe UI Symbol" w:cs="Segoe UI Symbol"/>
              </w:rPr>
              <w:t>✔</w:t>
            </w:r>
          </w:p>
        </w:tc>
      </w:tr>
      <w:tr w:rsidR="00CB3177" w14:paraId="6D3F1B35"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48769" w14:textId="77777777" w:rsidR="00CB3177" w:rsidRDefault="00CB3177">
            <w:pPr>
              <w:pStyle w:val="NormalWeb"/>
              <w:spacing w:before="0" w:beforeAutospacing="0" w:after="0" w:afterAutospacing="0"/>
              <w:jc w:val="center"/>
            </w:pPr>
            <w:r>
              <w:rPr>
                <w:b/>
                <w:bCs/>
                <w:color w:val="000000"/>
              </w:rPr>
              <w:t>Sorry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8ACF" w14:textId="6E8DB955"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8DB81" w14:textId="389E209E"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98F18" w14:textId="1D4A8CBE"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38481" w14:textId="710D460D"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13DA4B1E"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3B1FF" w14:textId="77777777" w:rsidR="00CB3177" w:rsidRDefault="00CB3177">
            <w:pPr>
              <w:pStyle w:val="NormalWeb"/>
              <w:spacing w:before="0" w:beforeAutospacing="0" w:after="0" w:afterAutospacing="0"/>
              <w:jc w:val="center"/>
            </w:pPr>
            <w:r>
              <w:rPr>
                <w:b/>
                <w:bCs/>
                <w:color w:val="000000"/>
              </w:rPr>
              <w:t>Goodbye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0534A" w14:textId="1BA8C267"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F495" w14:textId="768DB0EC"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EC289" w14:textId="287530BC"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9C368" w14:textId="248739F9"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32FD270B"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08BAD" w14:textId="77777777" w:rsidR="00CB3177" w:rsidRDefault="00CB3177">
            <w:pPr>
              <w:pStyle w:val="NormalWeb"/>
              <w:spacing w:before="0" w:beforeAutospacing="0" w:after="0" w:afterAutospacing="0"/>
              <w:jc w:val="center"/>
            </w:pPr>
            <w:r>
              <w:rPr>
                <w:b/>
                <w:bCs/>
                <w:color w:val="000000"/>
              </w:rPr>
              <w:t>Hello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B3428" w14:textId="74254DF3"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CA0DF" w14:textId="7D78D3E1"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69A5" w14:textId="13CE592C"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5C897" w14:textId="0DD5C270"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13E99497"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F90D6" w14:textId="77777777" w:rsidR="00CB3177" w:rsidRDefault="00CB3177">
            <w:pPr>
              <w:pStyle w:val="NormalWeb"/>
              <w:spacing w:before="0" w:beforeAutospacing="0" w:after="0" w:afterAutospacing="0"/>
              <w:jc w:val="center"/>
            </w:pPr>
            <w:r>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24B" w14:textId="0A28BB10"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A24D6" w14:textId="41688D9C"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40B6B" w14:textId="15A51F4F"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6F45F" w14:textId="20079D41"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7B68099E"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6218D" w14:textId="77777777" w:rsidR="00CB3177" w:rsidRDefault="00CB3177">
            <w:pPr>
              <w:pStyle w:val="NormalWeb"/>
              <w:spacing w:before="0" w:beforeAutospacing="0" w:after="0" w:afterAutospacing="0"/>
              <w:jc w:val="center"/>
            </w:pPr>
            <w:r>
              <w:rPr>
                <w:b/>
                <w:bCs/>
                <w:color w:val="000000"/>
              </w:rPr>
              <w:lastRenderedPageBreak/>
              <w:t>I Love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D6A5" w14:textId="301CC7CE"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492B" w14:textId="71190C5A"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BD34" w14:textId="1E10A015"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251C6" w14:textId="0F7201BA"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74EC93F6"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F9CB" w14:textId="77777777" w:rsidR="00CB3177" w:rsidRDefault="00CB3177">
            <w:pPr>
              <w:pStyle w:val="NormalWeb"/>
              <w:spacing w:before="0" w:beforeAutospacing="0" w:after="0" w:afterAutospacing="0"/>
              <w:jc w:val="center"/>
            </w:pPr>
            <w:r>
              <w:rPr>
                <w:b/>
                <w:bCs/>
                <w:color w:val="000000"/>
              </w:rPr>
              <w:t>Where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C347" w14:textId="417B8C37"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C4F2A" w14:textId="305E6A39"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5C5F7" w14:textId="629580DE"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8680D" w14:textId="2F9DCB03"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76805418"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52B05" w14:textId="77777777" w:rsidR="00CB3177" w:rsidRDefault="00CB3177">
            <w:pPr>
              <w:pStyle w:val="NormalWeb"/>
              <w:spacing w:before="0" w:beforeAutospacing="0" w:after="0" w:afterAutospacing="0"/>
              <w:jc w:val="center"/>
            </w:pPr>
            <w:r>
              <w:rPr>
                <w:b/>
                <w:bCs/>
                <w:color w:val="000000"/>
              </w:rPr>
              <w:t>When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032F7" w14:textId="0BB22D72"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E089" w14:textId="2D563EEF"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5A118" w14:textId="38ACDC8A"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1DE77" w14:textId="3FD3F257"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54670C83"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06E5" w14:textId="77777777" w:rsidR="00CB3177" w:rsidRDefault="00CB3177">
            <w:pPr>
              <w:pStyle w:val="NormalWeb"/>
              <w:spacing w:before="0" w:beforeAutospacing="0" w:after="0" w:afterAutospacing="0"/>
              <w:jc w:val="center"/>
            </w:pPr>
            <w:r>
              <w:rPr>
                <w:b/>
                <w:bCs/>
                <w:color w:val="000000"/>
              </w:rPr>
              <w:t>Why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04180" w14:textId="267A3E06"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DC230" w14:textId="6E78B509"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7A7C" w14:textId="739C6B48"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D917" w14:textId="72718E0D"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1978BB80"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7F088" w14:textId="77777777" w:rsidR="00CB3177" w:rsidRDefault="00CB3177">
            <w:pPr>
              <w:pStyle w:val="NormalWeb"/>
              <w:spacing w:before="0" w:beforeAutospacing="0" w:after="0" w:afterAutospacing="0"/>
              <w:jc w:val="center"/>
            </w:pPr>
            <w:r>
              <w:rPr>
                <w:b/>
                <w:bCs/>
                <w:color w:val="000000"/>
              </w:rPr>
              <w:t>How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5D50" w14:textId="48B9F2BE"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F799D" w14:textId="08FD735E"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54AD" w14:textId="6A175F37"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461D" w14:textId="032C2B69" w:rsidR="00CB3177" w:rsidRDefault="007B26DD">
            <w:pPr>
              <w:pStyle w:val="NormalWeb"/>
              <w:spacing w:before="0" w:beforeAutospacing="0" w:after="0" w:afterAutospacing="0"/>
              <w:jc w:val="center"/>
            </w:pPr>
            <w:r w:rsidRPr="007B26DD">
              <w:rPr>
                <w:rFonts w:ascii="Segoe UI Symbol" w:hAnsi="Segoe UI Symbol" w:cs="Segoe UI Symbol"/>
              </w:rPr>
              <w:t>✘</w:t>
            </w:r>
          </w:p>
        </w:tc>
      </w:tr>
      <w:tr w:rsidR="00CB3177" w14:paraId="5086AC71"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E5CE" w14:textId="77777777" w:rsidR="00CB3177" w:rsidRDefault="00CB3177">
            <w:pPr>
              <w:pStyle w:val="NormalWeb"/>
              <w:spacing w:before="0" w:beforeAutospacing="0" w:after="0" w:afterAutospacing="0"/>
              <w:jc w:val="center"/>
            </w:pPr>
            <w:r>
              <w:rPr>
                <w:b/>
                <w:bCs/>
                <w:color w:val="000000"/>
              </w:rPr>
              <w:t>Eat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5F48A" w14:textId="5B296DBD"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330C4" w14:textId="1DFFACB1" w:rsidR="00CB3177" w:rsidRDefault="00485078">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2B8DB" w14:textId="5CBE6BA8" w:rsidR="00CB3177" w:rsidRDefault="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6161" w14:textId="0A8CE3E5" w:rsidR="00CB3177" w:rsidRDefault="00485078">
            <w:pPr>
              <w:pStyle w:val="NormalWeb"/>
              <w:spacing w:before="0" w:beforeAutospacing="0" w:after="0" w:afterAutospacing="0"/>
              <w:jc w:val="center"/>
            </w:pPr>
            <w:r w:rsidRPr="00485078">
              <w:rPr>
                <w:rFonts w:ascii="Segoe UI Symbol" w:hAnsi="Segoe UI Symbol" w:cs="Segoe UI Symbol"/>
              </w:rPr>
              <w:t>✔</w:t>
            </w:r>
          </w:p>
        </w:tc>
      </w:tr>
      <w:tr w:rsidR="007B26DD" w14:paraId="59CCC3AF"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23B99" w14:textId="77777777" w:rsidR="007B26DD" w:rsidRDefault="007B26DD" w:rsidP="007B26DD">
            <w:pPr>
              <w:pStyle w:val="NormalWeb"/>
              <w:spacing w:before="0" w:beforeAutospacing="0" w:after="0" w:afterAutospacing="0"/>
              <w:jc w:val="center"/>
            </w:pPr>
            <w:r>
              <w:rPr>
                <w:b/>
                <w:bCs/>
                <w:color w:val="000000"/>
              </w:rPr>
              <w:t>Drink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4089" w14:textId="143A530B" w:rsidR="007B26DD" w:rsidRDefault="007B26DD" w:rsidP="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9AD73" w14:textId="6E611658" w:rsidR="007B26DD" w:rsidRDefault="007B26DD" w:rsidP="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FDAE9" w14:textId="14E658D8" w:rsidR="007B26DD" w:rsidRDefault="007B26DD" w:rsidP="007B26DD">
            <w:pPr>
              <w:pStyle w:val="NormalWeb"/>
              <w:spacing w:before="0" w:beforeAutospacing="0" w:after="0" w:afterAutospacing="0"/>
              <w:jc w:val="center"/>
            </w:pPr>
            <w:r w:rsidRPr="006B0856">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F715" w14:textId="14BCACAE" w:rsidR="007B26DD" w:rsidRDefault="007B26DD" w:rsidP="007B26DD">
            <w:pPr>
              <w:pStyle w:val="NormalWeb"/>
              <w:spacing w:before="0" w:beforeAutospacing="0" w:after="0" w:afterAutospacing="0"/>
              <w:jc w:val="center"/>
            </w:pPr>
            <w:r w:rsidRPr="006B0856">
              <w:rPr>
                <w:rFonts w:ascii="Segoe UI Symbol" w:hAnsi="Segoe UI Symbol" w:cs="Segoe UI Symbol"/>
              </w:rPr>
              <w:t>✘</w:t>
            </w:r>
          </w:p>
        </w:tc>
      </w:tr>
      <w:tr w:rsidR="007B26DD" w14:paraId="59EC5AB9"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EF5C" w14:textId="77777777" w:rsidR="007B26DD" w:rsidRDefault="007B26DD" w:rsidP="007B26DD">
            <w:pPr>
              <w:pStyle w:val="NormalWeb"/>
              <w:spacing w:before="0" w:beforeAutospacing="0" w:after="0" w:afterAutospacing="0"/>
              <w:jc w:val="center"/>
            </w:pPr>
            <w:r>
              <w:rPr>
                <w:b/>
                <w:bCs/>
                <w:color w:val="000000"/>
              </w:rPr>
              <w:t>More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A6DA4" w14:textId="7E4955BB" w:rsidR="007B26DD" w:rsidRDefault="007B26DD" w:rsidP="007B26DD">
            <w:pPr>
              <w:pStyle w:val="NormalWeb"/>
              <w:spacing w:before="0" w:beforeAutospacing="0" w:after="0" w:afterAutospacing="0"/>
              <w:jc w:val="center"/>
            </w:pPr>
            <w:r w:rsidRPr="009E474B">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D28E2" w14:textId="44DECAB9" w:rsidR="007B26DD" w:rsidRDefault="007B26DD" w:rsidP="007B26DD">
            <w:pPr>
              <w:pStyle w:val="NormalWeb"/>
              <w:spacing w:before="0" w:beforeAutospacing="0" w:after="0" w:afterAutospacing="0"/>
              <w:jc w:val="center"/>
            </w:pPr>
            <w:r w:rsidRPr="009E474B">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64D21" w14:textId="4F27E9B3" w:rsidR="007B26DD" w:rsidRDefault="007B26DD" w:rsidP="007B26DD">
            <w:pPr>
              <w:pStyle w:val="NormalWeb"/>
              <w:spacing w:before="0" w:beforeAutospacing="0" w:after="0" w:afterAutospacing="0"/>
              <w:jc w:val="center"/>
            </w:pPr>
            <w:r w:rsidRPr="006B0856">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9BB89" w14:textId="246F0131" w:rsidR="007B26DD" w:rsidRDefault="007B26DD" w:rsidP="007B26DD">
            <w:pPr>
              <w:pStyle w:val="NormalWeb"/>
              <w:spacing w:before="0" w:beforeAutospacing="0" w:after="0" w:afterAutospacing="0"/>
              <w:jc w:val="center"/>
            </w:pPr>
            <w:r w:rsidRPr="006B0856">
              <w:rPr>
                <w:rFonts w:ascii="Segoe UI Symbol" w:hAnsi="Segoe UI Symbol" w:cs="Segoe UI Symbol"/>
              </w:rPr>
              <w:t>✘</w:t>
            </w:r>
          </w:p>
        </w:tc>
      </w:tr>
      <w:tr w:rsidR="007B26DD" w14:paraId="0E62FC56"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150E2" w14:textId="77777777" w:rsidR="007B26DD" w:rsidRDefault="007B26DD" w:rsidP="007B26DD">
            <w:pPr>
              <w:pStyle w:val="NormalWeb"/>
              <w:spacing w:before="0" w:beforeAutospacing="0" w:after="0" w:afterAutospacing="0"/>
              <w:jc w:val="center"/>
            </w:pPr>
            <w:r>
              <w:rPr>
                <w:b/>
                <w:bCs/>
                <w:color w:val="000000"/>
              </w:rPr>
              <w:t>Finished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DA99" w14:textId="2D1A1ECB" w:rsidR="007B26DD" w:rsidRDefault="007B26DD" w:rsidP="007B26DD">
            <w:pPr>
              <w:pStyle w:val="NormalWeb"/>
              <w:spacing w:before="0" w:beforeAutospacing="0" w:after="0" w:afterAutospacing="0"/>
              <w:jc w:val="center"/>
            </w:pPr>
            <w:r w:rsidRPr="00A26C5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FA06" w14:textId="74EA02E7" w:rsidR="007B26DD" w:rsidRDefault="007B26DD" w:rsidP="007B26DD">
            <w:pPr>
              <w:pStyle w:val="NormalWeb"/>
              <w:spacing w:before="0" w:beforeAutospacing="0" w:after="0" w:afterAutospacing="0"/>
              <w:jc w:val="center"/>
            </w:pPr>
            <w:r w:rsidRPr="00A26C5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274E0" w14:textId="52ADE9F9" w:rsidR="007B26DD" w:rsidRDefault="007B26DD" w:rsidP="007B26DD">
            <w:pPr>
              <w:pStyle w:val="NormalWeb"/>
              <w:spacing w:before="0" w:beforeAutospacing="0" w:after="0" w:afterAutospacing="0"/>
              <w:jc w:val="center"/>
            </w:pPr>
            <w:r w:rsidRPr="006B0856">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A6DCC" w14:textId="3D3BCB8C" w:rsidR="007B26DD" w:rsidRDefault="007B26DD" w:rsidP="007B26DD">
            <w:pPr>
              <w:pStyle w:val="NormalWeb"/>
              <w:spacing w:before="0" w:beforeAutospacing="0" w:after="0" w:afterAutospacing="0"/>
              <w:jc w:val="center"/>
            </w:pPr>
            <w:r w:rsidRPr="006B0856">
              <w:rPr>
                <w:rFonts w:ascii="Segoe UI Symbol" w:hAnsi="Segoe UI Symbol" w:cs="Segoe UI Symbol"/>
              </w:rPr>
              <w:t>✘</w:t>
            </w:r>
          </w:p>
        </w:tc>
      </w:tr>
      <w:tr w:rsidR="007B26DD" w14:paraId="7370A236"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71ED3" w14:textId="77777777" w:rsidR="007B26DD" w:rsidRDefault="007B26DD" w:rsidP="007B26DD">
            <w:pPr>
              <w:pStyle w:val="NormalWeb"/>
              <w:spacing w:before="0" w:beforeAutospacing="0" w:after="0" w:afterAutospacing="0"/>
              <w:jc w:val="center"/>
            </w:pPr>
            <w:r>
              <w:rPr>
                <w:b/>
                <w:bCs/>
                <w:color w:val="000000"/>
              </w:rPr>
              <w:t>Bathroom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6453E" w14:textId="507E3CC5" w:rsidR="007B26DD" w:rsidRDefault="007B26DD" w:rsidP="007B26DD">
            <w:pPr>
              <w:pStyle w:val="NormalWeb"/>
              <w:spacing w:before="0" w:beforeAutospacing="0" w:after="0" w:afterAutospacing="0"/>
              <w:jc w:val="center"/>
            </w:pPr>
            <w:r w:rsidRPr="007B26DD">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B2506" w14:textId="10FCFB00" w:rsidR="007B26DD" w:rsidRDefault="007B26DD" w:rsidP="007B26DD">
            <w:pPr>
              <w:pStyle w:val="NormalWeb"/>
              <w:spacing w:before="0" w:beforeAutospacing="0" w:after="0" w:afterAutospacing="0"/>
              <w:jc w:val="center"/>
            </w:pPr>
            <w:r w:rsidRPr="00485078">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85EA7" w14:textId="16B7FDEE" w:rsidR="007B26DD" w:rsidRDefault="007B26DD" w:rsidP="007B26DD">
            <w:pPr>
              <w:pStyle w:val="NormalWeb"/>
              <w:spacing w:before="0" w:beforeAutospacing="0" w:after="0" w:afterAutospacing="0"/>
              <w:jc w:val="center"/>
            </w:pPr>
            <w:r w:rsidRPr="00C73B93">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EFBA" w14:textId="180BBFA8" w:rsidR="007B26DD" w:rsidRDefault="007B26DD" w:rsidP="007B26DD">
            <w:pPr>
              <w:pStyle w:val="NormalWeb"/>
              <w:spacing w:before="0" w:beforeAutospacing="0" w:after="0" w:afterAutospacing="0"/>
              <w:jc w:val="center"/>
            </w:pPr>
            <w:r w:rsidRPr="00C73B93">
              <w:rPr>
                <w:rFonts w:ascii="Segoe UI Symbol" w:hAnsi="Segoe UI Symbol" w:cs="Segoe UI Symbol"/>
              </w:rPr>
              <w:t>✘</w:t>
            </w:r>
          </w:p>
        </w:tc>
      </w:tr>
      <w:tr w:rsidR="007B26DD" w14:paraId="0276D8A2" w14:textId="77777777" w:rsidTr="00CB31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BE455" w14:textId="77777777" w:rsidR="007B26DD" w:rsidRDefault="007B26DD" w:rsidP="007B26DD">
            <w:pPr>
              <w:pStyle w:val="NormalWeb"/>
              <w:spacing w:before="0" w:beforeAutospacing="0" w:after="0" w:afterAutospacing="0"/>
              <w:jc w:val="center"/>
            </w:pPr>
            <w:r>
              <w:rPr>
                <w:b/>
                <w:bCs/>
                <w:color w:val="000000"/>
              </w:rPr>
              <w:t>Friend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36E51" w14:textId="7C441530" w:rsidR="007B26DD" w:rsidRDefault="007B26DD" w:rsidP="007B26DD">
            <w:pPr>
              <w:pStyle w:val="NormalWeb"/>
              <w:spacing w:before="0" w:beforeAutospacing="0" w:after="0" w:afterAutospacing="0"/>
              <w:jc w:val="center"/>
            </w:pPr>
            <w:r w:rsidRPr="0003429C">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BE04F" w14:textId="713529A2" w:rsidR="007B26DD" w:rsidRDefault="007B26DD" w:rsidP="007B26DD">
            <w:pPr>
              <w:pStyle w:val="NormalWeb"/>
              <w:spacing w:before="0" w:beforeAutospacing="0" w:after="0" w:afterAutospacing="0"/>
              <w:jc w:val="center"/>
            </w:pPr>
            <w:r w:rsidRPr="0003429C">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90A18" w14:textId="35F2ABC4" w:rsidR="007B26DD" w:rsidRDefault="007B26DD" w:rsidP="007B26DD">
            <w:pPr>
              <w:pStyle w:val="NormalWeb"/>
              <w:spacing w:before="0" w:beforeAutospacing="0" w:after="0" w:afterAutospacing="0"/>
              <w:jc w:val="center"/>
            </w:pPr>
            <w:r w:rsidRPr="0003429C">
              <w:rPr>
                <w:rFonts w:ascii="Segoe UI Symbol"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1AED" w14:textId="567191DE" w:rsidR="007B26DD" w:rsidRDefault="007B26DD" w:rsidP="007B26DD">
            <w:pPr>
              <w:pStyle w:val="NormalWeb"/>
              <w:spacing w:before="0" w:beforeAutospacing="0" w:after="0" w:afterAutospacing="0"/>
              <w:jc w:val="center"/>
            </w:pPr>
            <w:r w:rsidRPr="0003429C">
              <w:rPr>
                <w:rFonts w:ascii="Segoe UI Symbol" w:hAnsi="Segoe UI Symbol" w:cs="Segoe UI Symbol"/>
              </w:rPr>
              <w:t>✘</w:t>
            </w:r>
          </w:p>
        </w:tc>
      </w:tr>
    </w:tbl>
    <w:p w14:paraId="3F7EE683" w14:textId="24616CDC" w:rsidR="00E92965" w:rsidRPr="00E92965" w:rsidRDefault="00E92965" w:rsidP="00DC51E4">
      <w:pPr>
        <w:pStyle w:val="BodyText"/>
      </w:pPr>
    </w:p>
    <w:p w14:paraId="515A5897" w14:textId="26A6229A" w:rsidR="008C6A5D" w:rsidRDefault="00A65310" w:rsidP="00A65310">
      <w:pPr>
        <w:pStyle w:val="Heading2"/>
      </w:pPr>
      <w:bookmarkStart w:id="161" w:name="_Toc135945362"/>
      <w:r w:rsidRPr="00A65310">
        <w:t>Results and Discussion</w:t>
      </w:r>
      <w:bookmarkEnd w:id="161"/>
    </w:p>
    <w:p w14:paraId="3CEBED45" w14:textId="433E3406" w:rsidR="00775602" w:rsidRDefault="00775602" w:rsidP="00775602">
      <w:pPr>
        <w:pStyle w:val="NormalWeb"/>
        <w:spacing w:before="0" w:beforeAutospacing="0" w:after="120" w:afterAutospacing="0"/>
        <w:jc w:val="both"/>
      </w:pPr>
      <w:r>
        <w:rPr>
          <w:color w:val="000000"/>
        </w:rPr>
        <w:t xml:space="preserve">During the testing phase on our dataset, we utilized the third architecture and obtained a training accuracy of </w:t>
      </w:r>
      <w:r w:rsidR="003B101A">
        <w:rPr>
          <w:color w:val="000000"/>
        </w:rPr>
        <w:t xml:space="preserve">86-93% </w:t>
      </w:r>
      <w:r>
        <w:rPr>
          <w:color w:val="000000"/>
        </w:rPr>
        <w:t>for 5 labels. Our observations shed light on the impact of certain architectural components on the accuracy of the model.</w:t>
      </w:r>
    </w:p>
    <w:p w14:paraId="41FA341A" w14:textId="64D62CAB" w:rsidR="00775602" w:rsidRDefault="00775602" w:rsidP="00775602">
      <w:pPr>
        <w:pStyle w:val="NormalWeb"/>
        <w:spacing w:before="0" w:beforeAutospacing="0" w:after="120" w:afterAutospacing="0"/>
        <w:jc w:val="both"/>
      </w:pPr>
      <w:r>
        <w:rPr>
          <w:color w:val="000000"/>
        </w:rPr>
        <w:t>One noteworthy finding is that the inclusion of dropout, maxpool</w:t>
      </w:r>
      <w:r w:rsidR="00DC51E4">
        <w:rPr>
          <w:color w:val="000000"/>
        </w:rPr>
        <w:t>ing</w:t>
      </w:r>
      <w:r>
        <w:rPr>
          <w:color w:val="000000"/>
        </w:rPr>
        <w:t>, and time distributed layers in our model led to an improvement in accuracy. These layers introduce regularization techniques and help enhance the overall performance of the model. By incorporating dropout, we mitigate the risk of overfitting by randomly deactivating certain neurons during training, allowing the model to generalize better to unseen data. Similarly, the addition of maxpool</w:t>
      </w:r>
      <w:r w:rsidR="00DC51E4">
        <w:rPr>
          <w:color w:val="000000"/>
        </w:rPr>
        <w:t>ing</w:t>
      </w:r>
      <w:r>
        <w:rPr>
          <w:color w:val="000000"/>
        </w:rPr>
        <w:t xml:space="preserve"> layers aids in reducing the spatial dimensions of the input, extracting the most relevant features, and enhancing the model's ability to capture important patterns. Time distributed layers, when used in sequence models, enable the application of operations to each time step independently, thereby enriching the model's temporal understanding.</w:t>
      </w:r>
    </w:p>
    <w:p w14:paraId="36ADA096" w14:textId="77777777" w:rsidR="00775602" w:rsidRDefault="00775602" w:rsidP="00775602">
      <w:pPr>
        <w:pStyle w:val="NormalWeb"/>
        <w:spacing w:before="0" w:beforeAutospacing="0" w:after="120" w:afterAutospacing="0"/>
        <w:jc w:val="both"/>
      </w:pPr>
      <w:r>
        <w:rPr>
          <w:color w:val="000000"/>
        </w:rPr>
        <w:t>On the other hand, we observed a significant decrease in accuracy when the number of labels doubled. This highlights the challenge of training a model with a larger number of classes. As the complexity of the task increases, the model faces difficulties in distinguishing between a higher number of distinct signs. This decrease in accuracy can be attributed to the increased complexity and the potential overlap between similar signs, which pose challenges for the model in accurately classifying them.</w:t>
      </w:r>
    </w:p>
    <w:p w14:paraId="3DF67DD9" w14:textId="77777777" w:rsidR="00775602" w:rsidRDefault="00775602" w:rsidP="00775602">
      <w:pPr>
        <w:pStyle w:val="NormalWeb"/>
        <w:spacing w:before="0" w:beforeAutospacing="0" w:after="120" w:afterAutospacing="0"/>
        <w:jc w:val="both"/>
      </w:pPr>
      <w:r>
        <w:rPr>
          <w:color w:val="000000"/>
        </w:rPr>
        <w:t>To further improve the accuracy, future iterations of our model could benefit from exploring advanced techniques such as fine-tuning pretrained models, optimizing hyperparameters, or incorporating more sophisticated architectures specifically designed for sign language recognition. Additionally, increasing the size and diversity of the dataset could provide more robust training examples, enabling the model to better generalize and adapt to a wider range of sign variations.</w:t>
      </w:r>
    </w:p>
    <w:p w14:paraId="3446C221" w14:textId="77777777" w:rsidR="00775602" w:rsidRDefault="00775602" w:rsidP="00775602">
      <w:pPr>
        <w:pStyle w:val="NormalWeb"/>
        <w:spacing w:before="0" w:beforeAutospacing="0" w:after="120" w:afterAutospacing="0"/>
        <w:jc w:val="both"/>
      </w:pPr>
      <w:r>
        <w:rPr>
          <w:color w:val="000000"/>
        </w:rPr>
        <w:lastRenderedPageBreak/>
        <w:t>Overall, these results emphasize the importance of architectural choices, regularization techniques, and the number of labels in training accurate sign language recognition models. They also indicate potential avenues for further research and development in this domain.</w:t>
      </w:r>
    </w:p>
    <w:p w14:paraId="42BDAE63" w14:textId="19922CBB" w:rsidR="00764B53" w:rsidRDefault="00764B53" w:rsidP="00764B53">
      <w:pPr>
        <w:pStyle w:val="BodyText"/>
        <w:sectPr w:rsidR="00764B53">
          <w:headerReference w:type="even" r:id="rId41"/>
          <w:pgSz w:w="11909" w:h="16834"/>
          <w:pgMar w:top="1440" w:right="1440" w:bottom="1440" w:left="1440" w:header="720" w:footer="720" w:gutter="0"/>
          <w:cols w:space="720"/>
        </w:sectPr>
      </w:pPr>
    </w:p>
    <w:p w14:paraId="55F0E89A" w14:textId="2B553164" w:rsidR="00DD309C" w:rsidRPr="00764B53" w:rsidRDefault="00DD309C" w:rsidP="00764B53">
      <w:pPr>
        <w:pStyle w:val="BodyText"/>
        <w:rPr>
          <w:sz w:val="2"/>
          <w:szCs w:val="2"/>
        </w:rPr>
      </w:pPr>
    </w:p>
    <w:p w14:paraId="5747B443" w14:textId="17669CBF" w:rsidR="0011269D" w:rsidRDefault="00600F75">
      <w:pPr>
        <w:pStyle w:val="Heading1"/>
        <w:spacing w:before="120"/>
      </w:pPr>
      <w:bookmarkStart w:id="162" w:name="_Toc135945363"/>
      <w:r>
        <w:rPr>
          <w:color w:val="000000" w:themeColor="text1"/>
        </w:rPr>
        <w:t>Conclusion</w:t>
      </w:r>
      <w:bookmarkEnd w:id="162"/>
    </w:p>
    <w:p w14:paraId="388DBE35" w14:textId="734F36C6" w:rsidR="00DF22C3" w:rsidRPr="00DF22C3" w:rsidRDefault="009D0827">
      <w:pPr>
        <w:pStyle w:val="Heading2"/>
      </w:pPr>
      <w:bookmarkStart w:id="163" w:name="_Toc135945364"/>
      <w:bookmarkStart w:id="164" w:name="_Toc532812918"/>
      <w:bookmarkEnd w:id="100"/>
      <w:bookmarkEnd w:id="101"/>
      <w:bookmarkEnd w:id="102"/>
      <w:r>
        <w:t xml:space="preserve">Critical Analysis </w:t>
      </w:r>
      <w:r w:rsidR="00F24873">
        <w:t>of</w:t>
      </w:r>
      <w:r>
        <w:t xml:space="preserve"> The Research Items</w:t>
      </w:r>
      <w:bookmarkEnd w:id="163"/>
    </w:p>
    <w:p w14:paraId="46B24200" w14:textId="32850890" w:rsidR="003B0215" w:rsidRDefault="006015F4">
      <w:pPr>
        <w:pStyle w:val="Heading3"/>
      </w:pPr>
      <w:bookmarkStart w:id="165" w:name="_Toc135945365"/>
      <w:bookmarkEnd w:id="164"/>
      <w:r>
        <w:t>Strengths</w:t>
      </w:r>
      <w:bookmarkEnd w:id="165"/>
    </w:p>
    <w:p w14:paraId="40115F89" w14:textId="77777777" w:rsidR="00C36CEF" w:rsidRDefault="00C36CEF">
      <w:pPr>
        <w:numPr>
          <w:ilvl w:val="0"/>
          <w:numId w:val="37"/>
        </w:numPr>
        <w:spacing w:line="276" w:lineRule="auto"/>
        <w:jc w:val="both"/>
      </w:pPr>
      <w:r>
        <w:t>Skeleton-based SLR technique that makes use of characteristics from trained whole-body posture estimators as well as whole-body Keypoints and separates the background from the subject.</w:t>
      </w:r>
    </w:p>
    <w:p w14:paraId="758AD086" w14:textId="0173471E" w:rsidR="00C36CEF" w:rsidRDefault="00D3766F">
      <w:pPr>
        <w:numPr>
          <w:ilvl w:val="0"/>
          <w:numId w:val="37"/>
        </w:numPr>
        <w:spacing w:line="276" w:lineRule="auto"/>
        <w:jc w:val="both"/>
      </w:pPr>
      <w:r>
        <w:t>Open-Source</w:t>
      </w:r>
      <w:r w:rsidR="00C36CEF">
        <w:t xml:space="preserve"> Libraries make sign language research widely accessible by decreasing training time and facilitating effective inference.</w:t>
      </w:r>
    </w:p>
    <w:p w14:paraId="696EA900" w14:textId="77777777" w:rsidR="00C36CEF" w:rsidRDefault="00C36CEF">
      <w:pPr>
        <w:numPr>
          <w:ilvl w:val="0"/>
          <w:numId w:val="37"/>
        </w:numPr>
        <w:spacing w:line="276" w:lineRule="auto"/>
        <w:jc w:val="both"/>
      </w:pPr>
      <w:r>
        <w:t>A generative multi-stream architecture that does not require extra hardware and enhances feature richness without running the risk of impracticability.</w:t>
      </w:r>
    </w:p>
    <w:p w14:paraId="55565CCF" w14:textId="77777777" w:rsidR="00C36CEF" w:rsidRDefault="00C36CEF">
      <w:pPr>
        <w:numPr>
          <w:ilvl w:val="0"/>
          <w:numId w:val="37"/>
        </w:numPr>
        <w:spacing w:line="276" w:lineRule="auto"/>
        <w:jc w:val="both"/>
      </w:pPr>
      <w:r>
        <w:t xml:space="preserve">Using image processing and convolution neural networks increases the application's integrity and flexibility when compared to previous project work. </w:t>
      </w:r>
    </w:p>
    <w:p w14:paraId="6D335C0B" w14:textId="77777777" w:rsidR="00C36CEF" w:rsidRDefault="00C36CEF">
      <w:pPr>
        <w:numPr>
          <w:ilvl w:val="0"/>
          <w:numId w:val="37"/>
        </w:numPr>
        <w:spacing w:after="200" w:line="276" w:lineRule="auto"/>
        <w:jc w:val="both"/>
      </w:pPr>
      <w:r>
        <w:t>Unlike other models, emphasis has been laid on learning sign language recognition and translation. The transformer encoder with CTC loss trains to recognize and learn representation for end-level goals of achieving accurate results.</w:t>
      </w:r>
    </w:p>
    <w:p w14:paraId="665F12F2" w14:textId="10ABB912" w:rsidR="00C36CEF" w:rsidRDefault="00C36CEF">
      <w:pPr>
        <w:numPr>
          <w:ilvl w:val="0"/>
          <w:numId w:val="37"/>
        </w:numPr>
        <w:spacing w:after="200" w:line="276" w:lineRule="auto"/>
        <w:jc w:val="both"/>
      </w:pPr>
      <w:r>
        <w:t>With an accuracy of 91.7</w:t>
      </w:r>
      <w:r w:rsidR="00C854E9">
        <w:t>%,</w:t>
      </w:r>
      <w:r>
        <w:t xml:space="preserve"> CNN with (ANN classification) holds a Jaccard Index of 0.789 (Gesture spotting competition) due to its simpler and more effective approach to training its models.</w:t>
      </w:r>
    </w:p>
    <w:p w14:paraId="6866BEFB" w14:textId="77777777" w:rsidR="00C36CEF" w:rsidRDefault="00C36CEF">
      <w:pPr>
        <w:numPr>
          <w:ilvl w:val="0"/>
          <w:numId w:val="37"/>
        </w:numPr>
        <w:spacing w:after="200" w:line="276" w:lineRule="auto"/>
        <w:jc w:val="both"/>
      </w:pPr>
      <w:r>
        <w:t>The Sign-Pose-based Transformer performance has shown significant improvement on different datasets (WLASL and LSA64 datasets) as compared to the previous state-of-the-art model.</w:t>
      </w:r>
    </w:p>
    <w:p w14:paraId="34A656C1" w14:textId="4805A0E9" w:rsidR="006015F4" w:rsidRPr="006015F4" w:rsidRDefault="00B9431D">
      <w:pPr>
        <w:numPr>
          <w:ilvl w:val="0"/>
          <w:numId w:val="37"/>
        </w:numPr>
        <w:spacing w:after="200" w:line="276" w:lineRule="auto"/>
        <w:jc w:val="both"/>
      </w:pPr>
      <w:r>
        <w:t>Instead</w:t>
      </w:r>
      <w:r w:rsidR="00D3766F">
        <w:t xml:space="preserve"> </w:t>
      </w:r>
      <w:r w:rsidR="00915164">
        <w:t xml:space="preserve">of </w:t>
      </w:r>
      <w:r w:rsidR="00C36CEF">
        <w:t>using a translation based on sign language grammar, which is still possible when gloss is not available, there is a direct method for translating from spoken to video.</w:t>
      </w:r>
    </w:p>
    <w:p w14:paraId="3F9AE320" w14:textId="1F3F1613" w:rsidR="003B0215" w:rsidRDefault="00F22A15">
      <w:pPr>
        <w:pStyle w:val="Heading3"/>
      </w:pPr>
      <w:bookmarkStart w:id="166" w:name="_Toc135945366"/>
      <w:r>
        <w:t>Weakness</w:t>
      </w:r>
      <w:bookmarkEnd w:id="166"/>
    </w:p>
    <w:p w14:paraId="44D696D5" w14:textId="77777777" w:rsidR="00C53D73" w:rsidRDefault="00C53D73">
      <w:pPr>
        <w:numPr>
          <w:ilvl w:val="0"/>
          <w:numId w:val="37"/>
        </w:numPr>
        <w:spacing w:line="276" w:lineRule="auto"/>
        <w:jc w:val="both"/>
      </w:pPr>
      <w:r>
        <w:t xml:space="preserve">Accuracy of Image processing and CNN limit dataset to only English Alphabets and do not cover proper dictionary words and even numerical representations. </w:t>
      </w:r>
    </w:p>
    <w:p w14:paraId="776540E4" w14:textId="6CCA9671" w:rsidR="00C53D73" w:rsidRDefault="00C53D73">
      <w:pPr>
        <w:numPr>
          <w:ilvl w:val="0"/>
          <w:numId w:val="37"/>
        </w:numPr>
        <w:jc w:val="both"/>
      </w:pPr>
      <w:r>
        <w:t xml:space="preserve">Limitations of the Transformer encoder </w:t>
      </w:r>
      <w:r w:rsidR="00280A7C">
        <w:t>model are</w:t>
      </w:r>
      <w:r>
        <w:t xml:space="preserve"> the inability to understand the relationship between various sign articulators (</w:t>
      </w:r>
      <w:r w:rsidR="00FF44FC">
        <w:t>e.g.,</w:t>
      </w:r>
      <w:r>
        <w:t xml:space="preserve"> faces, hands, and bodies). </w:t>
      </w:r>
    </w:p>
    <w:p w14:paraId="02777107" w14:textId="4300E68D" w:rsidR="00C53D73" w:rsidRDefault="00C53D73">
      <w:pPr>
        <w:numPr>
          <w:ilvl w:val="0"/>
          <w:numId w:val="37"/>
        </w:numPr>
        <w:jc w:val="both"/>
      </w:pPr>
      <w:r>
        <w:t xml:space="preserve">CNN models are usually too dependent on </w:t>
      </w:r>
      <w:r w:rsidR="00AD15FF" w:rsidRPr="00AD15FF">
        <w:t>preprocessing</w:t>
      </w:r>
      <w:r>
        <w:t xml:space="preserve"> input data. </w:t>
      </w:r>
    </w:p>
    <w:p w14:paraId="523E8DE6" w14:textId="3B37D94F" w:rsidR="00C53D73" w:rsidRPr="00C53D73" w:rsidRDefault="00C53D73" w:rsidP="00C53D73">
      <w:r>
        <w:t>Sign Pose SPOTER model has questionable computational efficiency for some datasets.</w:t>
      </w:r>
    </w:p>
    <w:p w14:paraId="34081665" w14:textId="7238DE14" w:rsidR="00F777F3" w:rsidRDefault="00E44876">
      <w:pPr>
        <w:pStyle w:val="Heading2"/>
      </w:pPr>
      <w:bookmarkStart w:id="167" w:name="_Toc135945367"/>
      <w:r>
        <w:t>Relevance Of Review to Proposed Research Work</w:t>
      </w:r>
      <w:bookmarkEnd w:id="167"/>
    </w:p>
    <w:p w14:paraId="6B9534A1" w14:textId="77777777" w:rsidR="00E44876" w:rsidRDefault="00E44876" w:rsidP="00E44876">
      <w:pPr>
        <w:jc w:val="both"/>
      </w:pPr>
      <w:r>
        <w:t>The goal of our project is to make a real-time and easily accessible model that can bridge the gap between the deaf community and the hearing community. The above-discussed advantages are relevant to our goal in the following ways:</w:t>
      </w:r>
    </w:p>
    <w:p w14:paraId="5610EDE9" w14:textId="1F6880A1" w:rsidR="00E44876" w:rsidRDefault="00E44876">
      <w:pPr>
        <w:numPr>
          <w:ilvl w:val="0"/>
          <w:numId w:val="38"/>
        </w:numPr>
        <w:jc w:val="both"/>
      </w:pPr>
      <w:r>
        <w:t xml:space="preserve">Our major focus is to use a skeleton-based model that can easily distinguish between the background and the subject and provide high accuracy so that the recognition </w:t>
      </w:r>
      <w:r>
        <w:lastRenderedPageBreak/>
        <w:t xml:space="preserve">process is efficient and fast which will, in turn, assist us in making our project </w:t>
      </w:r>
      <w:r w:rsidR="00280A7C">
        <w:t>real-time</w:t>
      </w:r>
      <w:r>
        <w:t>.</w:t>
      </w:r>
    </w:p>
    <w:p w14:paraId="6283F35C" w14:textId="77777777" w:rsidR="00E44876" w:rsidRDefault="00E44876">
      <w:pPr>
        <w:numPr>
          <w:ilvl w:val="0"/>
          <w:numId w:val="38"/>
        </w:numPr>
        <w:jc w:val="both"/>
      </w:pPr>
      <w:r>
        <w:t>Generative architecture will make our project applicable in real-world scenarios where proper hardware is almost never available and the data input quality is much lower than that of the training datasets.</w:t>
      </w:r>
    </w:p>
    <w:p w14:paraId="7B1C09F4" w14:textId="77777777" w:rsidR="00E44876" w:rsidRDefault="00E44876">
      <w:pPr>
        <w:numPr>
          <w:ilvl w:val="0"/>
          <w:numId w:val="38"/>
        </w:numPr>
        <w:jc w:val="both"/>
      </w:pPr>
      <w:r>
        <w:t>Sign language recognition is not our end goal but is in fact a necessary step needed to translate the signs into complete English language sentences. For this step it is necessary to use works that focus specifically on translation that is both ISL and CSLR.</w:t>
      </w:r>
    </w:p>
    <w:p w14:paraId="0FB0AAE1" w14:textId="77777777" w:rsidR="00FF44FC" w:rsidRDefault="00E44876">
      <w:pPr>
        <w:numPr>
          <w:ilvl w:val="0"/>
          <w:numId w:val="38"/>
        </w:numPr>
        <w:jc w:val="both"/>
      </w:pPr>
      <w:r>
        <w:t xml:space="preserve">Sign to Gloss translation approach is not enough and requires further processing to accurately translate it into appropriate English sentences. The papers referred to provide techniques to translate sign language into </w:t>
      </w:r>
      <w:r w:rsidR="00280A7C">
        <w:t>English</w:t>
      </w:r>
      <w:r>
        <w:t xml:space="preserve"> sentences directly without involving gloss which might be beneficial to us in implementing a simpler and more efficient solution to the proble</w:t>
      </w:r>
      <w:r w:rsidR="00280A7C">
        <w:t>m.</w:t>
      </w:r>
    </w:p>
    <w:p w14:paraId="3FCF3273" w14:textId="74214CCE" w:rsidR="00FF44FC" w:rsidRDefault="0003517B">
      <w:pPr>
        <w:pStyle w:val="Heading2"/>
      </w:pPr>
      <w:bookmarkStart w:id="168" w:name="_Toc135945368"/>
      <w:r w:rsidRPr="0003517B">
        <w:t>Motivation Behind Methodology</w:t>
      </w:r>
      <w:bookmarkEnd w:id="168"/>
    </w:p>
    <w:p w14:paraId="0C48837A" w14:textId="4954D3A9" w:rsidR="0003517B" w:rsidRDefault="0003517B" w:rsidP="0003517B">
      <w:pPr>
        <w:pStyle w:val="BodyText"/>
      </w:pPr>
      <w:r>
        <w:t>Our model covers up the objective of obtaining accurate results in Real Time. The model takes a continuous sequence of frames as an input to learn the signer's behavior and due to this means of detection, its ability of recognizing the sign against a demonstrated action is higher. The continuous sequence is the reason why it’s able to detect proper words instead of alphabets and numbers like other models we discovered. GPU consumption in this program is stable and not extensive so low-end systems can also execute this program. Also, due to feature extraction the training data is minimized enough for smooth training. </w:t>
      </w:r>
    </w:p>
    <w:p w14:paraId="78F871EB" w14:textId="4BE6938E" w:rsidR="0003517B" w:rsidRDefault="0003517B" w:rsidP="0003517B">
      <w:pPr>
        <w:pStyle w:val="BodyText"/>
      </w:pPr>
      <w:r>
        <w:t xml:space="preserve">A Sign Language Recognizer model needs keypoints information of </w:t>
      </w:r>
      <w:r w:rsidR="00BD3EBE">
        <w:t>face,</w:t>
      </w:r>
      <w:r>
        <w:t xml:space="preserve"> pose and hands that can be accurately deduced by MP </w:t>
      </w:r>
      <w:r w:rsidR="00067481">
        <w:t>H</w:t>
      </w:r>
      <w:r>
        <w:t>olistics. The accuracy achieved by this model in keypoints detection is up to 95.8%, Other pose estimator models require these components (hand, face etc) to be cropped separately from the frames hence reducing the image resolution. MP holistic addresses the various regions using an area of an image resolution in a multi-stage pipeline preserving the entire resolution of the image. The framework of MediaPipe, which was created expressly for complicated perceptual pipelines using accelerated inference (an extensive GPU) , currently provides quick and precise, yet distinct solutions for the process of landmark recognition. All of this is attained while considering the real time approach hence making it suitable for our project. </w:t>
      </w:r>
    </w:p>
    <w:p w14:paraId="3E25E42E" w14:textId="0C6DCB1C" w:rsidR="008D23A6" w:rsidRDefault="0003517B" w:rsidP="0003517B">
      <w:pPr>
        <w:pStyle w:val="BodyText"/>
      </w:pPr>
      <w:r>
        <w:t>Utilizing An LSTM model benefited in Several ways. Firstly, we required less data to produce a hyper-accurate model because the LSTM model is quite dense. Secondly, it was faster to train as the LSTM neural network is much denser. So rather than having around 30 to 40 million parameters, as one would in a simple neural network, we will have less than half a million parameters which means it will be a lot faster to train the LSTM model rather than one without it. Finally, the LSTM neural network is a lot simpler, due to having lesser parameters, which means that it will perform faster when it comes to detecting sign language in real-time.</w:t>
      </w:r>
    </w:p>
    <w:p w14:paraId="3A83E382" w14:textId="12DBE09F" w:rsidR="0061167D" w:rsidRDefault="0061167D" w:rsidP="0061167D">
      <w:pPr>
        <w:pStyle w:val="Heading2"/>
      </w:pPr>
      <w:bookmarkStart w:id="169" w:name="_Toc135945369"/>
      <w:bookmarkStart w:id="170" w:name="_Hlk121331143"/>
      <w:r w:rsidRPr="0061167D">
        <w:t xml:space="preserve">Results and </w:t>
      </w:r>
      <w:r>
        <w:t>A</w:t>
      </w:r>
      <w:r w:rsidRPr="0061167D">
        <w:t>ccuracy</w:t>
      </w:r>
      <w:bookmarkEnd w:id="169"/>
    </w:p>
    <w:bookmarkEnd w:id="170"/>
    <w:p w14:paraId="09F4D330" w14:textId="441055BB" w:rsidR="0061167D" w:rsidRDefault="0061167D" w:rsidP="0061167D">
      <w:pPr>
        <w:jc w:val="both"/>
      </w:pPr>
      <w:r w:rsidRPr="0061167D">
        <w:t xml:space="preserve">The training yielded a category accuracy of 90.02%. We first and principally noticed the outcomes' independence from the background during the experiments. This was linked to the fact that we employed a skeleton model, which solely tracks important body parts and is unaffected by additional data or background noise. Due to the model's usage of the identical hand motions when making signals, it was reported that it confused the recognition of "thank you" and "I love you" This may be because we prepared the training dataset ourselves by </w:t>
      </w:r>
      <w:r w:rsidRPr="0061167D">
        <w:lastRenderedPageBreak/>
        <w:t>demonstrating signs in front of the webcam. After integrating the MS-ASL Dataset, we anticipate seeing a significant increase in our findings.</w:t>
      </w:r>
    </w:p>
    <w:p w14:paraId="41B5B0BD" w14:textId="6BCC95DC" w:rsidR="0061167D" w:rsidRDefault="0061167D" w:rsidP="0061167D">
      <w:pPr>
        <w:pStyle w:val="Heading2"/>
      </w:pPr>
      <w:bookmarkStart w:id="171" w:name="_Toc135945370"/>
      <w:r w:rsidRPr="0061167D">
        <w:t xml:space="preserve">Challenges </w:t>
      </w:r>
      <w:r w:rsidR="00A57A0F">
        <w:t>F</w:t>
      </w:r>
      <w:r w:rsidRPr="0061167D">
        <w:t>aced</w:t>
      </w:r>
      <w:bookmarkEnd w:id="171"/>
    </w:p>
    <w:p w14:paraId="5904A63F" w14:textId="25BA191A" w:rsidR="0061167D" w:rsidRDefault="0061167D" w:rsidP="0061167D">
      <w:pPr>
        <w:jc w:val="both"/>
      </w:pPr>
      <w:r w:rsidRPr="0061167D">
        <w:t xml:space="preserve">We faced several challenges in this project. Firstly, due to unavailability of the Nvidia graphic card we were unable to execute a state-of-the-art model that used GCNN, STNN, and Transformer. </w:t>
      </w:r>
      <w:r w:rsidRPr="0003340C">
        <w:t>Thus</w:t>
      </w:r>
      <w:r w:rsidRPr="0061167D">
        <w:t xml:space="preserve"> we decided to shift to a lightweight model like LSTM that was within the constraints of the hardware available to us. Secondly, we faced a challenge in achieving highly accurate results for each label as some signs had similar movements involved in them. Namely the model was confused between the recognition of “thank you” and “hello” because of the same movements of hand while performing the signs.</w:t>
      </w:r>
    </w:p>
    <w:p w14:paraId="580A8E1E" w14:textId="35102A34" w:rsidR="0061167D" w:rsidRDefault="00AA5758" w:rsidP="003B101A">
      <w:pPr>
        <w:pStyle w:val="Heading2"/>
        <w:jc w:val="both"/>
      </w:pPr>
      <w:bookmarkStart w:id="172" w:name="_Toc135945371"/>
      <w:r>
        <w:t>Completed Work</w:t>
      </w:r>
      <w:bookmarkEnd w:id="172"/>
    </w:p>
    <w:p w14:paraId="6434D155" w14:textId="77777777" w:rsidR="0061167D" w:rsidRDefault="0061167D" w:rsidP="0061167D"/>
    <w:p w14:paraId="2383290D" w14:textId="42CA1942" w:rsidR="00AA5758" w:rsidRPr="00AA5758" w:rsidRDefault="00AA5758" w:rsidP="00B0064B">
      <w:pPr>
        <w:pStyle w:val="BodyText"/>
        <w:jc w:val="left"/>
      </w:pPr>
      <w:r w:rsidRPr="00AA5758">
        <w:t>Our team has completed a comprehensive project that involved the creation of a model utilizing LSTM and BiLSTM. We trained and tested this model to ensure its accuracy and effectiveness. To facilitate this process, we created our own dataset for training and testing, which we preprocessed to optimize its quality.</w:t>
      </w:r>
    </w:p>
    <w:p w14:paraId="79CAA0ED" w14:textId="77777777" w:rsidR="00AA5758" w:rsidRPr="00AA5758" w:rsidRDefault="00AA5758" w:rsidP="00B0064B">
      <w:pPr>
        <w:pStyle w:val="BodyText"/>
        <w:jc w:val="left"/>
      </w:pPr>
      <w:r w:rsidRPr="00AA5758">
        <w:t>With our dataset and model in place, we developed a prototype that enabled us to live test the model and demonstrate its real-time output. This step was particularly important, as it allowed us to see how our model performed in real-world scenarios and make any necessary adjustments to improve its performance. Overall, we are proud of the work we have done and believe that our model has the potential to be a valuable tool in a variety of applications.</w:t>
      </w:r>
    </w:p>
    <w:p w14:paraId="1583E991" w14:textId="6D8C8FB1" w:rsidR="0061167D" w:rsidRPr="0061167D" w:rsidRDefault="0061167D" w:rsidP="0061167D">
      <w:pPr>
        <w:pStyle w:val="BodyText"/>
        <w:sectPr w:rsidR="0061167D" w:rsidRPr="0061167D">
          <w:headerReference w:type="even" r:id="rId42"/>
          <w:pgSz w:w="11909" w:h="16834"/>
          <w:pgMar w:top="1440" w:right="1440" w:bottom="1440" w:left="1440" w:header="720" w:footer="720" w:gutter="0"/>
          <w:cols w:space="720"/>
        </w:sectPr>
      </w:pPr>
    </w:p>
    <w:p w14:paraId="7C8FFB2A" w14:textId="33946501" w:rsidR="0052222B" w:rsidRDefault="0052222B" w:rsidP="00967B9B">
      <w:pPr>
        <w:pStyle w:val="Heading2"/>
        <w:numPr>
          <w:ilvl w:val="0"/>
          <w:numId w:val="0"/>
        </w:numPr>
      </w:pPr>
      <w:bookmarkStart w:id="173" w:name="_Toc19544231"/>
      <w:bookmarkStart w:id="174" w:name="_Toc19644474"/>
      <w:bookmarkStart w:id="175" w:name="_Toc19696990"/>
      <w:bookmarkStart w:id="176" w:name="_Toc55559534"/>
      <w:bookmarkStart w:id="177" w:name="_Toc55560448"/>
      <w:bookmarkStart w:id="178" w:name="_Toc55561118"/>
      <w:bookmarkStart w:id="179" w:name="_Toc113958824"/>
      <w:bookmarkStart w:id="180" w:name="_Toc135945372"/>
      <w:bookmarkEnd w:id="20"/>
      <w:bookmarkEnd w:id="103"/>
      <w:r w:rsidRPr="001202BF">
        <w:lastRenderedPageBreak/>
        <w:t>References</w:t>
      </w:r>
      <w:bookmarkEnd w:id="173"/>
      <w:bookmarkEnd w:id="174"/>
      <w:bookmarkEnd w:id="175"/>
      <w:bookmarkEnd w:id="176"/>
      <w:bookmarkEnd w:id="177"/>
      <w:bookmarkEnd w:id="178"/>
      <w:bookmarkEnd w:id="179"/>
      <w:bookmarkEnd w:id="180"/>
    </w:p>
    <w:p w14:paraId="4B2B8907" w14:textId="77777777" w:rsidR="00DD00ED" w:rsidRDefault="00DD00ED" w:rsidP="00DD00ED">
      <w:pPr>
        <w:pBdr>
          <w:top w:val="nil"/>
          <w:left w:val="nil"/>
          <w:bottom w:val="nil"/>
          <w:right w:val="nil"/>
          <w:between w:val="nil"/>
        </w:pBdr>
        <w:spacing w:after="120"/>
        <w:jc w:val="both"/>
        <w:rPr>
          <w:color w:val="000000"/>
        </w:rPr>
      </w:pPr>
      <w:r>
        <w:rPr>
          <w:color w:val="000000"/>
        </w:rPr>
        <w:t>List all important sources of information which have been consulted for this project,</w:t>
      </w:r>
    </w:p>
    <w:p w14:paraId="6034B439" w14:textId="39AF4492" w:rsidR="00DD00ED" w:rsidRDefault="00DD00ED" w:rsidP="00DD00ED">
      <w:pPr>
        <w:spacing w:after="120"/>
        <w:ind w:left="720" w:hanging="360"/>
        <w:jc w:val="both"/>
      </w:pPr>
      <w:r>
        <w:t xml:space="preserve">[1] </w:t>
      </w:r>
      <w:r>
        <w:tab/>
        <w:t xml:space="preserve">  </w:t>
      </w:r>
      <w:r w:rsidRPr="00CB463D">
        <w:t xml:space="preserve">S. Jiang, et al., "Skeleton aware multi-modal sign language recognition," in </w:t>
      </w:r>
      <w:r>
        <w:t xml:space="preserve"> </w:t>
      </w:r>
      <w:r>
        <w:br/>
        <w:t xml:space="preserve">  </w:t>
      </w:r>
      <w:r w:rsidRPr="00CB463D">
        <w:t xml:space="preserve">Proceedings </w:t>
      </w:r>
      <w:r>
        <w:t xml:space="preserve">    </w:t>
      </w:r>
      <w:r w:rsidRPr="00CB463D">
        <w:t>of the IEEE/CVF Conference on Computer Vision and Patte</w:t>
      </w:r>
      <w:r>
        <w:t xml:space="preserve">rn  </w:t>
      </w:r>
      <w:r>
        <w:br/>
        <w:t xml:space="preserve">  Recognition, 2021. [Online].</w:t>
      </w:r>
      <w:r w:rsidRPr="00CB463D">
        <w:t xml:space="preserve">Available: </w:t>
      </w:r>
      <w:hyperlink r:id="rId43" w:history="1">
        <w:r w:rsidRPr="00175265">
          <w:rPr>
            <w:rStyle w:val="Hyperlink"/>
          </w:rPr>
          <w:t>https://arxiv.org/pdf/2103.08833v5.pdf</w:t>
        </w:r>
      </w:hyperlink>
      <w:r>
        <w:t xml:space="preserve">. </w:t>
      </w:r>
      <w:r>
        <w:br/>
        <w:t xml:space="preserve">  </w:t>
      </w:r>
      <w:r w:rsidRPr="00CB463D">
        <w:t>[Accessed:</w:t>
      </w:r>
      <w:r>
        <w:t xml:space="preserve"> October 2, 2022</w:t>
      </w:r>
      <w:r w:rsidRPr="00CB463D">
        <w:t>].</w:t>
      </w:r>
    </w:p>
    <w:p w14:paraId="60F2D103" w14:textId="15026F2A" w:rsidR="00DD00ED" w:rsidRPr="00CD0FDA" w:rsidRDefault="00DD00ED" w:rsidP="00DD00ED">
      <w:pPr>
        <w:spacing w:after="120"/>
        <w:ind w:left="720" w:hanging="360"/>
        <w:jc w:val="both"/>
      </w:pPr>
      <w:r>
        <w:t xml:space="preserve">[2] </w:t>
      </w:r>
      <w:r>
        <w:tab/>
        <w:t xml:space="preserve">  </w:t>
      </w:r>
      <w:r w:rsidRPr="00CD0FDA">
        <w:t xml:space="preserve">P. Selvaraj, et al., "OpenHands: Making Sign Language Recognition Accessible with </w:t>
      </w:r>
      <w:r>
        <w:br/>
        <w:t xml:space="preserve">  </w:t>
      </w:r>
      <w:r w:rsidRPr="00CD0FDA">
        <w:t xml:space="preserve">Pose-based Pretrained Models across Languages," arXiv preprint arXiv: 2110.05877, </w:t>
      </w:r>
      <w:r>
        <w:br/>
        <w:t xml:space="preserve">  </w:t>
      </w:r>
      <w:r w:rsidRPr="00CD0FDA">
        <w:t xml:space="preserve">2021. [Online]. Available: </w:t>
      </w:r>
      <w:hyperlink r:id="rId44" w:history="1">
        <w:r w:rsidRPr="00175265">
          <w:rPr>
            <w:rStyle w:val="Hyperlink"/>
          </w:rPr>
          <w:t>https://arxiv.org/pdf/2110.05877v1.pdf</w:t>
        </w:r>
      </w:hyperlink>
      <w:r>
        <w:t xml:space="preserve">. </w:t>
      </w:r>
      <w:r w:rsidRPr="00CD0FDA">
        <w:t>[Accessed:</w:t>
      </w:r>
      <w:r>
        <w:t xml:space="preserve"> </w:t>
      </w:r>
      <w:r>
        <w:br/>
        <w:t xml:space="preserve">  September 29 2022</w:t>
      </w:r>
      <w:r w:rsidRPr="00CD0FDA">
        <w:t>].</w:t>
      </w:r>
    </w:p>
    <w:p w14:paraId="5E4945EA" w14:textId="1D44405A" w:rsidR="00DD00ED" w:rsidRDefault="00DD00ED" w:rsidP="00DD00ED">
      <w:pPr>
        <w:spacing w:after="120"/>
        <w:ind w:left="720" w:hanging="360"/>
        <w:jc w:val="both"/>
      </w:pPr>
      <w:r>
        <w:t xml:space="preserve">[3] </w:t>
      </w:r>
      <w:r>
        <w:tab/>
        <w:t xml:space="preserve">  </w:t>
      </w:r>
      <w:r w:rsidRPr="00B20AA7">
        <w:t xml:space="preserve">C. C. Amorim, D. Macêdo, and C. Zanchettin, "Spatial-temporal graph convolutional </w:t>
      </w:r>
      <w:r>
        <w:br/>
        <w:t xml:space="preserve">  </w:t>
      </w:r>
      <w:r w:rsidRPr="00B20AA7">
        <w:t xml:space="preserve">networks for sign language recognition," in International Conference on Artificial </w:t>
      </w:r>
      <w:r>
        <w:br/>
        <w:t xml:space="preserve">  </w:t>
      </w:r>
      <w:r w:rsidRPr="00B20AA7">
        <w:t xml:space="preserve">Neural Networks, Springer, Cham, 2019. [Online]. Available: Papers with Code, </w:t>
      </w:r>
      <w:r>
        <w:br/>
        <w:t xml:space="preserve">  </w:t>
      </w:r>
      <w:hyperlink r:id="rId45" w:history="1">
        <w:r w:rsidRPr="00256EFC">
          <w:rPr>
            <w:rStyle w:val="Hyperlink"/>
          </w:rPr>
          <w:t>https://paperswithcode.com/paper/spatial-temporal-graph-convolutional-networks</w:t>
        </w:r>
      </w:hyperlink>
      <w:r w:rsidRPr="00B20AA7">
        <w:t>.</w:t>
      </w:r>
      <w:r>
        <w:t xml:space="preserve"> </w:t>
      </w:r>
      <w:r>
        <w:br/>
        <w:t xml:space="preserve">  </w:t>
      </w:r>
      <w:r w:rsidRPr="00CD0FDA">
        <w:t xml:space="preserve">[Accessed: </w:t>
      </w:r>
      <w:r>
        <w:t>October 2, 2022</w:t>
      </w:r>
      <w:r w:rsidRPr="00CD0FDA">
        <w:t>].</w:t>
      </w:r>
    </w:p>
    <w:p w14:paraId="3C0C1C71" w14:textId="2A20C027" w:rsidR="00DD00ED" w:rsidRDefault="00DD00ED" w:rsidP="00DD00ED">
      <w:pPr>
        <w:spacing w:after="120"/>
        <w:ind w:left="720" w:hanging="360"/>
        <w:jc w:val="both"/>
      </w:pPr>
      <w:r>
        <w:t xml:space="preserve">[4]   </w:t>
      </w:r>
      <w:r w:rsidRPr="00B20AA7">
        <w:t xml:space="preserve">Y. Kim, et al., "Keypoint based Sign Language Translation without Glosses," arXiv </w:t>
      </w:r>
      <w:r>
        <w:br/>
        <w:t xml:space="preserve">  preprintarXiv:2204.10511,</w:t>
      </w:r>
      <w:r w:rsidRPr="00B20AA7">
        <w:t>2</w:t>
      </w:r>
      <w:r>
        <w:t>022.[Online].</w:t>
      </w:r>
      <w:r w:rsidRPr="00B20AA7">
        <w:t xml:space="preserve">Available: </w:t>
      </w:r>
      <w:r>
        <w:br/>
        <w:t xml:space="preserve">  </w:t>
      </w:r>
      <w:hyperlink r:id="rId46" w:history="1">
        <w:r w:rsidRPr="00256EFC">
          <w:rPr>
            <w:rStyle w:val="Hyperlink"/>
          </w:rPr>
          <w:t>https://arxiv.org/pdf/2204.10511v2.pdf</w:t>
        </w:r>
      </w:hyperlink>
      <w:r w:rsidRPr="00B20AA7">
        <w:t>.</w:t>
      </w:r>
      <w:r>
        <w:t xml:space="preserve">  [Accessed: September 29, 2022</w:t>
      </w:r>
      <w:r w:rsidRPr="00B20AA7">
        <w:t>].</w:t>
      </w:r>
    </w:p>
    <w:p w14:paraId="37ABED3F" w14:textId="48EF16C8" w:rsidR="00DD00ED" w:rsidRDefault="00DD00ED" w:rsidP="00DD00ED">
      <w:pPr>
        <w:spacing w:after="120"/>
        <w:ind w:left="720" w:hanging="360"/>
        <w:jc w:val="both"/>
      </w:pPr>
      <w:r>
        <w:t>[5]</w:t>
      </w:r>
      <w:r>
        <w:tab/>
        <w:t xml:space="preserve">  </w:t>
      </w:r>
      <w:r w:rsidRPr="006A4553">
        <w:t xml:space="preserve">K. Thakkar and P. J. Narayanan, "Part-based graph convolutional network for action </w:t>
      </w:r>
      <w:r>
        <w:br/>
        <w:t xml:space="preserve">  </w:t>
      </w:r>
      <w:r w:rsidRPr="006A4553">
        <w:t xml:space="preserve">recognition," arXiv preprint arXiv:1809.04983, 2018. Available: </w:t>
      </w:r>
      <w:r>
        <w:br/>
        <w:t xml:space="preserve">  </w:t>
      </w:r>
      <w:hyperlink r:id="rId47" w:history="1">
        <w:r w:rsidRPr="00256EFC">
          <w:rPr>
            <w:rStyle w:val="Hyperlink"/>
          </w:rPr>
          <w:t>https://arxiv.org/abs/1809.04983</w:t>
        </w:r>
      </w:hyperlink>
      <w:r w:rsidRPr="006A4553">
        <w:t>.</w:t>
      </w:r>
      <w:r>
        <w:t xml:space="preserve">  [Accessed: September 29, 2022</w:t>
      </w:r>
      <w:r w:rsidRPr="006A4553">
        <w:t>]</w:t>
      </w:r>
    </w:p>
    <w:p w14:paraId="59B96DB1" w14:textId="4271A32E" w:rsidR="00DD00ED" w:rsidRDefault="00DD00ED" w:rsidP="00DD00ED">
      <w:pPr>
        <w:spacing w:after="120"/>
        <w:ind w:left="720" w:hanging="360"/>
        <w:jc w:val="both"/>
      </w:pPr>
      <w:r>
        <w:t>[6]</w:t>
      </w:r>
      <w:r>
        <w:tab/>
        <w:t xml:space="preserve">  </w:t>
      </w:r>
      <w:r w:rsidRPr="008530C5">
        <w:t xml:space="preserve">D. Huh, et al., "Generative multi-stream architecture for American sign language </w:t>
      </w:r>
      <w:r>
        <w:br/>
        <w:t xml:space="preserve">  </w:t>
      </w:r>
      <w:r w:rsidRPr="008530C5">
        <w:t xml:space="preserve">recognition," in 2019 IEEE MIT Undergraduate Research Technology Conference </w:t>
      </w:r>
      <w:r>
        <w:br/>
        <w:t xml:space="preserve">  </w:t>
      </w:r>
      <w:r w:rsidRPr="008530C5">
        <w:t xml:space="preserve">(URTC), IEEE, 2019. [Online]. Available: ArXiv, </w:t>
      </w:r>
      <w:r>
        <w:br/>
        <w:t xml:space="preserve">  </w:t>
      </w:r>
      <w:hyperlink r:id="rId48" w:history="1">
        <w:r w:rsidRPr="00256EFC">
          <w:rPr>
            <w:rStyle w:val="Hyperlink"/>
          </w:rPr>
          <w:t>https://arxiv.org/pdf/2003.08743v1.pdf</w:t>
        </w:r>
      </w:hyperlink>
      <w:r w:rsidRPr="008530C5">
        <w:t>.</w:t>
      </w:r>
      <w:r>
        <w:t xml:space="preserve"> [Accessed: October 3, 2022</w:t>
      </w:r>
      <w:r w:rsidRPr="006A4553">
        <w:t>]</w:t>
      </w:r>
    </w:p>
    <w:p w14:paraId="39B1F70B" w14:textId="19BF34AB" w:rsidR="00DD00ED" w:rsidRDefault="00DD00ED" w:rsidP="00DD00ED">
      <w:pPr>
        <w:spacing w:after="120"/>
        <w:ind w:left="720" w:hanging="360"/>
        <w:jc w:val="both"/>
      </w:pPr>
      <w:r>
        <w:t>[7]</w:t>
      </w:r>
      <w:r>
        <w:tab/>
        <w:t xml:space="preserve">  </w:t>
      </w:r>
      <w:r w:rsidRPr="008530C5">
        <w:t xml:space="preserve">B. Shi, et al., "Open-Domain Sign Language Translation Learned from Online Video," </w:t>
      </w:r>
      <w:r>
        <w:br/>
        <w:t xml:space="preserve">  </w:t>
      </w:r>
      <w:r w:rsidRPr="008530C5">
        <w:t>arXiv p</w:t>
      </w:r>
      <w:r>
        <w:t>reprint arXiv:2205.12870, 2022.</w:t>
      </w:r>
      <w:r w:rsidRPr="008530C5">
        <w:t xml:space="preserve">Available: arXiv, </w:t>
      </w:r>
      <w:r>
        <w:br/>
        <w:t xml:space="preserve">  </w:t>
      </w:r>
      <w:hyperlink r:id="rId49" w:history="1">
        <w:r w:rsidRPr="00256EFC">
          <w:rPr>
            <w:rStyle w:val="Hyperlink"/>
          </w:rPr>
          <w:t>https://arxiv.org/abs/2205.12870</w:t>
        </w:r>
      </w:hyperlink>
      <w:r w:rsidRPr="008530C5">
        <w:t>.</w:t>
      </w:r>
      <w:r>
        <w:t xml:space="preserve"> [Accessed: October 3, 2022</w:t>
      </w:r>
      <w:r w:rsidRPr="006A4553">
        <w:t>]</w:t>
      </w:r>
    </w:p>
    <w:p w14:paraId="7B5F2F5E" w14:textId="061F114C" w:rsidR="00DD00ED" w:rsidRDefault="00DD00ED" w:rsidP="00DD00ED">
      <w:pPr>
        <w:spacing w:after="120"/>
        <w:ind w:left="720" w:hanging="360"/>
        <w:jc w:val="both"/>
      </w:pPr>
      <w:r>
        <w:t>[8]</w:t>
      </w:r>
      <w:r>
        <w:tab/>
        <w:t xml:space="preserve">  </w:t>
      </w:r>
      <w:r w:rsidRPr="008530C5">
        <w:t xml:space="preserve">Y. Cao, et al., "Explore More Guidance: A Task-aware Instruction Network for Sign </w:t>
      </w:r>
      <w:r>
        <w:br/>
        <w:t xml:space="preserve">  </w:t>
      </w:r>
      <w:r w:rsidRPr="008530C5">
        <w:t xml:space="preserve">Language Translation Enhanced with Data Augmentation," arXiv preprint </w:t>
      </w:r>
      <w:r>
        <w:br/>
        <w:t xml:space="preserve">  </w:t>
      </w:r>
      <w:r w:rsidRPr="008530C5">
        <w:t xml:space="preserve">arXiv:2204.05953, 2022. Available: arXiv, </w:t>
      </w:r>
      <w:hyperlink r:id="rId50" w:history="1">
        <w:r w:rsidRPr="00175265">
          <w:rPr>
            <w:rStyle w:val="Hyperlink"/>
          </w:rPr>
          <w:t>https://arxiv.org/pdf/2110.05877v1.pdf</w:t>
        </w:r>
      </w:hyperlink>
      <w:r>
        <w:t xml:space="preserve">.  </w:t>
      </w:r>
      <w:r>
        <w:br/>
        <w:t xml:space="preserve">  [Accessed: September 29, 2022</w:t>
      </w:r>
      <w:r w:rsidRPr="008530C5">
        <w:t>].</w:t>
      </w:r>
    </w:p>
    <w:p w14:paraId="0DA92934" w14:textId="66622D92" w:rsidR="00DD00ED" w:rsidRDefault="00DD00ED" w:rsidP="00DD00ED">
      <w:pPr>
        <w:spacing w:after="120"/>
        <w:ind w:left="720" w:hanging="360"/>
        <w:jc w:val="both"/>
      </w:pPr>
      <w:r>
        <w:t>[9]</w:t>
      </w:r>
      <w:r>
        <w:tab/>
        <w:t xml:space="preserve">  </w:t>
      </w:r>
      <w:r w:rsidRPr="00011341">
        <w:t xml:space="preserve">J. Zheng, et al., "An improved sign language translation model with explainable </w:t>
      </w:r>
      <w:r>
        <w:br/>
        <w:t xml:space="preserve">  </w:t>
      </w:r>
      <w:r w:rsidRPr="00011341">
        <w:t xml:space="preserve">adaptations for processing long sign sentences," Computational Intelligence and </w:t>
      </w:r>
      <w:r>
        <w:br/>
        <w:t xml:space="preserve">  </w:t>
      </w:r>
      <w:r w:rsidRPr="00011341">
        <w:t xml:space="preserve">Neuroscience, 2020. [Online]. Available: </w:t>
      </w:r>
      <w:r>
        <w:br/>
        <w:t xml:space="preserve">  </w:t>
      </w:r>
      <w:hyperlink r:id="rId51" w:history="1">
        <w:r w:rsidRPr="00256EFC">
          <w:rPr>
            <w:rStyle w:val="Hyperlink"/>
          </w:rPr>
          <w:t>https://www.hindawi.com/journals/cin/2020/8816125</w:t>
        </w:r>
      </w:hyperlink>
      <w:r>
        <w:t xml:space="preserve"> [Accessed: October 2, 2022</w:t>
      </w:r>
      <w:r w:rsidRPr="00011341">
        <w:t>].</w:t>
      </w:r>
    </w:p>
    <w:p w14:paraId="2D9E73B4" w14:textId="5D850BF5" w:rsidR="00DD00ED" w:rsidRDefault="00DD00ED" w:rsidP="00DD00ED">
      <w:pPr>
        <w:spacing w:after="120"/>
        <w:ind w:left="720" w:hanging="360"/>
        <w:jc w:val="both"/>
      </w:pPr>
      <w:r>
        <w:t xml:space="preserve">[10]  </w:t>
      </w:r>
      <w:r w:rsidRPr="00011341">
        <w:t>D. Li, et al., "Word-level deep sign language recognition from the video: A new large-</w:t>
      </w:r>
      <w:r>
        <w:t xml:space="preserve">    </w:t>
      </w:r>
      <w:r>
        <w:br/>
        <w:t xml:space="preserve">  </w:t>
      </w:r>
      <w:r w:rsidRPr="00011341">
        <w:t xml:space="preserve">scale dataset and methods comparison," in Proceedings of the IEEE/CVF Winter </w:t>
      </w:r>
      <w:r>
        <w:br/>
        <w:t xml:space="preserve">  </w:t>
      </w:r>
      <w:r w:rsidRPr="00011341">
        <w:t xml:space="preserve">Conference on Applications of Computer Vision, 2020, pp. 2858-2867. Available: </w:t>
      </w:r>
      <w:r>
        <w:br/>
        <w:t xml:space="preserve">  </w:t>
      </w:r>
      <w:hyperlink r:id="rId52" w:history="1">
        <w:r w:rsidRPr="00256EFC">
          <w:rPr>
            <w:rStyle w:val="Hyperlink"/>
          </w:rPr>
          <w:t>https://arxiv.org/pdf/1910.11006v2.pdf</w:t>
        </w:r>
      </w:hyperlink>
      <w:r w:rsidRPr="00011341">
        <w:t>.</w:t>
      </w:r>
      <w:r>
        <w:t xml:space="preserve"> [Accessed: September 29, 2022</w:t>
      </w:r>
      <w:r w:rsidRPr="008530C5">
        <w:t>].</w:t>
      </w:r>
    </w:p>
    <w:p w14:paraId="32C982A1" w14:textId="77777777" w:rsidR="00DD00ED" w:rsidRDefault="00DD00ED" w:rsidP="00DD00ED">
      <w:pPr>
        <w:spacing w:after="120"/>
        <w:ind w:left="720" w:hanging="360"/>
        <w:jc w:val="both"/>
      </w:pPr>
    </w:p>
    <w:p w14:paraId="77A523D7" w14:textId="77777777" w:rsidR="00DD00ED" w:rsidRPr="00011341" w:rsidRDefault="00DD00ED" w:rsidP="00DD00ED">
      <w:pPr>
        <w:spacing w:after="120"/>
        <w:ind w:left="720" w:hanging="360"/>
        <w:jc w:val="both"/>
      </w:pPr>
    </w:p>
    <w:p w14:paraId="155CE8A4" w14:textId="22BADB34" w:rsidR="00DD00ED" w:rsidRDefault="00DD00ED" w:rsidP="00DD00ED">
      <w:pPr>
        <w:spacing w:after="120"/>
        <w:ind w:left="720" w:hanging="360"/>
        <w:jc w:val="both"/>
      </w:pPr>
      <w:r>
        <w:lastRenderedPageBreak/>
        <w:t xml:space="preserve">[11]  </w:t>
      </w:r>
      <w:r w:rsidRPr="00011341">
        <w:t xml:space="preserve">B., M., K., M., P., R., et al. "Sign Language Text to Speech Converter using Image </w:t>
      </w:r>
      <w:r>
        <w:br/>
        <w:t xml:space="preserve">   </w:t>
      </w:r>
      <w:r w:rsidRPr="00011341">
        <w:t xml:space="preserve">Processing and CNN." Student, Dept. of Information Technology, Vidyalankar </w:t>
      </w:r>
      <w:r>
        <w:br/>
        <w:t xml:space="preserve">   </w:t>
      </w:r>
      <w:r w:rsidRPr="00011341">
        <w:t xml:space="preserve">Institute of Technology, Mumbai, Maharashtra, India, 2020. Available: </w:t>
      </w:r>
      <w:r>
        <w:br/>
        <w:t xml:space="preserve">   </w:t>
      </w:r>
      <w:hyperlink r:id="rId53" w:history="1">
        <w:r w:rsidRPr="00256EFC">
          <w:rPr>
            <w:rStyle w:val="Hyperlink"/>
          </w:rPr>
          <w:t>https://www.irjet.net/archives/V7/i4/IRJET-V7I4126.pdf</w:t>
        </w:r>
      </w:hyperlink>
      <w:r w:rsidRPr="00011341">
        <w:t>.</w:t>
      </w:r>
      <w:r>
        <w:t xml:space="preserve"> [Accessed: September 29, </w:t>
      </w:r>
      <w:r>
        <w:br/>
        <w:t xml:space="preserve">   2022</w:t>
      </w:r>
      <w:r w:rsidRPr="008530C5">
        <w:t>].</w:t>
      </w:r>
    </w:p>
    <w:p w14:paraId="2855A708" w14:textId="6818E76E" w:rsidR="00DD00ED" w:rsidRPr="00011341" w:rsidRDefault="00DD00ED" w:rsidP="00045A9D">
      <w:pPr>
        <w:spacing w:after="120"/>
        <w:ind w:left="720" w:hanging="360"/>
        <w:jc w:val="both"/>
      </w:pPr>
      <w:r>
        <w:t xml:space="preserve">[12]  </w:t>
      </w:r>
      <w:r w:rsidRPr="00011341">
        <w:t xml:space="preserve">L. Pigou, A. van den Oord, G. Droogmans, T. Mensink, and J. van de Weijer, "Sign </w:t>
      </w:r>
      <w:r>
        <w:t xml:space="preserve"> </w:t>
      </w:r>
      <w:r>
        <w:br/>
        <w:t xml:space="preserve">   </w:t>
      </w:r>
      <w:r w:rsidRPr="00011341">
        <w:t xml:space="preserve">language recognition using convolutional neural networks," in Proceedings of the </w:t>
      </w:r>
      <w:r>
        <w:br/>
        <w:t xml:space="preserve">   </w:t>
      </w:r>
      <w:r w:rsidRPr="00011341">
        <w:t>European Conference on Computer Vision (ECCV), Cham, 2014, pp. 572-578.</w:t>
      </w:r>
      <w:r>
        <w:t xml:space="preserve">  </w:t>
      </w:r>
      <w:r w:rsidR="00045A9D">
        <w:br/>
        <w:t xml:space="preserve">   </w:t>
      </w:r>
      <w:r w:rsidRPr="00011341">
        <w:t xml:space="preserve">Available: </w:t>
      </w:r>
      <w:r>
        <w:t xml:space="preserve"> </w:t>
      </w:r>
      <w:r w:rsidR="00045A9D">
        <w:br/>
        <w:t xml:space="preserve">   </w:t>
      </w:r>
      <w:hyperlink r:id="rId54" w:history="1">
        <w:r w:rsidR="00045A9D" w:rsidRPr="00256EFC">
          <w:rPr>
            <w:rStyle w:val="Hyperlink"/>
          </w:rPr>
          <w:t>https://link.springer.com/content/pdf/10.1007/978-3-319-16178-5_40.pdf</w:t>
        </w:r>
      </w:hyperlink>
      <w:r>
        <w:t xml:space="preserve">  </w:t>
      </w:r>
      <w:r w:rsidR="00045A9D">
        <w:br/>
        <w:t xml:space="preserve">   </w:t>
      </w:r>
      <w:r>
        <w:t>[Accessed: September 29, 2022</w:t>
      </w:r>
      <w:r w:rsidRPr="008530C5">
        <w:t>].</w:t>
      </w:r>
    </w:p>
    <w:p w14:paraId="78F5B45F" w14:textId="77777777" w:rsidR="00DD00ED" w:rsidRDefault="00DD00ED" w:rsidP="00DD00ED">
      <w:pPr>
        <w:spacing w:after="120"/>
        <w:ind w:left="360"/>
        <w:jc w:val="both"/>
      </w:pPr>
    </w:p>
    <w:p w14:paraId="051591E2" w14:textId="151F6656" w:rsidR="00DD00ED" w:rsidRDefault="00DD00ED" w:rsidP="00DD00ED">
      <w:pPr>
        <w:spacing w:after="120"/>
        <w:ind w:left="720" w:hanging="360"/>
        <w:jc w:val="both"/>
      </w:pPr>
      <w:r>
        <w:t>[13]</w:t>
      </w:r>
      <w:r w:rsidR="00045A9D">
        <w:t xml:space="preserve">  </w:t>
      </w:r>
      <w:r w:rsidRPr="00011341">
        <w:t xml:space="preserve">N. C. Camgoz, S. Hadfield, O. Koller, R. Bowden, "Sign language transformers: Joint </w:t>
      </w:r>
      <w:r w:rsidR="00045A9D">
        <w:br/>
        <w:t xml:space="preserve">  </w:t>
      </w:r>
      <w:r w:rsidRPr="00011341">
        <w:t xml:space="preserve">end-to-end sign language recognition and translation." in Proceedings of the </w:t>
      </w:r>
      <w:r w:rsidR="00045A9D">
        <w:br/>
        <w:t xml:space="preserve">  </w:t>
      </w:r>
      <w:r w:rsidRPr="00011341">
        <w:t xml:space="preserve">IEEE/CVF Conference on Computer Vision and Pattern Recognition, 2020. </w:t>
      </w:r>
      <w:r w:rsidR="00045A9D">
        <w:br/>
        <w:t xml:space="preserve">  </w:t>
      </w:r>
      <w:r w:rsidRPr="00011341">
        <w:t>Available:</w:t>
      </w:r>
      <w:r>
        <w:t xml:space="preserve"> </w:t>
      </w:r>
      <w:r w:rsidR="00045A9D">
        <w:br/>
        <w:t xml:space="preserve">  </w:t>
      </w:r>
      <w:hyperlink r:id="rId55" w:history="1">
        <w:r w:rsidR="00045A9D" w:rsidRPr="00256EFC">
          <w:rPr>
            <w:rStyle w:val="Hyperlink"/>
          </w:rPr>
          <w:t>https://paperswithcode.com/paper/sign-language-transformers-joint-end-to-end</w:t>
        </w:r>
      </w:hyperlink>
      <w:r>
        <w:t xml:space="preserve">. </w:t>
      </w:r>
      <w:r w:rsidR="00045A9D">
        <w:br/>
        <w:t xml:space="preserve">  </w:t>
      </w:r>
      <w:r>
        <w:t>[Accessed: September 29, 2022</w:t>
      </w:r>
      <w:r w:rsidRPr="008530C5">
        <w:t>].</w:t>
      </w:r>
    </w:p>
    <w:p w14:paraId="278A37D6" w14:textId="7673D496" w:rsidR="00DD00ED" w:rsidRPr="00BD055E" w:rsidRDefault="00DD00ED" w:rsidP="00DD00ED">
      <w:pPr>
        <w:spacing w:after="120"/>
        <w:ind w:left="720" w:hanging="360"/>
        <w:jc w:val="both"/>
      </w:pPr>
      <w:r>
        <w:t>[14]</w:t>
      </w:r>
      <w:r w:rsidR="00045A9D">
        <w:t xml:space="preserve"> </w:t>
      </w:r>
      <w:r w:rsidRPr="00BD055E">
        <w:t xml:space="preserve">M. Boháček and M. Hrúz, "Sign Pose-based Transformer for Word-level Sign </w:t>
      </w:r>
      <w:r w:rsidR="00661E67">
        <w:br/>
        <w:t xml:space="preserve">   </w:t>
      </w:r>
      <w:r w:rsidRPr="00BD055E">
        <w:t xml:space="preserve">Language Recognition," in Proceedings of the IEEE/CVF Winter Conference on </w:t>
      </w:r>
      <w:r w:rsidR="00661E67">
        <w:br/>
        <w:t xml:space="preserve">   </w:t>
      </w:r>
      <w:r w:rsidRPr="00BD055E">
        <w:t xml:space="preserve">Applications of Computer Vision (WACV), 2022, pp. 2273-2282. [Online]. </w:t>
      </w:r>
      <w:r w:rsidR="00661E67">
        <w:br/>
        <w:t xml:space="preserve">   </w:t>
      </w:r>
      <w:r w:rsidRPr="00BD055E">
        <w:t xml:space="preserve">Available: </w:t>
      </w:r>
      <w:hyperlink r:id="rId56" w:history="1">
        <w:r w:rsidR="00661E67" w:rsidRPr="00256EFC">
          <w:rPr>
            <w:rStyle w:val="Hyperlink"/>
          </w:rPr>
          <w:t>https://openaccess.thecvf.com/content/WACV2022W/HADCV/papers/Bohacek_Sign_Pose-Based_Transformer_for_Word-Level_Sign_Language_Recognition_WACVW_2022_paper.pdf</w:t>
        </w:r>
      </w:hyperlink>
      <w:r>
        <w:t>.</w:t>
      </w:r>
      <w:r w:rsidR="00661E67">
        <w:br/>
      </w:r>
      <w:r>
        <w:t>[Accessed: September 29, 2022</w:t>
      </w:r>
      <w:r w:rsidRPr="008530C5">
        <w:t>].</w:t>
      </w:r>
    </w:p>
    <w:p w14:paraId="7C8CD113" w14:textId="7FC363EF" w:rsidR="00DD00ED" w:rsidRDefault="00DD00ED" w:rsidP="00DD00ED">
      <w:pPr>
        <w:spacing w:after="120"/>
        <w:ind w:left="720" w:hanging="360"/>
        <w:jc w:val="both"/>
      </w:pPr>
      <w:r>
        <w:t>[15]</w:t>
      </w:r>
      <w:r w:rsidR="00661E67">
        <w:t xml:space="preserve">  </w:t>
      </w:r>
      <w:r w:rsidRPr="00BD055E">
        <w:t xml:space="preserve">C. Lugaresi, K. Patel, G. Bouma, J. Kofler, A. Gruenstein, L. Saroufim, Y. Xie, F. </w:t>
      </w:r>
      <w:r w:rsidR="00661E67">
        <w:br/>
        <w:t xml:space="preserve">   </w:t>
      </w:r>
      <w:r w:rsidRPr="00BD055E">
        <w:t xml:space="preserve">Naccarato, R. Chattopadhyay, D. Anguelov, and M. Agrawala, "Mediapipe: A </w:t>
      </w:r>
      <w:r w:rsidR="00661E67">
        <w:br/>
        <w:t xml:space="preserve">   </w:t>
      </w:r>
      <w:r w:rsidRPr="00BD055E">
        <w:t xml:space="preserve">framework for building perception pipelines," arXiv preprint arXiv:1906.08172, </w:t>
      </w:r>
      <w:r w:rsidR="00661E67">
        <w:br/>
        <w:t xml:space="preserve">   </w:t>
      </w:r>
      <w:r w:rsidRPr="00BD055E">
        <w:t xml:space="preserve">2019. [Online]. Available: </w:t>
      </w:r>
      <w:hyperlink r:id="rId57" w:history="1">
        <w:r w:rsidRPr="00175265">
          <w:rPr>
            <w:rStyle w:val="Hyperlink"/>
          </w:rPr>
          <w:t>https://arxiv.org/pdf/1906.08172.pdf</w:t>
        </w:r>
      </w:hyperlink>
      <w:r>
        <w:t xml:space="preserve"> [Accessed: </w:t>
      </w:r>
      <w:r w:rsidR="00661E67">
        <w:br/>
        <w:t xml:space="preserve">   </w:t>
      </w:r>
      <w:r>
        <w:t>September 29, 2022</w:t>
      </w:r>
      <w:r w:rsidRPr="008530C5">
        <w:t>].</w:t>
      </w:r>
    </w:p>
    <w:p w14:paraId="413DB8EB" w14:textId="5560EF8E" w:rsidR="00DD00ED" w:rsidRDefault="00DD00ED" w:rsidP="00DD00ED">
      <w:pPr>
        <w:spacing w:after="120"/>
        <w:ind w:left="720" w:hanging="360"/>
        <w:jc w:val="both"/>
      </w:pPr>
      <w:r>
        <w:t>[16]</w:t>
      </w:r>
      <w:r w:rsidR="00661E67">
        <w:t xml:space="preserve">  </w:t>
      </w:r>
      <w:r>
        <w:t xml:space="preserve">H. R. Vaezi Joze, O. Koller, "MS-ASL: A Large-Scale Data Set and Benchmark for </w:t>
      </w:r>
      <w:r w:rsidR="00661E67">
        <w:br/>
        <w:t xml:space="preserve">   </w:t>
      </w:r>
      <w:r>
        <w:t xml:space="preserve">Understanding American Sign Language," arXiv e-prints, arXiv:1812, September 30, </w:t>
      </w:r>
      <w:r w:rsidR="00661E67">
        <w:t xml:space="preserve"> </w:t>
      </w:r>
      <w:r w:rsidR="00661E67">
        <w:br/>
        <w:t xml:space="preserve">   </w:t>
      </w:r>
      <w:r>
        <w:t xml:space="preserve">2022. [Online]. Available: </w:t>
      </w:r>
      <w:hyperlink r:id="rId58" w:history="1">
        <w:r w:rsidRPr="00175265">
          <w:rPr>
            <w:rStyle w:val="Hyperlink"/>
          </w:rPr>
          <w:t>https://arxiv.org/pdf/1812.01053.pdf</w:t>
        </w:r>
      </w:hyperlink>
      <w:r>
        <w:t xml:space="preserve">.  [Accessed: </w:t>
      </w:r>
      <w:r w:rsidR="00661E67">
        <w:br/>
        <w:t xml:space="preserve">   </w:t>
      </w:r>
      <w:r>
        <w:t>September 30, 2022].</w:t>
      </w:r>
    </w:p>
    <w:p w14:paraId="345E8E81" w14:textId="2A8DBD10" w:rsidR="003709C5" w:rsidRDefault="003709C5" w:rsidP="003C1BD9">
      <w:pPr>
        <w:pStyle w:val="Reference"/>
        <w:ind w:left="0"/>
        <w:jc w:val="left"/>
      </w:pPr>
    </w:p>
    <w:p w14:paraId="1A9ACC42" w14:textId="3F9AB15B" w:rsidR="003709C5" w:rsidRDefault="003709C5" w:rsidP="003709C5">
      <w:pPr>
        <w:pStyle w:val="Reference"/>
      </w:pPr>
    </w:p>
    <w:p w14:paraId="6CA89730" w14:textId="77777777" w:rsidR="003709C5" w:rsidRPr="000E6F88" w:rsidRDefault="003709C5" w:rsidP="003C1BD9">
      <w:pPr>
        <w:pStyle w:val="Reference"/>
        <w:ind w:left="0"/>
        <w:jc w:val="left"/>
      </w:pPr>
    </w:p>
    <w:sectPr w:rsidR="003709C5" w:rsidRPr="000E6F88" w:rsidSect="003D48EB">
      <w:headerReference w:type="even" r:id="rId59"/>
      <w:headerReference w:type="default" r:id="rId60"/>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5163BA" w14:textId="77777777" w:rsidR="00ED5F68" w:rsidRDefault="00ED5F68">
      <w:r>
        <w:separator/>
      </w:r>
    </w:p>
  </w:endnote>
  <w:endnote w:type="continuationSeparator" w:id="0">
    <w:p w14:paraId="61A30390" w14:textId="77777777" w:rsidR="00ED5F68" w:rsidRDefault="00E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7CFEE" w14:textId="77777777" w:rsidR="00ED5F68" w:rsidRDefault="00ED5F68">
      <w:r>
        <w:separator/>
      </w:r>
    </w:p>
  </w:footnote>
  <w:footnote w:type="continuationSeparator" w:id="0">
    <w:p w14:paraId="366E5863" w14:textId="77777777" w:rsidR="00ED5F68" w:rsidRDefault="00ED5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D423E" w14:textId="6514E634" w:rsidR="003B101A" w:rsidRDefault="003B101A" w:rsidP="004C3191">
    <w:pPr>
      <w:pStyle w:val="Header"/>
    </w:pPr>
    <w:r>
      <w:rPr>
        <w:noProof/>
      </w:rPr>
      <w:fldChar w:fldCharType="begin"/>
    </w:r>
    <w:r>
      <w:rPr>
        <w:noProof/>
      </w:rPr>
      <w:instrText xml:space="preserve"> STYLEREF  Subtitle  \* MERGEFORMAT </w:instrText>
    </w:r>
    <w:r>
      <w:rPr>
        <w:noProof/>
      </w:rPr>
      <w:fldChar w:fldCharType="separate"/>
    </w:r>
    <w:r w:rsidR="008E4588">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E4588">
      <w:rPr>
        <w:noProof/>
      </w:rPr>
      <w:t>i</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4E105" w14:textId="52FF8ECE" w:rsidR="003B101A" w:rsidRDefault="003B101A">
    <w:r>
      <w:t>Experimental Results and Discussion</w:t>
    </w:r>
    <w:r>
      <w:tab/>
    </w:r>
    <w:r>
      <w:tab/>
    </w:r>
    <w:r>
      <w:tab/>
    </w:r>
    <w:r>
      <w:tab/>
    </w:r>
    <w:r>
      <w:tab/>
      <w:t xml:space="preserve"> </w:t>
    </w:r>
    <w:r>
      <w:tab/>
    </w:r>
    <w:r>
      <w:tab/>
    </w:r>
    <w:r>
      <w:tab/>
    </w:r>
    <w:r>
      <w:fldChar w:fldCharType="begin"/>
    </w:r>
    <w:r>
      <w:instrText>PAGE</w:instrText>
    </w:r>
    <w:r>
      <w:fldChar w:fldCharType="separate"/>
    </w:r>
    <w:r w:rsidR="008E4588">
      <w:rPr>
        <w:noProof/>
      </w:rPr>
      <w:t>60</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4C43A" w14:textId="045B85DB" w:rsidR="003B101A" w:rsidRDefault="003B101A">
    <w:r>
      <w:t>Conclusion</w:t>
    </w:r>
    <w:r>
      <w:tab/>
    </w:r>
    <w:r>
      <w:tab/>
    </w:r>
    <w:r>
      <w:tab/>
    </w:r>
    <w:r>
      <w:tab/>
    </w:r>
    <w:r>
      <w:tab/>
    </w:r>
    <w:r>
      <w:tab/>
    </w:r>
    <w:r>
      <w:tab/>
    </w:r>
    <w:r>
      <w:tab/>
      <w:t xml:space="preserve"> </w:t>
    </w:r>
    <w:r>
      <w:tab/>
    </w:r>
    <w:r>
      <w:tab/>
    </w:r>
    <w:r>
      <w:tab/>
    </w:r>
    <w:r>
      <w:fldChar w:fldCharType="begin"/>
    </w:r>
    <w:r>
      <w:instrText>PAGE</w:instrText>
    </w:r>
    <w:r>
      <w:fldChar w:fldCharType="separate"/>
    </w:r>
    <w:r w:rsidR="008E4588">
      <w:rPr>
        <w:noProof/>
      </w:rPr>
      <w:t>64</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02E2F" w14:textId="58E65620" w:rsidR="003B101A" w:rsidRDefault="003B101A">
    <w:r>
      <w:t xml:space="preserve">References </w:t>
    </w:r>
    <w:r>
      <w:tab/>
    </w:r>
    <w:r>
      <w:tab/>
    </w:r>
    <w:r>
      <w:tab/>
    </w:r>
    <w:r>
      <w:tab/>
    </w:r>
    <w:r>
      <w:tab/>
    </w:r>
    <w:r>
      <w:tab/>
    </w:r>
    <w:r>
      <w:tab/>
    </w:r>
    <w:r>
      <w:tab/>
    </w:r>
    <w:r>
      <w:tab/>
    </w:r>
    <w:r>
      <w:tab/>
    </w:r>
    <w:r>
      <w:tab/>
    </w:r>
    <w:r>
      <w:fldChar w:fldCharType="begin"/>
    </w:r>
    <w:r>
      <w:instrText>PAGE</w:instrText>
    </w:r>
    <w:r>
      <w:fldChar w:fldCharType="separate"/>
    </w:r>
    <w:r w:rsidR="008E4588">
      <w:rPr>
        <w:noProof/>
      </w:rPr>
      <w:t>66</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96A87" w14:textId="676E28E4" w:rsidR="003B101A" w:rsidRDefault="003B101A"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4588">
      <w:rPr>
        <w:rStyle w:val="PageNumber"/>
        <w:noProof/>
      </w:rPr>
      <w:t>65</w:t>
    </w:r>
    <w:r>
      <w:rPr>
        <w:rStyle w:val="PageNumber"/>
      </w:rPr>
      <w:fldChar w:fldCharType="end"/>
    </w:r>
  </w:p>
  <w:p w14:paraId="09A0100B" w14:textId="77777777" w:rsidR="003B101A" w:rsidRDefault="003B101A" w:rsidP="00BD5783">
    <w:pPr>
      <w:pStyle w:val="Header"/>
      <w:ind w:right="360"/>
    </w:pPr>
    <w:r w:rsidRPr="0057700E">
      <w:t>Real-Time Translator for Sign Language</w:t>
    </w:r>
  </w:p>
  <w:p w14:paraId="4618789C" w14:textId="5AFDBC38" w:rsidR="003B101A" w:rsidRDefault="003B101A"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FBD5A" w14:textId="4659228E" w:rsidR="003B101A" w:rsidRDefault="003B101A" w:rsidP="004C3191">
    <w:pPr>
      <w:pStyle w:val="Header"/>
    </w:pPr>
    <w:r>
      <w:rPr>
        <w:noProof/>
      </w:rPr>
      <w:fldChar w:fldCharType="begin"/>
    </w:r>
    <w:r>
      <w:rPr>
        <w:noProof/>
      </w:rPr>
      <w:instrText xml:space="preserve"> STYLEREF  Subtitle  \* MERGEFORMAT </w:instrText>
    </w:r>
    <w:r>
      <w:rPr>
        <w:noProof/>
      </w:rPr>
      <w:fldChar w:fldCharType="separate"/>
    </w:r>
    <w:r w:rsidR="008E4588">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E4588">
      <w:rPr>
        <w:noProof/>
      </w:rPr>
      <w:t>iii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FFC1" w14:textId="1C9601D0" w:rsidR="003B101A" w:rsidRDefault="003B101A" w:rsidP="004C3191">
    <w:pPr>
      <w:pStyle w:val="Header"/>
    </w:pPr>
    <w:r>
      <w:rPr>
        <w:noProof/>
      </w:rPr>
      <w:fldChar w:fldCharType="begin"/>
    </w:r>
    <w:r>
      <w:rPr>
        <w:noProof/>
      </w:rPr>
      <w:instrText xml:space="preserve"> STYLEREF  Subtitle  \* MERGEFORMAT </w:instrText>
    </w:r>
    <w:r>
      <w:rPr>
        <w:noProof/>
      </w:rPr>
      <w:fldChar w:fldCharType="separate"/>
    </w:r>
    <w:r w:rsidR="008E4588">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E4588">
      <w:rPr>
        <w:noProof/>
      </w:rPr>
      <w:t>iv</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132448"/>
      <w:docPartObj>
        <w:docPartGallery w:val="Page Numbers (Top of Page)"/>
        <w:docPartUnique/>
      </w:docPartObj>
    </w:sdtPr>
    <w:sdtEndPr>
      <w:rPr>
        <w:noProof/>
      </w:rPr>
    </w:sdtEndPr>
    <w:sdtContent>
      <w:p w14:paraId="72446945" w14:textId="23BE22A6" w:rsidR="003B101A" w:rsidRDefault="003B101A" w:rsidP="009236A6">
        <w:pPr>
          <w:pStyle w:val="Header"/>
          <w:tabs>
            <w:tab w:val="right" w:pos="9029"/>
          </w:tabs>
        </w:pPr>
        <w:r>
          <w:t>Project Vision</w:t>
        </w:r>
        <w:r>
          <w:tab/>
        </w:r>
        <w:r>
          <w:tab/>
        </w:r>
        <w:r>
          <w:tab/>
        </w:r>
        <w:r>
          <w:fldChar w:fldCharType="begin"/>
        </w:r>
        <w:r>
          <w:instrText xml:space="preserve"> PAGE   \* MERGEFORMAT </w:instrText>
        </w:r>
        <w:r>
          <w:fldChar w:fldCharType="separate"/>
        </w:r>
        <w:r w:rsidR="008E4588">
          <w:rPr>
            <w:noProof/>
          </w:rPr>
          <w:t>2</w:t>
        </w:r>
        <w:r>
          <w:rPr>
            <w:noProof/>
          </w:rPr>
          <w:fldChar w:fldCharType="end"/>
        </w:r>
      </w:p>
    </w:sdtContent>
  </w:sdt>
  <w:p w14:paraId="45876E55" w14:textId="77777777" w:rsidR="003B101A" w:rsidRDefault="003B10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048C2" w14:textId="20625465" w:rsidR="003B101A" w:rsidRDefault="003B101A"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4588">
      <w:rPr>
        <w:rStyle w:val="PageNumber"/>
        <w:noProof/>
      </w:rPr>
      <w:t>13</w:t>
    </w:r>
    <w:r>
      <w:rPr>
        <w:rStyle w:val="PageNumber"/>
      </w:rPr>
      <w:fldChar w:fldCharType="end"/>
    </w:r>
  </w:p>
  <w:p w14:paraId="3E041FEE" w14:textId="1E943F91" w:rsidR="003B101A" w:rsidRDefault="003B101A" w:rsidP="0057700E">
    <w:pPr>
      <w:pStyle w:val="Header"/>
      <w:ind w:right="360"/>
    </w:pPr>
    <w:r w:rsidRPr="0057700E">
      <w:t>Real-Time Translator for Sign Language</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30D31" w14:textId="01754DB7" w:rsidR="003B101A" w:rsidRDefault="003B101A">
    <w:r>
      <w:t xml:space="preserve">Literature Review </w:t>
    </w:r>
    <w:r>
      <w:tab/>
    </w:r>
    <w:r>
      <w:tab/>
    </w:r>
    <w:r>
      <w:tab/>
    </w:r>
    <w:r>
      <w:tab/>
    </w:r>
    <w:r>
      <w:tab/>
    </w:r>
    <w:r>
      <w:tab/>
      <w:t xml:space="preserve"> </w:t>
    </w:r>
    <w:r>
      <w:tab/>
    </w:r>
    <w:r>
      <w:tab/>
    </w:r>
    <w:r>
      <w:tab/>
    </w:r>
    <w:r>
      <w:tab/>
    </w:r>
    <w:r>
      <w:fldChar w:fldCharType="begin"/>
    </w:r>
    <w:r>
      <w:instrText>PAGE</w:instrText>
    </w:r>
    <w:r>
      <w:fldChar w:fldCharType="separate"/>
    </w:r>
    <w:r w:rsidR="008E4588">
      <w:rPr>
        <w:noProof/>
      </w:rPr>
      <w:t>12</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13ACF" w14:textId="61A6362A" w:rsidR="003B101A" w:rsidRDefault="003B101A">
    <w:r>
      <w:t xml:space="preserve">Software Requirements Specifications </w:t>
    </w:r>
    <w:r>
      <w:tab/>
    </w:r>
    <w:r>
      <w:tab/>
    </w:r>
    <w:r>
      <w:tab/>
    </w:r>
    <w:r>
      <w:tab/>
    </w:r>
    <w:r>
      <w:tab/>
    </w:r>
    <w:r>
      <w:tab/>
      <w:t xml:space="preserve"> </w:t>
    </w:r>
    <w:r>
      <w:tab/>
    </w:r>
    <w:r>
      <w:fldChar w:fldCharType="begin"/>
    </w:r>
    <w:r>
      <w:instrText>PAGE</w:instrText>
    </w:r>
    <w:r>
      <w:fldChar w:fldCharType="separate"/>
    </w:r>
    <w:r w:rsidR="008E4588">
      <w:rPr>
        <w:noProof/>
      </w:rPr>
      <w:t>42</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06894" w14:textId="245947F0" w:rsidR="003B101A" w:rsidRDefault="003B101A">
    <w:r>
      <w:t xml:space="preserve">Proposed Approach and Methodology </w:t>
    </w:r>
    <w:r>
      <w:tab/>
    </w:r>
    <w:r>
      <w:tab/>
    </w:r>
    <w:r>
      <w:tab/>
    </w:r>
    <w:r>
      <w:tab/>
    </w:r>
    <w:r>
      <w:tab/>
    </w:r>
    <w:r>
      <w:tab/>
      <w:t xml:space="preserve"> </w:t>
    </w:r>
    <w:r>
      <w:tab/>
    </w:r>
    <w:r>
      <w:fldChar w:fldCharType="begin"/>
    </w:r>
    <w:r>
      <w:instrText>PAGE</w:instrText>
    </w:r>
    <w:r>
      <w:fldChar w:fldCharType="separate"/>
    </w:r>
    <w:r w:rsidR="008E4588">
      <w:rPr>
        <w:noProof/>
      </w:rPr>
      <w:t>50</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91730" w14:textId="3019D1FA" w:rsidR="003B101A" w:rsidRDefault="003B101A">
    <w:r>
      <w:t>Implementation and Test Cases</w:t>
    </w:r>
    <w:r>
      <w:tab/>
    </w:r>
    <w:r>
      <w:tab/>
    </w:r>
    <w:r>
      <w:tab/>
    </w:r>
    <w:r>
      <w:tab/>
    </w:r>
    <w:r>
      <w:tab/>
      <w:t xml:space="preserve"> </w:t>
    </w:r>
    <w:r>
      <w:tab/>
    </w:r>
    <w:r>
      <w:tab/>
    </w:r>
    <w:r>
      <w:tab/>
    </w:r>
    <w:r>
      <w:fldChar w:fldCharType="begin"/>
    </w:r>
    <w:r>
      <w:instrText>PAGE</w:instrText>
    </w:r>
    <w:r>
      <w:fldChar w:fldCharType="separate"/>
    </w:r>
    <w:r w:rsidR="008E4588">
      <w:rPr>
        <w:noProof/>
      </w:rPr>
      <w:t>56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582A"/>
    <w:multiLevelType w:val="multilevel"/>
    <w:tmpl w:val="24423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F2BF3"/>
    <w:multiLevelType w:val="multilevel"/>
    <w:tmpl w:val="A3B4D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E61223"/>
    <w:multiLevelType w:val="multilevel"/>
    <w:tmpl w:val="D78A4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61457"/>
    <w:multiLevelType w:val="multilevel"/>
    <w:tmpl w:val="2ED4E4DA"/>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B6BAA"/>
    <w:multiLevelType w:val="hybridMultilevel"/>
    <w:tmpl w:val="458A2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4267F"/>
    <w:multiLevelType w:val="multilevel"/>
    <w:tmpl w:val="15664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6C1E15"/>
    <w:multiLevelType w:val="multilevel"/>
    <w:tmpl w:val="6B50407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9BF5F94"/>
    <w:multiLevelType w:val="hybridMultilevel"/>
    <w:tmpl w:val="B50891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D21F0"/>
    <w:multiLevelType w:val="multilevel"/>
    <w:tmpl w:val="7A36F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0" w15:restartNumberingAfterBreak="0">
    <w:nsid w:val="1BBA66E5"/>
    <w:multiLevelType w:val="multilevel"/>
    <w:tmpl w:val="34BE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872C42"/>
    <w:multiLevelType w:val="multilevel"/>
    <w:tmpl w:val="46F82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767213"/>
    <w:multiLevelType w:val="multilevel"/>
    <w:tmpl w:val="3A9CE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174B43"/>
    <w:multiLevelType w:val="multilevel"/>
    <w:tmpl w:val="197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D232C8"/>
    <w:multiLevelType w:val="multilevel"/>
    <w:tmpl w:val="D7207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2B5F7E"/>
    <w:multiLevelType w:val="multilevel"/>
    <w:tmpl w:val="51163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E95021"/>
    <w:multiLevelType w:val="multilevel"/>
    <w:tmpl w:val="95988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FF3328"/>
    <w:multiLevelType w:val="multilevel"/>
    <w:tmpl w:val="86B09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121C1A"/>
    <w:multiLevelType w:val="multilevel"/>
    <w:tmpl w:val="93908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425882"/>
    <w:multiLevelType w:val="multilevel"/>
    <w:tmpl w:val="62D01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F516F61"/>
    <w:multiLevelType w:val="multilevel"/>
    <w:tmpl w:val="7B78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CC7A8F"/>
    <w:multiLevelType w:val="multilevel"/>
    <w:tmpl w:val="11343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3562862"/>
    <w:multiLevelType w:val="multilevel"/>
    <w:tmpl w:val="02946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3E92BC9"/>
    <w:multiLevelType w:val="multilevel"/>
    <w:tmpl w:val="86B09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124EFB"/>
    <w:multiLevelType w:val="multilevel"/>
    <w:tmpl w:val="5EE27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2B72C5"/>
    <w:multiLevelType w:val="multilevel"/>
    <w:tmpl w:val="18A0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420AB1"/>
    <w:multiLevelType w:val="multilevel"/>
    <w:tmpl w:val="B3428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340B62"/>
    <w:multiLevelType w:val="multilevel"/>
    <w:tmpl w:val="0E80BA30"/>
    <w:lvl w:ilvl="0">
      <w:start w:val="1"/>
      <w:numFmt w:val="decimal"/>
      <w:pStyle w:val="Heading1"/>
      <w:suff w:val="space"/>
      <w:lvlText w:val="Chapter %1:"/>
      <w:lvlJc w:val="left"/>
      <w:pPr>
        <w:ind w:left="9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142" w:firstLine="0"/>
      </w:pPr>
      <w:rPr>
        <w:specVanish w:val="0"/>
      </w:r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8" w15:restartNumberingAfterBreak="0">
    <w:nsid w:val="3BC52CF5"/>
    <w:multiLevelType w:val="multilevel"/>
    <w:tmpl w:val="DC7E7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CB403E6"/>
    <w:multiLevelType w:val="multilevel"/>
    <w:tmpl w:val="7EFA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FC5F76"/>
    <w:multiLevelType w:val="multilevel"/>
    <w:tmpl w:val="E3EE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4403732B"/>
    <w:multiLevelType w:val="hybridMultilevel"/>
    <w:tmpl w:val="171A9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1C29CA"/>
    <w:multiLevelType w:val="multilevel"/>
    <w:tmpl w:val="86B09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530CCA"/>
    <w:multiLevelType w:val="multilevel"/>
    <w:tmpl w:val="8280E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3737CF"/>
    <w:multiLevelType w:val="multilevel"/>
    <w:tmpl w:val="86B09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995274"/>
    <w:multiLevelType w:val="multilevel"/>
    <w:tmpl w:val="08FAA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03666A"/>
    <w:multiLevelType w:val="multilevel"/>
    <w:tmpl w:val="841C91D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96954EB"/>
    <w:multiLevelType w:val="multilevel"/>
    <w:tmpl w:val="05249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F0D3C99"/>
    <w:multiLevelType w:val="multilevel"/>
    <w:tmpl w:val="086C6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F905161"/>
    <w:multiLevelType w:val="multilevel"/>
    <w:tmpl w:val="8A349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06B2C8E"/>
    <w:multiLevelType w:val="multilevel"/>
    <w:tmpl w:val="86B09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A71AC1"/>
    <w:multiLevelType w:val="multilevel"/>
    <w:tmpl w:val="86B09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085107"/>
    <w:multiLevelType w:val="multilevel"/>
    <w:tmpl w:val="7250D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BEA4C4D"/>
    <w:multiLevelType w:val="hybridMultilevel"/>
    <w:tmpl w:val="E970F990"/>
    <w:lvl w:ilvl="0" w:tplc="C99E2F9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CBB1865"/>
    <w:multiLevelType w:val="multilevel"/>
    <w:tmpl w:val="3196D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D7C6ECC"/>
    <w:multiLevelType w:val="multilevel"/>
    <w:tmpl w:val="9F3C4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EAA32CF"/>
    <w:multiLevelType w:val="multilevel"/>
    <w:tmpl w:val="E42612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77C51035"/>
    <w:multiLevelType w:val="multilevel"/>
    <w:tmpl w:val="86B09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516763"/>
    <w:multiLevelType w:val="multilevel"/>
    <w:tmpl w:val="F7FE6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9EF0CCC"/>
    <w:multiLevelType w:val="multilevel"/>
    <w:tmpl w:val="3FC03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C38367E"/>
    <w:multiLevelType w:val="multilevel"/>
    <w:tmpl w:val="7AF2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43"/>
  </w:num>
  <w:num w:numId="3">
    <w:abstractNumId w:val="27"/>
  </w:num>
  <w:num w:numId="4">
    <w:abstractNumId w:val="8"/>
  </w:num>
  <w:num w:numId="5">
    <w:abstractNumId w:val="11"/>
  </w:num>
  <w:num w:numId="6">
    <w:abstractNumId w:val="37"/>
  </w:num>
  <w:num w:numId="7">
    <w:abstractNumId w:val="24"/>
  </w:num>
  <w:num w:numId="8">
    <w:abstractNumId w:val="26"/>
  </w:num>
  <w:num w:numId="9">
    <w:abstractNumId w:val="42"/>
  </w:num>
  <w:num w:numId="10">
    <w:abstractNumId w:val="44"/>
  </w:num>
  <w:num w:numId="11">
    <w:abstractNumId w:val="18"/>
  </w:num>
  <w:num w:numId="12">
    <w:abstractNumId w:val="50"/>
  </w:num>
  <w:num w:numId="13">
    <w:abstractNumId w:val="39"/>
  </w:num>
  <w:num w:numId="14">
    <w:abstractNumId w:val="49"/>
  </w:num>
  <w:num w:numId="15">
    <w:abstractNumId w:val="22"/>
  </w:num>
  <w:num w:numId="16">
    <w:abstractNumId w:val="45"/>
  </w:num>
  <w:num w:numId="17">
    <w:abstractNumId w:val="13"/>
  </w:num>
  <w:num w:numId="18">
    <w:abstractNumId w:val="46"/>
  </w:num>
  <w:num w:numId="19">
    <w:abstractNumId w:val="30"/>
  </w:num>
  <w:num w:numId="20">
    <w:abstractNumId w:val="0"/>
  </w:num>
  <w:num w:numId="21">
    <w:abstractNumId w:val="14"/>
  </w:num>
  <w:num w:numId="22">
    <w:abstractNumId w:val="19"/>
  </w:num>
  <w:num w:numId="23">
    <w:abstractNumId w:val="33"/>
  </w:num>
  <w:num w:numId="24">
    <w:abstractNumId w:val="21"/>
  </w:num>
  <w:num w:numId="25">
    <w:abstractNumId w:val="38"/>
  </w:num>
  <w:num w:numId="26">
    <w:abstractNumId w:val="16"/>
  </w:num>
  <w:num w:numId="27">
    <w:abstractNumId w:val="10"/>
  </w:num>
  <w:num w:numId="28">
    <w:abstractNumId w:val="12"/>
  </w:num>
  <w:num w:numId="29">
    <w:abstractNumId w:val="20"/>
  </w:num>
  <w:num w:numId="30">
    <w:abstractNumId w:val="1"/>
  </w:num>
  <w:num w:numId="31">
    <w:abstractNumId w:val="15"/>
  </w:num>
  <w:num w:numId="32">
    <w:abstractNumId w:val="6"/>
  </w:num>
  <w:num w:numId="33">
    <w:abstractNumId w:val="36"/>
  </w:num>
  <w:num w:numId="34">
    <w:abstractNumId w:val="2"/>
  </w:num>
  <w:num w:numId="35">
    <w:abstractNumId w:val="48"/>
  </w:num>
  <w:num w:numId="36">
    <w:abstractNumId w:val="28"/>
  </w:num>
  <w:num w:numId="37">
    <w:abstractNumId w:val="5"/>
  </w:num>
  <w:num w:numId="38">
    <w:abstractNumId w:val="35"/>
  </w:num>
  <w:num w:numId="39">
    <w:abstractNumId w:val="7"/>
  </w:num>
  <w:num w:numId="40">
    <w:abstractNumId w:val="4"/>
  </w:num>
  <w:num w:numId="41">
    <w:abstractNumId w:val="3"/>
  </w:num>
  <w:num w:numId="42">
    <w:abstractNumId w:val="25"/>
  </w:num>
  <w:num w:numId="43">
    <w:abstractNumId w:val="41"/>
  </w:num>
  <w:num w:numId="44">
    <w:abstractNumId w:val="29"/>
  </w:num>
  <w:num w:numId="45">
    <w:abstractNumId w:val="32"/>
  </w:num>
  <w:num w:numId="46">
    <w:abstractNumId w:val="40"/>
  </w:num>
  <w:num w:numId="47">
    <w:abstractNumId w:val="34"/>
  </w:num>
  <w:num w:numId="48">
    <w:abstractNumId w:val="47"/>
  </w:num>
  <w:num w:numId="49">
    <w:abstractNumId w:val="23"/>
  </w:num>
  <w:num w:numId="50">
    <w:abstractNumId w:val="17"/>
  </w:num>
  <w:num w:numId="51">
    <w:abstractNumId w:val="31"/>
  </w:num>
  <w:num w:numId="5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984"/>
    <w:rsid w:val="00001AF9"/>
    <w:rsid w:val="000047D5"/>
    <w:rsid w:val="0000521A"/>
    <w:rsid w:val="000068EA"/>
    <w:rsid w:val="0000731E"/>
    <w:rsid w:val="00011B9F"/>
    <w:rsid w:val="00017FB1"/>
    <w:rsid w:val="0002141C"/>
    <w:rsid w:val="0002246B"/>
    <w:rsid w:val="00023F26"/>
    <w:rsid w:val="000240BA"/>
    <w:rsid w:val="0002597C"/>
    <w:rsid w:val="000270A2"/>
    <w:rsid w:val="00031CF3"/>
    <w:rsid w:val="00032D46"/>
    <w:rsid w:val="0003340C"/>
    <w:rsid w:val="0003517B"/>
    <w:rsid w:val="000356D1"/>
    <w:rsid w:val="00035BA7"/>
    <w:rsid w:val="000361F5"/>
    <w:rsid w:val="0003691D"/>
    <w:rsid w:val="00037263"/>
    <w:rsid w:val="00040D9B"/>
    <w:rsid w:val="00041ECD"/>
    <w:rsid w:val="000426C0"/>
    <w:rsid w:val="00045A9D"/>
    <w:rsid w:val="00047A59"/>
    <w:rsid w:val="00050142"/>
    <w:rsid w:val="0005056E"/>
    <w:rsid w:val="0005379B"/>
    <w:rsid w:val="0005392D"/>
    <w:rsid w:val="00054374"/>
    <w:rsid w:val="000626D6"/>
    <w:rsid w:val="0006338B"/>
    <w:rsid w:val="00065284"/>
    <w:rsid w:val="00067481"/>
    <w:rsid w:val="00070126"/>
    <w:rsid w:val="00071327"/>
    <w:rsid w:val="00071396"/>
    <w:rsid w:val="00073DF7"/>
    <w:rsid w:val="00075ACA"/>
    <w:rsid w:val="00076505"/>
    <w:rsid w:val="00080B6F"/>
    <w:rsid w:val="000851E9"/>
    <w:rsid w:val="00085CBA"/>
    <w:rsid w:val="000872CB"/>
    <w:rsid w:val="000879B3"/>
    <w:rsid w:val="00092FEE"/>
    <w:rsid w:val="000941DA"/>
    <w:rsid w:val="00095B7F"/>
    <w:rsid w:val="000A61D2"/>
    <w:rsid w:val="000A6330"/>
    <w:rsid w:val="000A7C64"/>
    <w:rsid w:val="000A7E0B"/>
    <w:rsid w:val="000B20E8"/>
    <w:rsid w:val="000B3BE4"/>
    <w:rsid w:val="000B46CA"/>
    <w:rsid w:val="000B50D4"/>
    <w:rsid w:val="000B7008"/>
    <w:rsid w:val="000C1DCD"/>
    <w:rsid w:val="000C36A1"/>
    <w:rsid w:val="000C556A"/>
    <w:rsid w:val="000C6985"/>
    <w:rsid w:val="000D2510"/>
    <w:rsid w:val="000D2B1C"/>
    <w:rsid w:val="000D3370"/>
    <w:rsid w:val="000D519E"/>
    <w:rsid w:val="000E2D7C"/>
    <w:rsid w:val="000E4B41"/>
    <w:rsid w:val="000E59B9"/>
    <w:rsid w:val="000E61E1"/>
    <w:rsid w:val="000E6F88"/>
    <w:rsid w:val="000F1725"/>
    <w:rsid w:val="000F2D63"/>
    <w:rsid w:val="000F2E4C"/>
    <w:rsid w:val="000F37FD"/>
    <w:rsid w:val="000F5E9C"/>
    <w:rsid w:val="000F61AA"/>
    <w:rsid w:val="000F6CD4"/>
    <w:rsid w:val="000F6DE2"/>
    <w:rsid w:val="000F7C5F"/>
    <w:rsid w:val="00100F38"/>
    <w:rsid w:val="001011C7"/>
    <w:rsid w:val="00102411"/>
    <w:rsid w:val="0010545E"/>
    <w:rsid w:val="0010752B"/>
    <w:rsid w:val="0010780B"/>
    <w:rsid w:val="00111E3C"/>
    <w:rsid w:val="0011269D"/>
    <w:rsid w:val="00113014"/>
    <w:rsid w:val="00114A04"/>
    <w:rsid w:val="00116B39"/>
    <w:rsid w:val="0011711B"/>
    <w:rsid w:val="001202BF"/>
    <w:rsid w:val="001224B7"/>
    <w:rsid w:val="001237E0"/>
    <w:rsid w:val="00127E50"/>
    <w:rsid w:val="00131129"/>
    <w:rsid w:val="001312C3"/>
    <w:rsid w:val="00131A45"/>
    <w:rsid w:val="00133194"/>
    <w:rsid w:val="00141299"/>
    <w:rsid w:val="00143605"/>
    <w:rsid w:val="00146865"/>
    <w:rsid w:val="00153EBF"/>
    <w:rsid w:val="0015439C"/>
    <w:rsid w:val="00155673"/>
    <w:rsid w:val="001564CC"/>
    <w:rsid w:val="00157474"/>
    <w:rsid w:val="00157DC3"/>
    <w:rsid w:val="00166366"/>
    <w:rsid w:val="0017168C"/>
    <w:rsid w:val="00176FB0"/>
    <w:rsid w:val="0018556C"/>
    <w:rsid w:val="00186D73"/>
    <w:rsid w:val="001871A3"/>
    <w:rsid w:val="00187A7C"/>
    <w:rsid w:val="00191B25"/>
    <w:rsid w:val="00192BDC"/>
    <w:rsid w:val="0019310B"/>
    <w:rsid w:val="001932B3"/>
    <w:rsid w:val="00195730"/>
    <w:rsid w:val="00196B97"/>
    <w:rsid w:val="00197DB9"/>
    <w:rsid w:val="00197DD1"/>
    <w:rsid w:val="001A033D"/>
    <w:rsid w:val="001A2DA2"/>
    <w:rsid w:val="001A449F"/>
    <w:rsid w:val="001A5505"/>
    <w:rsid w:val="001B1237"/>
    <w:rsid w:val="001B4201"/>
    <w:rsid w:val="001B4561"/>
    <w:rsid w:val="001B6B71"/>
    <w:rsid w:val="001C009C"/>
    <w:rsid w:val="001C1BCC"/>
    <w:rsid w:val="001C214C"/>
    <w:rsid w:val="001C32F4"/>
    <w:rsid w:val="001C4C75"/>
    <w:rsid w:val="001C7A55"/>
    <w:rsid w:val="001D433E"/>
    <w:rsid w:val="001D743D"/>
    <w:rsid w:val="001D7AAE"/>
    <w:rsid w:val="001E094F"/>
    <w:rsid w:val="001E3C78"/>
    <w:rsid w:val="001E5F82"/>
    <w:rsid w:val="001F095F"/>
    <w:rsid w:val="001F13BE"/>
    <w:rsid w:val="001F2C8D"/>
    <w:rsid w:val="001F2EAE"/>
    <w:rsid w:val="001F3E25"/>
    <w:rsid w:val="001F4A51"/>
    <w:rsid w:val="001F515D"/>
    <w:rsid w:val="001F7E4B"/>
    <w:rsid w:val="0020123F"/>
    <w:rsid w:val="002019F7"/>
    <w:rsid w:val="00204622"/>
    <w:rsid w:val="00206263"/>
    <w:rsid w:val="00206796"/>
    <w:rsid w:val="00212777"/>
    <w:rsid w:val="0021728D"/>
    <w:rsid w:val="00217EFE"/>
    <w:rsid w:val="002209DA"/>
    <w:rsid w:val="00223299"/>
    <w:rsid w:val="00224153"/>
    <w:rsid w:val="00234922"/>
    <w:rsid w:val="0023532F"/>
    <w:rsid w:val="0023679A"/>
    <w:rsid w:val="00236A3F"/>
    <w:rsid w:val="0024195A"/>
    <w:rsid w:val="00242A9C"/>
    <w:rsid w:val="00245266"/>
    <w:rsid w:val="00245971"/>
    <w:rsid w:val="00253FFB"/>
    <w:rsid w:val="00255219"/>
    <w:rsid w:val="002575EB"/>
    <w:rsid w:val="00262028"/>
    <w:rsid w:val="00262238"/>
    <w:rsid w:val="00265452"/>
    <w:rsid w:val="00265780"/>
    <w:rsid w:val="0026667A"/>
    <w:rsid w:val="002754C8"/>
    <w:rsid w:val="00276C6D"/>
    <w:rsid w:val="0027744C"/>
    <w:rsid w:val="002778FF"/>
    <w:rsid w:val="00280A7C"/>
    <w:rsid w:val="00284FA5"/>
    <w:rsid w:val="00291486"/>
    <w:rsid w:val="002918B7"/>
    <w:rsid w:val="00293887"/>
    <w:rsid w:val="002A028A"/>
    <w:rsid w:val="002A13F7"/>
    <w:rsid w:val="002A4BA7"/>
    <w:rsid w:val="002A7A1A"/>
    <w:rsid w:val="002B27F3"/>
    <w:rsid w:val="002B5013"/>
    <w:rsid w:val="002B617F"/>
    <w:rsid w:val="002B651A"/>
    <w:rsid w:val="002B7DA7"/>
    <w:rsid w:val="002C5EDD"/>
    <w:rsid w:val="002C6C7E"/>
    <w:rsid w:val="002C7870"/>
    <w:rsid w:val="002D104C"/>
    <w:rsid w:val="002D6545"/>
    <w:rsid w:val="002E146A"/>
    <w:rsid w:val="002E2A59"/>
    <w:rsid w:val="002E3A03"/>
    <w:rsid w:val="002E4BC7"/>
    <w:rsid w:val="002E5A46"/>
    <w:rsid w:val="002E75DB"/>
    <w:rsid w:val="002E7984"/>
    <w:rsid w:val="002F267A"/>
    <w:rsid w:val="002F3A89"/>
    <w:rsid w:val="002F6C6F"/>
    <w:rsid w:val="0030051B"/>
    <w:rsid w:val="00305191"/>
    <w:rsid w:val="00310CE1"/>
    <w:rsid w:val="003119AC"/>
    <w:rsid w:val="003155AF"/>
    <w:rsid w:val="00317743"/>
    <w:rsid w:val="003202CE"/>
    <w:rsid w:val="00320C98"/>
    <w:rsid w:val="0032191D"/>
    <w:rsid w:val="00324F92"/>
    <w:rsid w:val="003266FF"/>
    <w:rsid w:val="00327104"/>
    <w:rsid w:val="00331189"/>
    <w:rsid w:val="00331CE0"/>
    <w:rsid w:val="00333515"/>
    <w:rsid w:val="0033368E"/>
    <w:rsid w:val="0033585A"/>
    <w:rsid w:val="0033613A"/>
    <w:rsid w:val="00340DE7"/>
    <w:rsid w:val="00342F3B"/>
    <w:rsid w:val="003434B2"/>
    <w:rsid w:val="0034416B"/>
    <w:rsid w:val="00345B09"/>
    <w:rsid w:val="003462FB"/>
    <w:rsid w:val="003463B7"/>
    <w:rsid w:val="00350061"/>
    <w:rsid w:val="00350085"/>
    <w:rsid w:val="00351F74"/>
    <w:rsid w:val="0035299C"/>
    <w:rsid w:val="003643D8"/>
    <w:rsid w:val="0036744D"/>
    <w:rsid w:val="003709C5"/>
    <w:rsid w:val="00370EA2"/>
    <w:rsid w:val="00371408"/>
    <w:rsid w:val="00371575"/>
    <w:rsid w:val="003715A4"/>
    <w:rsid w:val="00371A35"/>
    <w:rsid w:val="00374400"/>
    <w:rsid w:val="00376DE5"/>
    <w:rsid w:val="00377461"/>
    <w:rsid w:val="00377B31"/>
    <w:rsid w:val="003802A3"/>
    <w:rsid w:val="00382453"/>
    <w:rsid w:val="00384070"/>
    <w:rsid w:val="00384C4C"/>
    <w:rsid w:val="00386E0A"/>
    <w:rsid w:val="00387734"/>
    <w:rsid w:val="00390A6B"/>
    <w:rsid w:val="003924D7"/>
    <w:rsid w:val="003A1C14"/>
    <w:rsid w:val="003A1CEF"/>
    <w:rsid w:val="003A3500"/>
    <w:rsid w:val="003A48D8"/>
    <w:rsid w:val="003A6105"/>
    <w:rsid w:val="003B0215"/>
    <w:rsid w:val="003B101A"/>
    <w:rsid w:val="003B1E8A"/>
    <w:rsid w:val="003B58EB"/>
    <w:rsid w:val="003B6E2D"/>
    <w:rsid w:val="003B7948"/>
    <w:rsid w:val="003C1BD9"/>
    <w:rsid w:val="003C2C77"/>
    <w:rsid w:val="003C33FF"/>
    <w:rsid w:val="003C5FB8"/>
    <w:rsid w:val="003D1FBC"/>
    <w:rsid w:val="003D301E"/>
    <w:rsid w:val="003D4462"/>
    <w:rsid w:val="003D48EB"/>
    <w:rsid w:val="003D692E"/>
    <w:rsid w:val="003D70EE"/>
    <w:rsid w:val="003E3081"/>
    <w:rsid w:val="003E39B9"/>
    <w:rsid w:val="003E4003"/>
    <w:rsid w:val="003E41DD"/>
    <w:rsid w:val="003E46DF"/>
    <w:rsid w:val="003E4CFD"/>
    <w:rsid w:val="003E5DD7"/>
    <w:rsid w:val="003F66D2"/>
    <w:rsid w:val="003F7083"/>
    <w:rsid w:val="00405D1D"/>
    <w:rsid w:val="004064FD"/>
    <w:rsid w:val="004120D7"/>
    <w:rsid w:val="0041499F"/>
    <w:rsid w:val="004202BE"/>
    <w:rsid w:val="00420CFF"/>
    <w:rsid w:val="0042293F"/>
    <w:rsid w:val="00426937"/>
    <w:rsid w:val="004307E8"/>
    <w:rsid w:val="00431DC4"/>
    <w:rsid w:val="00432A04"/>
    <w:rsid w:val="0043432F"/>
    <w:rsid w:val="004359E8"/>
    <w:rsid w:val="00446331"/>
    <w:rsid w:val="00451432"/>
    <w:rsid w:val="0045373F"/>
    <w:rsid w:val="00453FB6"/>
    <w:rsid w:val="00455FE7"/>
    <w:rsid w:val="00460F14"/>
    <w:rsid w:val="00462664"/>
    <w:rsid w:val="00465E36"/>
    <w:rsid w:val="0047161E"/>
    <w:rsid w:val="00476405"/>
    <w:rsid w:val="00480D56"/>
    <w:rsid w:val="0048161F"/>
    <w:rsid w:val="00482192"/>
    <w:rsid w:val="00482E9A"/>
    <w:rsid w:val="004831E9"/>
    <w:rsid w:val="004835B2"/>
    <w:rsid w:val="00485078"/>
    <w:rsid w:val="00490CCB"/>
    <w:rsid w:val="00490E64"/>
    <w:rsid w:val="00492633"/>
    <w:rsid w:val="00492BCB"/>
    <w:rsid w:val="0049556F"/>
    <w:rsid w:val="0049627A"/>
    <w:rsid w:val="004A7F77"/>
    <w:rsid w:val="004B48AD"/>
    <w:rsid w:val="004B73B0"/>
    <w:rsid w:val="004C24B6"/>
    <w:rsid w:val="004C3191"/>
    <w:rsid w:val="004C742F"/>
    <w:rsid w:val="004D2F7B"/>
    <w:rsid w:val="004D33D2"/>
    <w:rsid w:val="004D4433"/>
    <w:rsid w:val="004E0409"/>
    <w:rsid w:val="004E166E"/>
    <w:rsid w:val="004E3046"/>
    <w:rsid w:val="004E5FC8"/>
    <w:rsid w:val="004F2E4A"/>
    <w:rsid w:val="004F3689"/>
    <w:rsid w:val="004F6649"/>
    <w:rsid w:val="004F67C7"/>
    <w:rsid w:val="005007AB"/>
    <w:rsid w:val="005009B2"/>
    <w:rsid w:val="005034E2"/>
    <w:rsid w:val="0050621B"/>
    <w:rsid w:val="005064B1"/>
    <w:rsid w:val="0051048A"/>
    <w:rsid w:val="0051196C"/>
    <w:rsid w:val="00511B7D"/>
    <w:rsid w:val="00512F18"/>
    <w:rsid w:val="005138C8"/>
    <w:rsid w:val="00513E1C"/>
    <w:rsid w:val="005153C1"/>
    <w:rsid w:val="0051773C"/>
    <w:rsid w:val="00517AC4"/>
    <w:rsid w:val="00520752"/>
    <w:rsid w:val="0052222B"/>
    <w:rsid w:val="00526AC8"/>
    <w:rsid w:val="00527EA8"/>
    <w:rsid w:val="00531271"/>
    <w:rsid w:val="0053171F"/>
    <w:rsid w:val="00531E35"/>
    <w:rsid w:val="00532BA5"/>
    <w:rsid w:val="005332CC"/>
    <w:rsid w:val="00536F82"/>
    <w:rsid w:val="00543F7C"/>
    <w:rsid w:val="00545F72"/>
    <w:rsid w:val="0054686D"/>
    <w:rsid w:val="00546EEC"/>
    <w:rsid w:val="00550BED"/>
    <w:rsid w:val="005544B9"/>
    <w:rsid w:val="00560284"/>
    <w:rsid w:val="00561DF6"/>
    <w:rsid w:val="0056364D"/>
    <w:rsid w:val="00564485"/>
    <w:rsid w:val="005711A9"/>
    <w:rsid w:val="00572331"/>
    <w:rsid w:val="005754D1"/>
    <w:rsid w:val="00575A3E"/>
    <w:rsid w:val="0057700E"/>
    <w:rsid w:val="00577C93"/>
    <w:rsid w:val="00580F3F"/>
    <w:rsid w:val="00584E1F"/>
    <w:rsid w:val="0058657B"/>
    <w:rsid w:val="00587DDA"/>
    <w:rsid w:val="00590E6F"/>
    <w:rsid w:val="005914F3"/>
    <w:rsid w:val="00591D1E"/>
    <w:rsid w:val="00596A99"/>
    <w:rsid w:val="005A03C9"/>
    <w:rsid w:val="005A161E"/>
    <w:rsid w:val="005A2800"/>
    <w:rsid w:val="005A28F5"/>
    <w:rsid w:val="005A4180"/>
    <w:rsid w:val="005A4E42"/>
    <w:rsid w:val="005A6F4F"/>
    <w:rsid w:val="005B0225"/>
    <w:rsid w:val="005B14C2"/>
    <w:rsid w:val="005B6BA6"/>
    <w:rsid w:val="005C2EE2"/>
    <w:rsid w:val="005D171A"/>
    <w:rsid w:val="005D2627"/>
    <w:rsid w:val="005D30BB"/>
    <w:rsid w:val="005D54CA"/>
    <w:rsid w:val="005D6288"/>
    <w:rsid w:val="005E3779"/>
    <w:rsid w:val="005E3F91"/>
    <w:rsid w:val="005F222B"/>
    <w:rsid w:val="005F25A6"/>
    <w:rsid w:val="005F2E00"/>
    <w:rsid w:val="00600F75"/>
    <w:rsid w:val="006015F4"/>
    <w:rsid w:val="00602655"/>
    <w:rsid w:val="0061167D"/>
    <w:rsid w:val="00615168"/>
    <w:rsid w:val="00616C6D"/>
    <w:rsid w:val="00617499"/>
    <w:rsid w:val="00622C61"/>
    <w:rsid w:val="00626F9E"/>
    <w:rsid w:val="00627A2C"/>
    <w:rsid w:val="00633738"/>
    <w:rsid w:val="006374BD"/>
    <w:rsid w:val="00644C0D"/>
    <w:rsid w:val="006506EE"/>
    <w:rsid w:val="00655592"/>
    <w:rsid w:val="00655740"/>
    <w:rsid w:val="00655EB5"/>
    <w:rsid w:val="00657558"/>
    <w:rsid w:val="00657A11"/>
    <w:rsid w:val="00661554"/>
    <w:rsid w:val="00661E67"/>
    <w:rsid w:val="006638D1"/>
    <w:rsid w:val="006704B8"/>
    <w:rsid w:val="00671BFD"/>
    <w:rsid w:val="006728E4"/>
    <w:rsid w:val="00675F78"/>
    <w:rsid w:val="00681BC3"/>
    <w:rsid w:val="0068530F"/>
    <w:rsid w:val="00686622"/>
    <w:rsid w:val="00687940"/>
    <w:rsid w:val="006905A6"/>
    <w:rsid w:val="00693665"/>
    <w:rsid w:val="00694F81"/>
    <w:rsid w:val="00696C6E"/>
    <w:rsid w:val="006A40C5"/>
    <w:rsid w:val="006A7758"/>
    <w:rsid w:val="006B07A6"/>
    <w:rsid w:val="006B0B48"/>
    <w:rsid w:val="006B3B6B"/>
    <w:rsid w:val="006B6459"/>
    <w:rsid w:val="006B71B8"/>
    <w:rsid w:val="006C00C6"/>
    <w:rsid w:val="006C0398"/>
    <w:rsid w:val="006C6455"/>
    <w:rsid w:val="006E1EF1"/>
    <w:rsid w:val="006E3E8D"/>
    <w:rsid w:val="006E5F6E"/>
    <w:rsid w:val="006E62D5"/>
    <w:rsid w:val="006E6CE4"/>
    <w:rsid w:val="006E6E0D"/>
    <w:rsid w:val="006F1841"/>
    <w:rsid w:val="006F7E01"/>
    <w:rsid w:val="007030EC"/>
    <w:rsid w:val="007074A6"/>
    <w:rsid w:val="007112E9"/>
    <w:rsid w:val="007117C5"/>
    <w:rsid w:val="00714A84"/>
    <w:rsid w:val="007150BE"/>
    <w:rsid w:val="00717E3A"/>
    <w:rsid w:val="007218AF"/>
    <w:rsid w:val="00723D89"/>
    <w:rsid w:val="0072496C"/>
    <w:rsid w:val="00727274"/>
    <w:rsid w:val="00732026"/>
    <w:rsid w:val="00733892"/>
    <w:rsid w:val="00735582"/>
    <w:rsid w:val="0073637A"/>
    <w:rsid w:val="00740504"/>
    <w:rsid w:val="007405CB"/>
    <w:rsid w:val="00750571"/>
    <w:rsid w:val="00750B75"/>
    <w:rsid w:val="00750BEB"/>
    <w:rsid w:val="00753966"/>
    <w:rsid w:val="0075443A"/>
    <w:rsid w:val="0075462C"/>
    <w:rsid w:val="00756061"/>
    <w:rsid w:val="00763551"/>
    <w:rsid w:val="00764B53"/>
    <w:rsid w:val="007678D0"/>
    <w:rsid w:val="0077005E"/>
    <w:rsid w:val="0077171C"/>
    <w:rsid w:val="00771CE9"/>
    <w:rsid w:val="00772C5D"/>
    <w:rsid w:val="007732D1"/>
    <w:rsid w:val="0077363B"/>
    <w:rsid w:val="00775602"/>
    <w:rsid w:val="00776AA4"/>
    <w:rsid w:val="007806C8"/>
    <w:rsid w:val="00780C62"/>
    <w:rsid w:val="00785C58"/>
    <w:rsid w:val="007865DB"/>
    <w:rsid w:val="007865E8"/>
    <w:rsid w:val="007877B4"/>
    <w:rsid w:val="0079566C"/>
    <w:rsid w:val="007A0869"/>
    <w:rsid w:val="007A0BDA"/>
    <w:rsid w:val="007A1C9C"/>
    <w:rsid w:val="007A674B"/>
    <w:rsid w:val="007A762C"/>
    <w:rsid w:val="007B26DD"/>
    <w:rsid w:val="007B5B07"/>
    <w:rsid w:val="007B698F"/>
    <w:rsid w:val="007C24E1"/>
    <w:rsid w:val="007C4B72"/>
    <w:rsid w:val="007C65CD"/>
    <w:rsid w:val="007C7B5D"/>
    <w:rsid w:val="007D0570"/>
    <w:rsid w:val="007D1B99"/>
    <w:rsid w:val="007D1E8B"/>
    <w:rsid w:val="007D34CA"/>
    <w:rsid w:val="007D4687"/>
    <w:rsid w:val="007D6830"/>
    <w:rsid w:val="007D7186"/>
    <w:rsid w:val="007D7828"/>
    <w:rsid w:val="007E20B5"/>
    <w:rsid w:val="007E3A6B"/>
    <w:rsid w:val="007E56D7"/>
    <w:rsid w:val="007E5904"/>
    <w:rsid w:val="007E6522"/>
    <w:rsid w:val="007E71BF"/>
    <w:rsid w:val="007F10E1"/>
    <w:rsid w:val="007F261C"/>
    <w:rsid w:val="007F4A00"/>
    <w:rsid w:val="007F62C3"/>
    <w:rsid w:val="008007F5"/>
    <w:rsid w:val="00804A0B"/>
    <w:rsid w:val="0080553D"/>
    <w:rsid w:val="00806C45"/>
    <w:rsid w:val="008100DB"/>
    <w:rsid w:val="0081392F"/>
    <w:rsid w:val="0081402C"/>
    <w:rsid w:val="00820648"/>
    <w:rsid w:val="00821C63"/>
    <w:rsid w:val="008225BB"/>
    <w:rsid w:val="00826384"/>
    <w:rsid w:val="00827CF8"/>
    <w:rsid w:val="008327E7"/>
    <w:rsid w:val="0083660C"/>
    <w:rsid w:val="0084198E"/>
    <w:rsid w:val="00842121"/>
    <w:rsid w:val="008514E3"/>
    <w:rsid w:val="008522A7"/>
    <w:rsid w:val="008529AA"/>
    <w:rsid w:val="008552FC"/>
    <w:rsid w:val="00856562"/>
    <w:rsid w:val="00862200"/>
    <w:rsid w:val="008672BD"/>
    <w:rsid w:val="008719AF"/>
    <w:rsid w:val="00872E68"/>
    <w:rsid w:val="0087529A"/>
    <w:rsid w:val="00875A93"/>
    <w:rsid w:val="00875CE6"/>
    <w:rsid w:val="00875EAB"/>
    <w:rsid w:val="00877723"/>
    <w:rsid w:val="00881EA9"/>
    <w:rsid w:val="00884369"/>
    <w:rsid w:val="00884C85"/>
    <w:rsid w:val="008853D2"/>
    <w:rsid w:val="00885886"/>
    <w:rsid w:val="00893029"/>
    <w:rsid w:val="0089334C"/>
    <w:rsid w:val="008A0131"/>
    <w:rsid w:val="008A1D0F"/>
    <w:rsid w:val="008A7926"/>
    <w:rsid w:val="008B3A86"/>
    <w:rsid w:val="008B4C60"/>
    <w:rsid w:val="008B57AF"/>
    <w:rsid w:val="008C0513"/>
    <w:rsid w:val="008C0688"/>
    <w:rsid w:val="008C51ED"/>
    <w:rsid w:val="008C5755"/>
    <w:rsid w:val="008C6A04"/>
    <w:rsid w:val="008C6A5D"/>
    <w:rsid w:val="008C6CC8"/>
    <w:rsid w:val="008D1F46"/>
    <w:rsid w:val="008D23A6"/>
    <w:rsid w:val="008D2876"/>
    <w:rsid w:val="008D335E"/>
    <w:rsid w:val="008D413B"/>
    <w:rsid w:val="008D444B"/>
    <w:rsid w:val="008D5ACC"/>
    <w:rsid w:val="008D5C8D"/>
    <w:rsid w:val="008E4588"/>
    <w:rsid w:val="008E57BE"/>
    <w:rsid w:val="008E7D16"/>
    <w:rsid w:val="008F6E28"/>
    <w:rsid w:val="00905FCF"/>
    <w:rsid w:val="00915164"/>
    <w:rsid w:val="00920EBF"/>
    <w:rsid w:val="00921CED"/>
    <w:rsid w:val="00922CF1"/>
    <w:rsid w:val="009235AA"/>
    <w:rsid w:val="009236A6"/>
    <w:rsid w:val="00924719"/>
    <w:rsid w:val="009256AA"/>
    <w:rsid w:val="00926B55"/>
    <w:rsid w:val="009324F6"/>
    <w:rsid w:val="00933471"/>
    <w:rsid w:val="00936F50"/>
    <w:rsid w:val="0094042C"/>
    <w:rsid w:val="009414ED"/>
    <w:rsid w:val="00943395"/>
    <w:rsid w:val="0094384C"/>
    <w:rsid w:val="00945CED"/>
    <w:rsid w:val="00964F51"/>
    <w:rsid w:val="009656A6"/>
    <w:rsid w:val="00967B9B"/>
    <w:rsid w:val="00967C9D"/>
    <w:rsid w:val="00975ED3"/>
    <w:rsid w:val="009802B8"/>
    <w:rsid w:val="00981324"/>
    <w:rsid w:val="00982BDF"/>
    <w:rsid w:val="00984320"/>
    <w:rsid w:val="00984F09"/>
    <w:rsid w:val="00985D53"/>
    <w:rsid w:val="00985E0D"/>
    <w:rsid w:val="00987AE4"/>
    <w:rsid w:val="00991738"/>
    <w:rsid w:val="009A17B0"/>
    <w:rsid w:val="009A3C6B"/>
    <w:rsid w:val="009A53FF"/>
    <w:rsid w:val="009A79AC"/>
    <w:rsid w:val="009B0572"/>
    <w:rsid w:val="009B07C3"/>
    <w:rsid w:val="009B593B"/>
    <w:rsid w:val="009B704C"/>
    <w:rsid w:val="009C0868"/>
    <w:rsid w:val="009C0C92"/>
    <w:rsid w:val="009C4044"/>
    <w:rsid w:val="009C4FD5"/>
    <w:rsid w:val="009C5B9B"/>
    <w:rsid w:val="009D0827"/>
    <w:rsid w:val="009D3E64"/>
    <w:rsid w:val="009D5048"/>
    <w:rsid w:val="009D6A0B"/>
    <w:rsid w:val="009D6B84"/>
    <w:rsid w:val="009E41ED"/>
    <w:rsid w:val="009E6293"/>
    <w:rsid w:val="009E6E06"/>
    <w:rsid w:val="009F0161"/>
    <w:rsid w:val="00A0098E"/>
    <w:rsid w:val="00A01044"/>
    <w:rsid w:val="00A016E6"/>
    <w:rsid w:val="00A029A5"/>
    <w:rsid w:val="00A04249"/>
    <w:rsid w:val="00A045B0"/>
    <w:rsid w:val="00A10D1B"/>
    <w:rsid w:val="00A11546"/>
    <w:rsid w:val="00A11B83"/>
    <w:rsid w:val="00A12229"/>
    <w:rsid w:val="00A145AD"/>
    <w:rsid w:val="00A15D69"/>
    <w:rsid w:val="00A16178"/>
    <w:rsid w:val="00A1697A"/>
    <w:rsid w:val="00A2009B"/>
    <w:rsid w:val="00A22D30"/>
    <w:rsid w:val="00A23B46"/>
    <w:rsid w:val="00A2622E"/>
    <w:rsid w:val="00A26E97"/>
    <w:rsid w:val="00A31617"/>
    <w:rsid w:val="00A4084A"/>
    <w:rsid w:val="00A40B32"/>
    <w:rsid w:val="00A40D67"/>
    <w:rsid w:val="00A4263A"/>
    <w:rsid w:val="00A43F29"/>
    <w:rsid w:val="00A46AF8"/>
    <w:rsid w:val="00A52FCA"/>
    <w:rsid w:val="00A53A83"/>
    <w:rsid w:val="00A53ED5"/>
    <w:rsid w:val="00A57A0F"/>
    <w:rsid w:val="00A6121B"/>
    <w:rsid w:val="00A6396D"/>
    <w:rsid w:val="00A65310"/>
    <w:rsid w:val="00A65724"/>
    <w:rsid w:val="00A715CE"/>
    <w:rsid w:val="00A72AAE"/>
    <w:rsid w:val="00A734C2"/>
    <w:rsid w:val="00A80AC3"/>
    <w:rsid w:val="00A8316F"/>
    <w:rsid w:val="00A85A9B"/>
    <w:rsid w:val="00A9262D"/>
    <w:rsid w:val="00A93917"/>
    <w:rsid w:val="00A93A3C"/>
    <w:rsid w:val="00A97387"/>
    <w:rsid w:val="00AA1824"/>
    <w:rsid w:val="00AA2E3F"/>
    <w:rsid w:val="00AA314F"/>
    <w:rsid w:val="00AA5758"/>
    <w:rsid w:val="00AA728B"/>
    <w:rsid w:val="00AB199D"/>
    <w:rsid w:val="00AB5BEB"/>
    <w:rsid w:val="00AC0662"/>
    <w:rsid w:val="00AC2211"/>
    <w:rsid w:val="00AC2518"/>
    <w:rsid w:val="00AC265B"/>
    <w:rsid w:val="00AC2975"/>
    <w:rsid w:val="00AD15FF"/>
    <w:rsid w:val="00AD1F90"/>
    <w:rsid w:val="00AD2448"/>
    <w:rsid w:val="00AD388B"/>
    <w:rsid w:val="00AD396F"/>
    <w:rsid w:val="00AD6AD6"/>
    <w:rsid w:val="00AD7804"/>
    <w:rsid w:val="00AE0BAE"/>
    <w:rsid w:val="00AE120D"/>
    <w:rsid w:val="00AE15D4"/>
    <w:rsid w:val="00AF0038"/>
    <w:rsid w:val="00AF056C"/>
    <w:rsid w:val="00AF127E"/>
    <w:rsid w:val="00AF2679"/>
    <w:rsid w:val="00AF3C2E"/>
    <w:rsid w:val="00AF4060"/>
    <w:rsid w:val="00AF5E6B"/>
    <w:rsid w:val="00AF67D9"/>
    <w:rsid w:val="00AF7225"/>
    <w:rsid w:val="00AF7737"/>
    <w:rsid w:val="00B0064B"/>
    <w:rsid w:val="00B02AF8"/>
    <w:rsid w:val="00B052B2"/>
    <w:rsid w:val="00B0542E"/>
    <w:rsid w:val="00B108F6"/>
    <w:rsid w:val="00B10FBD"/>
    <w:rsid w:val="00B1123E"/>
    <w:rsid w:val="00B1213E"/>
    <w:rsid w:val="00B12F09"/>
    <w:rsid w:val="00B136A3"/>
    <w:rsid w:val="00B14C6D"/>
    <w:rsid w:val="00B17408"/>
    <w:rsid w:val="00B17CBA"/>
    <w:rsid w:val="00B17FFE"/>
    <w:rsid w:val="00B2274F"/>
    <w:rsid w:val="00B31070"/>
    <w:rsid w:val="00B31E54"/>
    <w:rsid w:val="00B34215"/>
    <w:rsid w:val="00B37975"/>
    <w:rsid w:val="00B37D8A"/>
    <w:rsid w:val="00B450C1"/>
    <w:rsid w:val="00B50154"/>
    <w:rsid w:val="00B51339"/>
    <w:rsid w:val="00B52F19"/>
    <w:rsid w:val="00B5503B"/>
    <w:rsid w:val="00B55118"/>
    <w:rsid w:val="00B5587D"/>
    <w:rsid w:val="00B610CE"/>
    <w:rsid w:val="00B615D8"/>
    <w:rsid w:val="00B62FFE"/>
    <w:rsid w:val="00B636BB"/>
    <w:rsid w:val="00B63CBA"/>
    <w:rsid w:val="00B6478D"/>
    <w:rsid w:val="00B65444"/>
    <w:rsid w:val="00B659E0"/>
    <w:rsid w:val="00B70CE6"/>
    <w:rsid w:val="00B7231B"/>
    <w:rsid w:val="00B757AE"/>
    <w:rsid w:val="00B75D56"/>
    <w:rsid w:val="00B75DB4"/>
    <w:rsid w:val="00B8101D"/>
    <w:rsid w:val="00B8210F"/>
    <w:rsid w:val="00B8706E"/>
    <w:rsid w:val="00B8723A"/>
    <w:rsid w:val="00B91F22"/>
    <w:rsid w:val="00B9431D"/>
    <w:rsid w:val="00BA3C06"/>
    <w:rsid w:val="00BA5169"/>
    <w:rsid w:val="00BB03C1"/>
    <w:rsid w:val="00BB1F3C"/>
    <w:rsid w:val="00BB3642"/>
    <w:rsid w:val="00BB58CA"/>
    <w:rsid w:val="00BB5990"/>
    <w:rsid w:val="00BB7712"/>
    <w:rsid w:val="00BB77A3"/>
    <w:rsid w:val="00BC1895"/>
    <w:rsid w:val="00BC1EE0"/>
    <w:rsid w:val="00BC6E30"/>
    <w:rsid w:val="00BD3EBE"/>
    <w:rsid w:val="00BD5783"/>
    <w:rsid w:val="00BE0AC8"/>
    <w:rsid w:val="00BE2D44"/>
    <w:rsid w:val="00BE39AA"/>
    <w:rsid w:val="00BE3E1D"/>
    <w:rsid w:val="00BE40B2"/>
    <w:rsid w:val="00BE4589"/>
    <w:rsid w:val="00BE519F"/>
    <w:rsid w:val="00BE733D"/>
    <w:rsid w:val="00BF018D"/>
    <w:rsid w:val="00BF383F"/>
    <w:rsid w:val="00BF65F7"/>
    <w:rsid w:val="00C024F9"/>
    <w:rsid w:val="00C03373"/>
    <w:rsid w:val="00C124CB"/>
    <w:rsid w:val="00C132E0"/>
    <w:rsid w:val="00C1442A"/>
    <w:rsid w:val="00C149D3"/>
    <w:rsid w:val="00C15DAF"/>
    <w:rsid w:val="00C168A7"/>
    <w:rsid w:val="00C2206A"/>
    <w:rsid w:val="00C22BEA"/>
    <w:rsid w:val="00C2555C"/>
    <w:rsid w:val="00C25ECC"/>
    <w:rsid w:val="00C26B91"/>
    <w:rsid w:val="00C36CEF"/>
    <w:rsid w:val="00C37F1A"/>
    <w:rsid w:val="00C4001F"/>
    <w:rsid w:val="00C438F8"/>
    <w:rsid w:val="00C46DBF"/>
    <w:rsid w:val="00C46F0D"/>
    <w:rsid w:val="00C47091"/>
    <w:rsid w:val="00C51239"/>
    <w:rsid w:val="00C53D73"/>
    <w:rsid w:val="00C56374"/>
    <w:rsid w:val="00C5687C"/>
    <w:rsid w:val="00C60724"/>
    <w:rsid w:val="00C630B0"/>
    <w:rsid w:val="00C74040"/>
    <w:rsid w:val="00C75F56"/>
    <w:rsid w:val="00C77A08"/>
    <w:rsid w:val="00C8016B"/>
    <w:rsid w:val="00C804E9"/>
    <w:rsid w:val="00C823F6"/>
    <w:rsid w:val="00C82B8D"/>
    <w:rsid w:val="00C8338A"/>
    <w:rsid w:val="00C854E9"/>
    <w:rsid w:val="00C91B52"/>
    <w:rsid w:val="00C921AB"/>
    <w:rsid w:val="00C93A7F"/>
    <w:rsid w:val="00C95185"/>
    <w:rsid w:val="00CA0F66"/>
    <w:rsid w:val="00CA2D53"/>
    <w:rsid w:val="00CA5B05"/>
    <w:rsid w:val="00CA7820"/>
    <w:rsid w:val="00CB16C7"/>
    <w:rsid w:val="00CB22CB"/>
    <w:rsid w:val="00CB3177"/>
    <w:rsid w:val="00CB3F8E"/>
    <w:rsid w:val="00CB60B1"/>
    <w:rsid w:val="00CB70DA"/>
    <w:rsid w:val="00CC1EA8"/>
    <w:rsid w:val="00CC4462"/>
    <w:rsid w:val="00CC5DCD"/>
    <w:rsid w:val="00CC70A0"/>
    <w:rsid w:val="00CC7786"/>
    <w:rsid w:val="00CD2147"/>
    <w:rsid w:val="00CD2F3C"/>
    <w:rsid w:val="00CD6E94"/>
    <w:rsid w:val="00CE0E6D"/>
    <w:rsid w:val="00CE2203"/>
    <w:rsid w:val="00CE58EF"/>
    <w:rsid w:val="00CE7D06"/>
    <w:rsid w:val="00CF01E7"/>
    <w:rsid w:val="00D0410C"/>
    <w:rsid w:val="00D04FA1"/>
    <w:rsid w:val="00D06B86"/>
    <w:rsid w:val="00D127CE"/>
    <w:rsid w:val="00D12F7B"/>
    <w:rsid w:val="00D1422F"/>
    <w:rsid w:val="00D142A1"/>
    <w:rsid w:val="00D15452"/>
    <w:rsid w:val="00D206D7"/>
    <w:rsid w:val="00D238DA"/>
    <w:rsid w:val="00D26A3E"/>
    <w:rsid w:val="00D3171C"/>
    <w:rsid w:val="00D3574F"/>
    <w:rsid w:val="00D367FA"/>
    <w:rsid w:val="00D3766F"/>
    <w:rsid w:val="00D44C6C"/>
    <w:rsid w:val="00D47520"/>
    <w:rsid w:val="00D50EC6"/>
    <w:rsid w:val="00D52693"/>
    <w:rsid w:val="00D5369C"/>
    <w:rsid w:val="00D54689"/>
    <w:rsid w:val="00D54A3B"/>
    <w:rsid w:val="00D54E8F"/>
    <w:rsid w:val="00D57002"/>
    <w:rsid w:val="00D572D3"/>
    <w:rsid w:val="00D573F7"/>
    <w:rsid w:val="00D614EB"/>
    <w:rsid w:val="00D62039"/>
    <w:rsid w:val="00D67F47"/>
    <w:rsid w:val="00D7233E"/>
    <w:rsid w:val="00D743D5"/>
    <w:rsid w:val="00D77367"/>
    <w:rsid w:val="00D8060D"/>
    <w:rsid w:val="00D80F3F"/>
    <w:rsid w:val="00D81770"/>
    <w:rsid w:val="00D840EF"/>
    <w:rsid w:val="00D868A7"/>
    <w:rsid w:val="00D9714A"/>
    <w:rsid w:val="00DA1D5F"/>
    <w:rsid w:val="00DA4163"/>
    <w:rsid w:val="00DA5605"/>
    <w:rsid w:val="00DA613E"/>
    <w:rsid w:val="00DC51E4"/>
    <w:rsid w:val="00DD00ED"/>
    <w:rsid w:val="00DD07AD"/>
    <w:rsid w:val="00DD1F9D"/>
    <w:rsid w:val="00DD279C"/>
    <w:rsid w:val="00DD309C"/>
    <w:rsid w:val="00DE5A15"/>
    <w:rsid w:val="00DE7622"/>
    <w:rsid w:val="00DF2095"/>
    <w:rsid w:val="00DF22C3"/>
    <w:rsid w:val="00DF2A74"/>
    <w:rsid w:val="00DF5FAE"/>
    <w:rsid w:val="00DF6CB5"/>
    <w:rsid w:val="00DF771F"/>
    <w:rsid w:val="00E0244D"/>
    <w:rsid w:val="00E044A5"/>
    <w:rsid w:val="00E04926"/>
    <w:rsid w:val="00E0505C"/>
    <w:rsid w:val="00E101FB"/>
    <w:rsid w:val="00E1354F"/>
    <w:rsid w:val="00E179ED"/>
    <w:rsid w:val="00E21693"/>
    <w:rsid w:val="00E226A0"/>
    <w:rsid w:val="00E24A3F"/>
    <w:rsid w:val="00E25221"/>
    <w:rsid w:val="00E30E73"/>
    <w:rsid w:val="00E313E8"/>
    <w:rsid w:val="00E33C79"/>
    <w:rsid w:val="00E3471E"/>
    <w:rsid w:val="00E347B5"/>
    <w:rsid w:val="00E35722"/>
    <w:rsid w:val="00E3622E"/>
    <w:rsid w:val="00E408B0"/>
    <w:rsid w:val="00E4192D"/>
    <w:rsid w:val="00E43A92"/>
    <w:rsid w:val="00E44876"/>
    <w:rsid w:val="00E46022"/>
    <w:rsid w:val="00E47007"/>
    <w:rsid w:val="00E47C83"/>
    <w:rsid w:val="00E509DF"/>
    <w:rsid w:val="00E50F81"/>
    <w:rsid w:val="00E52E6C"/>
    <w:rsid w:val="00E54853"/>
    <w:rsid w:val="00E55A0F"/>
    <w:rsid w:val="00E55E00"/>
    <w:rsid w:val="00E56FBF"/>
    <w:rsid w:val="00E57B4D"/>
    <w:rsid w:val="00E57B59"/>
    <w:rsid w:val="00E57DD1"/>
    <w:rsid w:val="00E606BF"/>
    <w:rsid w:val="00E645D2"/>
    <w:rsid w:val="00E65248"/>
    <w:rsid w:val="00E665AF"/>
    <w:rsid w:val="00E75C2A"/>
    <w:rsid w:val="00E76205"/>
    <w:rsid w:val="00E83EEC"/>
    <w:rsid w:val="00E85A2E"/>
    <w:rsid w:val="00E85C72"/>
    <w:rsid w:val="00E86CF0"/>
    <w:rsid w:val="00E92965"/>
    <w:rsid w:val="00E977BD"/>
    <w:rsid w:val="00EA02DA"/>
    <w:rsid w:val="00EA3FC8"/>
    <w:rsid w:val="00EA4B76"/>
    <w:rsid w:val="00EA5556"/>
    <w:rsid w:val="00EA5BF6"/>
    <w:rsid w:val="00EB08E7"/>
    <w:rsid w:val="00EB2707"/>
    <w:rsid w:val="00EB7747"/>
    <w:rsid w:val="00EC0E08"/>
    <w:rsid w:val="00EC3EAB"/>
    <w:rsid w:val="00EC45EC"/>
    <w:rsid w:val="00EC6874"/>
    <w:rsid w:val="00EC77CF"/>
    <w:rsid w:val="00ED5F68"/>
    <w:rsid w:val="00ED6D17"/>
    <w:rsid w:val="00EE0B75"/>
    <w:rsid w:val="00EE0E4D"/>
    <w:rsid w:val="00EE1EB7"/>
    <w:rsid w:val="00EE1EFE"/>
    <w:rsid w:val="00EE21E6"/>
    <w:rsid w:val="00EE61F6"/>
    <w:rsid w:val="00EF0103"/>
    <w:rsid w:val="00F0307B"/>
    <w:rsid w:val="00F0564E"/>
    <w:rsid w:val="00F064F3"/>
    <w:rsid w:val="00F12446"/>
    <w:rsid w:val="00F140FD"/>
    <w:rsid w:val="00F16EF2"/>
    <w:rsid w:val="00F17883"/>
    <w:rsid w:val="00F22A15"/>
    <w:rsid w:val="00F24873"/>
    <w:rsid w:val="00F25362"/>
    <w:rsid w:val="00F2547D"/>
    <w:rsid w:val="00F267FE"/>
    <w:rsid w:val="00F271B4"/>
    <w:rsid w:val="00F31110"/>
    <w:rsid w:val="00F3241C"/>
    <w:rsid w:val="00F34400"/>
    <w:rsid w:val="00F36F5D"/>
    <w:rsid w:val="00F401BF"/>
    <w:rsid w:val="00F47D11"/>
    <w:rsid w:val="00F47F03"/>
    <w:rsid w:val="00F534A2"/>
    <w:rsid w:val="00F57372"/>
    <w:rsid w:val="00F5789B"/>
    <w:rsid w:val="00F64E4A"/>
    <w:rsid w:val="00F66D1D"/>
    <w:rsid w:val="00F74636"/>
    <w:rsid w:val="00F76F53"/>
    <w:rsid w:val="00F777F3"/>
    <w:rsid w:val="00F827FB"/>
    <w:rsid w:val="00F83FE0"/>
    <w:rsid w:val="00F85E77"/>
    <w:rsid w:val="00F8631D"/>
    <w:rsid w:val="00F91428"/>
    <w:rsid w:val="00F91961"/>
    <w:rsid w:val="00F91AB7"/>
    <w:rsid w:val="00F91D68"/>
    <w:rsid w:val="00F94EED"/>
    <w:rsid w:val="00F97415"/>
    <w:rsid w:val="00FA2280"/>
    <w:rsid w:val="00FA397A"/>
    <w:rsid w:val="00FA6309"/>
    <w:rsid w:val="00FA77B0"/>
    <w:rsid w:val="00FB0148"/>
    <w:rsid w:val="00FB172D"/>
    <w:rsid w:val="00FB282D"/>
    <w:rsid w:val="00FB4617"/>
    <w:rsid w:val="00FB7D05"/>
    <w:rsid w:val="00FC13C2"/>
    <w:rsid w:val="00FC20BE"/>
    <w:rsid w:val="00FC29F6"/>
    <w:rsid w:val="00FC5A8C"/>
    <w:rsid w:val="00FC6835"/>
    <w:rsid w:val="00FC6F6C"/>
    <w:rsid w:val="00FD1591"/>
    <w:rsid w:val="00FD63D7"/>
    <w:rsid w:val="00FE477E"/>
    <w:rsid w:val="00FE47C4"/>
    <w:rsid w:val="00FE6518"/>
    <w:rsid w:val="00FE6637"/>
    <w:rsid w:val="00FE793F"/>
    <w:rsid w:val="00FF1271"/>
    <w:rsid w:val="00FF3E7A"/>
    <w:rsid w:val="00FF44FC"/>
    <w:rsid w:val="00FF4F44"/>
    <w:rsid w:val="00FF5E59"/>
    <w:rsid w:val="00FF67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C76716"/>
  <w15:docId w15:val="{CE50C601-D713-467E-B383-B166D9C6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7C5"/>
    <w:rPr>
      <w:sz w:val="24"/>
      <w:szCs w:val="24"/>
    </w:rPr>
  </w:style>
  <w:style w:type="paragraph" w:styleId="Heading1">
    <w:name w:val="heading 1"/>
    <w:basedOn w:val="Normal"/>
    <w:link w:val="Heading1Char"/>
    <w:autoRedefine/>
    <w:qFormat/>
    <w:rsid w:val="00C804E9"/>
    <w:pPr>
      <w:keepNext/>
      <w:numPr>
        <w:numId w:val="3"/>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071327"/>
    <w:pPr>
      <w:keepNext/>
      <w:numPr>
        <w:ilvl w:val="1"/>
        <w:numId w:val="3"/>
      </w:numPr>
      <w:tabs>
        <w:tab w:val="num" w:pos="360"/>
      </w:tabs>
      <w:spacing w:before="240" w:after="60"/>
      <w:ind w:left="360" w:hanging="360"/>
      <w:outlineLvl w:val="1"/>
    </w:pPr>
    <w:rPr>
      <w:rFonts w:asciiTheme="majorBidi" w:hAnsiTheme="majorBidi" w:cs="Arial"/>
      <w:b/>
      <w:bCs/>
      <w:iCs/>
      <w:sz w:val="32"/>
      <w:szCs w:val="32"/>
    </w:rPr>
  </w:style>
  <w:style w:type="paragraph" w:styleId="Heading3">
    <w:name w:val="heading 3"/>
    <w:basedOn w:val="Normal"/>
    <w:next w:val="Normal"/>
    <w:link w:val="Heading3Char"/>
    <w:autoRedefine/>
    <w:qFormat/>
    <w:rsid w:val="00655EB5"/>
    <w:pPr>
      <w:keepNext/>
      <w:numPr>
        <w:ilvl w:val="2"/>
        <w:numId w:val="3"/>
      </w:numPr>
      <w:spacing w:before="240" w:after="120"/>
      <w:outlineLvl w:val="2"/>
    </w:pPr>
    <w:rPr>
      <w:rFonts w:asciiTheme="majorBidi" w:hAnsiTheme="majorBidi" w:cs="Arial"/>
      <w:b/>
      <w:bCs/>
      <w:sz w:val="30"/>
      <w:szCs w:val="22"/>
    </w:rPr>
  </w:style>
  <w:style w:type="paragraph" w:styleId="Heading4">
    <w:name w:val="heading 4"/>
    <w:basedOn w:val="Normal"/>
    <w:next w:val="Normal"/>
    <w:link w:val="Heading4Char"/>
    <w:autoRedefine/>
    <w:qFormat/>
    <w:rsid w:val="00820648"/>
    <w:pPr>
      <w:keepNext/>
      <w:numPr>
        <w:ilvl w:val="3"/>
        <w:numId w:val="3"/>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3"/>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3"/>
      </w:numPr>
      <w:spacing w:before="240" w:after="60"/>
      <w:outlineLvl w:val="5"/>
    </w:pPr>
    <w:rPr>
      <w:b/>
      <w:bCs/>
      <w:szCs w:val="22"/>
    </w:rPr>
  </w:style>
  <w:style w:type="paragraph" w:styleId="Heading7">
    <w:name w:val="heading 7"/>
    <w:basedOn w:val="Normal"/>
    <w:next w:val="Normal"/>
    <w:link w:val="Heading7Char"/>
    <w:autoRedefine/>
    <w:qFormat/>
    <w:rsid w:val="00035BA7"/>
    <w:pPr>
      <w:numPr>
        <w:ilvl w:val="6"/>
        <w:numId w:val="3"/>
      </w:numPr>
      <w:spacing w:before="240" w:after="60"/>
      <w:outlineLvl w:val="6"/>
    </w:pPr>
    <w:rPr>
      <w:b/>
      <w:i/>
    </w:rPr>
  </w:style>
  <w:style w:type="paragraph" w:styleId="Heading8">
    <w:name w:val="heading 8"/>
    <w:basedOn w:val="Normal"/>
    <w:next w:val="Normal"/>
    <w:autoRedefine/>
    <w:qFormat/>
    <w:rsid w:val="00141299"/>
    <w:pPr>
      <w:numPr>
        <w:ilvl w:val="7"/>
        <w:numId w:val="3"/>
      </w:numPr>
      <w:spacing w:before="240" w:after="60"/>
      <w:outlineLvl w:val="7"/>
    </w:pPr>
    <w:rPr>
      <w:iCs/>
    </w:rPr>
  </w:style>
  <w:style w:type="paragraph" w:styleId="Heading9">
    <w:name w:val="heading 9"/>
    <w:basedOn w:val="Normal"/>
    <w:next w:val="Normal"/>
    <w:autoRedefine/>
    <w:qFormat/>
    <w:rsid w:val="00035BA7"/>
    <w:pPr>
      <w:numPr>
        <w:ilvl w:val="8"/>
        <w:numId w:val="3"/>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71327"/>
    <w:rPr>
      <w:rFonts w:asciiTheme="majorBidi" w:hAnsiTheme="majorBidi" w:cs="Arial"/>
      <w:b/>
      <w:bCs/>
      <w:iCs/>
      <w:sz w:val="32"/>
      <w:szCs w:val="32"/>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1"/>
      </w:numPr>
      <w:spacing w:before="120" w:after="120"/>
      <w:ind w:left="714" w:hanging="357"/>
      <w:jc w:val="both"/>
    </w:pPr>
    <w:rPr>
      <w:sz w:val="22"/>
      <w:lang w:val="en-GB"/>
    </w:rPr>
  </w:style>
  <w:style w:type="paragraph" w:customStyle="1" w:styleId="Bullet">
    <w:name w:val="Bullet"/>
    <w:basedOn w:val="Normal"/>
    <w:autoRedefine/>
    <w:rsid w:val="00655740"/>
    <w:pPr>
      <w:numPr>
        <w:numId w:val="2"/>
      </w:numPr>
      <w:spacing w:before="120" w:after="120"/>
      <w:jc w:val="both"/>
    </w:pPr>
    <w:rPr>
      <w:lang w:val="en-GB"/>
    </w:rPr>
  </w:style>
  <w:style w:type="paragraph" w:customStyle="1" w:styleId="Reference">
    <w:name w:val="Reference"/>
    <w:basedOn w:val="ListNumber"/>
    <w:autoRedefine/>
    <w:rsid w:val="003709C5"/>
    <w:pPr>
      <w:tabs>
        <w:tab w:val="num" w:pos="540"/>
      </w:tabs>
      <w:autoSpaceDE w:val="0"/>
      <w:autoSpaceDN w:val="0"/>
      <w:adjustRightInd w:val="0"/>
      <w:ind w:left="540"/>
      <w:jc w:val="center"/>
    </w:pPr>
    <w:rPr>
      <w:rFonts w:cs="Symbol"/>
      <w:b/>
      <w:bCs/>
      <w:sz w:val="20"/>
      <w:szCs w:val="20"/>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uiPriority w:val="10"/>
    <w:qFormat/>
    <w:rsid w:val="00CA0F66"/>
    <w:pPr>
      <w:widowControl w:val="0"/>
      <w:jc w:val="center"/>
    </w:pPr>
    <w:rPr>
      <w:b/>
      <w:sz w:val="40"/>
      <w:szCs w:val="2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qFormat/>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C804E9"/>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character" w:customStyle="1" w:styleId="Heading3Char">
    <w:name w:val="Heading 3 Char"/>
    <w:basedOn w:val="DefaultParagraphFont"/>
    <w:link w:val="Heading3"/>
    <w:rsid w:val="00655EB5"/>
    <w:rPr>
      <w:rFonts w:asciiTheme="majorBidi" w:hAnsiTheme="majorBidi" w:cs="Arial"/>
      <w:b/>
      <w:bCs/>
      <w:sz w:val="30"/>
      <w:szCs w:val="22"/>
    </w:rPr>
  </w:style>
  <w:style w:type="character" w:customStyle="1" w:styleId="Heading7Char">
    <w:name w:val="Heading 7 Char"/>
    <w:basedOn w:val="DefaultParagraphFont"/>
    <w:link w:val="Heading7"/>
    <w:rsid w:val="00967B9B"/>
    <w:rPr>
      <w:b/>
      <w:i/>
      <w:sz w:val="24"/>
      <w:szCs w:val="24"/>
    </w:rPr>
  </w:style>
  <w:style w:type="character" w:customStyle="1" w:styleId="Heading4Char">
    <w:name w:val="Heading 4 Char"/>
    <w:basedOn w:val="DefaultParagraphFont"/>
    <w:link w:val="Heading4"/>
    <w:rsid w:val="005A2800"/>
    <w:rPr>
      <w:b/>
      <w:bCs/>
      <w:sz w:val="26"/>
      <w:szCs w:val="28"/>
    </w:rPr>
  </w:style>
  <w:style w:type="paragraph" w:styleId="TOC4">
    <w:name w:val="toc 4"/>
    <w:basedOn w:val="Normal"/>
    <w:next w:val="Normal"/>
    <w:autoRedefine/>
    <w:uiPriority w:val="39"/>
    <w:unhideWhenUsed/>
    <w:rsid w:val="001932B3"/>
    <w:pPr>
      <w:spacing w:after="100"/>
      <w:ind w:left="720"/>
    </w:pPr>
  </w:style>
  <w:style w:type="paragraph" w:styleId="NormalWeb">
    <w:name w:val="Normal (Web)"/>
    <w:basedOn w:val="Normal"/>
    <w:uiPriority w:val="99"/>
    <w:unhideWhenUsed/>
    <w:rsid w:val="00A22D30"/>
    <w:pPr>
      <w:spacing w:before="100" w:beforeAutospacing="1" w:after="100" w:afterAutospacing="1"/>
    </w:pPr>
  </w:style>
  <w:style w:type="character" w:customStyle="1" w:styleId="UnresolvedMention">
    <w:name w:val="Unresolved Mention"/>
    <w:basedOn w:val="DefaultParagraphFont"/>
    <w:uiPriority w:val="99"/>
    <w:semiHidden/>
    <w:unhideWhenUsed/>
    <w:rsid w:val="00DD0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3108">
      <w:bodyDiv w:val="1"/>
      <w:marLeft w:val="0"/>
      <w:marRight w:val="0"/>
      <w:marTop w:val="0"/>
      <w:marBottom w:val="0"/>
      <w:divBdr>
        <w:top w:val="none" w:sz="0" w:space="0" w:color="auto"/>
        <w:left w:val="none" w:sz="0" w:space="0" w:color="auto"/>
        <w:bottom w:val="none" w:sz="0" w:space="0" w:color="auto"/>
        <w:right w:val="none" w:sz="0" w:space="0" w:color="auto"/>
      </w:divBdr>
    </w:div>
    <w:div w:id="28341562">
      <w:bodyDiv w:val="1"/>
      <w:marLeft w:val="0"/>
      <w:marRight w:val="0"/>
      <w:marTop w:val="0"/>
      <w:marBottom w:val="0"/>
      <w:divBdr>
        <w:top w:val="none" w:sz="0" w:space="0" w:color="auto"/>
        <w:left w:val="none" w:sz="0" w:space="0" w:color="auto"/>
        <w:bottom w:val="none" w:sz="0" w:space="0" w:color="auto"/>
        <w:right w:val="none" w:sz="0" w:space="0" w:color="auto"/>
      </w:divBdr>
    </w:div>
    <w:div w:id="67579091">
      <w:bodyDiv w:val="1"/>
      <w:marLeft w:val="0"/>
      <w:marRight w:val="0"/>
      <w:marTop w:val="0"/>
      <w:marBottom w:val="0"/>
      <w:divBdr>
        <w:top w:val="none" w:sz="0" w:space="0" w:color="auto"/>
        <w:left w:val="none" w:sz="0" w:space="0" w:color="auto"/>
        <w:bottom w:val="none" w:sz="0" w:space="0" w:color="auto"/>
        <w:right w:val="none" w:sz="0" w:space="0" w:color="auto"/>
      </w:divBdr>
    </w:div>
    <w:div w:id="122623559">
      <w:bodyDiv w:val="1"/>
      <w:marLeft w:val="0"/>
      <w:marRight w:val="0"/>
      <w:marTop w:val="0"/>
      <w:marBottom w:val="0"/>
      <w:divBdr>
        <w:top w:val="none" w:sz="0" w:space="0" w:color="auto"/>
        <w:left w:val="none" w:sz="0" w:space="0" w:color="auto"/>
        <w:bottom w:val="none" w:sz="0" w:space="0" w:color="auto"/>
        <w:right w:val="none" w:sz="0" w:space="0" w:color="auto"/>
      </w:divBdr>
    </w:div>
    <w:div w:id="123428968">
      <w:bodyDiv w:val="1"/>
      <w:marLeft w:val="0"/>
      <w:marRight w:val="0"/>
      <w:marTop w:val="0"/>
      <w:marBottom w:val="0"/>
      <w:divBdr>
        <w:top w:val="none" w:sz="0" w:space="0" w:color="auto"/>
        <w:left w:val="none" w:sz="0" w:space="0" w:color="auto"/>
        <w:bottom w:val="none" w:sz="0" w:space="0" w:color="auto"/>
        <w:right w:val="none" w:sz="0" w:space="0" w:color="auto"/>
      </w:divBdr>
    </w:div>
    <w:div w:id="146367270">
      <w:bodyDiv w:val="1"/>
      <w:marLeft w:val="0"/>
      <w:marRight w:val="0"/>
      <w:marTop w:val="0"/>
      <w:marBottom w:val="0"/>
      <w:divBdr>
        <w:top w:val="none" w:sz="0" w:space="0" w:color="auto"/>
        <w:left w:val="none" w:sz="0" w:space="0" w:color="auto"/>
        <w:bottom w:val="none" w:sz="0" w:space="0" w:color="auto"/>
        <w:right w:val="none" w:sz="0" w:space="0" w:color="auto"/>
      </w:divBdr>
    </w:div>
    <w:div w:id="169953361">
      <w:bodyDiv w:val="1"/>
      <w:marLeft w:val="0"/>
      <w:marRight w:val="0"/>
      <w:marTop w:val="0"/>
      <w:marBottom w:val="0"/>
      <w:divBdr>
        <w:top w:val="none" w:sz="0" w:space="0" w:color="auto"/>
        <w:left w:val="none" w:sz="0" w:space="0" w:color="auto"/>
        <w:bottom w:val="none" w:sz="0" w:space="0" w:color="auto"/>
        <w:right w:val="none" w:sz="0" w:space="0" w:color="auto"/>
      </w:divBdr>
      <w:divsChild>
        <w:div w:id="807010631">
          <w:marLeft w:val="-285"/>
          <w:marRight w:val="0"/>
          <w:marTop w:val="0"/>
          <w:marBottom w:val="0"/>
          <w:divBdr>
            <w:top w:val="none" w:sz="0" w:space="0" w:color="auto"/>
            <w:left w:val="none" w:sz="0" w:space="0" w:color="auto"/>
            <w:bottom w:val="none" w:sz="0" w:space="0" w:color="auto"/>
            <w:right w:val="none" w:sz="0" w:space="0" w:color="auto"/>
          </w:divBdr>
        </w:div>
      </w:divsChild>
    </w:div>
    <w:div w:id="191847563">
      <w:bodyDiv w:val="1"/>
      <w:marLeft w:val="0"/>
      <w:marRight w:val="0"/>
      <w:marTop w:val="0"/>
      <w:marBottom w:val="0"/>
      <w:divBdr>
        <w:top w:val="none" w:sz="0" w:space="0" w:color="auto"/>
        <w:left w:val="none" w:sz="0" w:space="0" w:color="auto"/>
        <w:bottom w:val="none" w:sz="0" w:space="0" w:color="auto"/>
        <w:right w:val="none" w:sz="0" w:space="0" w:color="auto"/>
      </w:divBdr>
    </w:div>
    <w:div w:id="199170871">
      <w:bodyDiv w:val="1"/>
      <w:marLeft w:val="0"/>
      <w:marRight w:val="0"/>
      <w:marTop w:val="0"/>
      <w:marBottom w:val="0"/>
      <w:divBdr>
        <w:top w:val="none" w:sz="0" w:space="0" w:color="auto"/>
        <w:left w:val="none" w:sz="0" w:space="0" w:color="auto"/>
        <w:bottom w:val="none" w:sz="0" w:space="0" w:color="auto"/>
        <w:right w:val="none" w:sz="0" w:space="0" w:color="auto"/>
      </w:divBdr>
    </w:div>
    <w:div w:id="210845909">
      <w:bodyDiv w:val="1"/>
      <w:marLeft w:val="0"/>
      <w:marRight w:val="0"/>
      <w:marTop w:val="0"/>
      <w:marBottom w:val="0"/>
      <w:divBdr>
        <w:top w:val="none" w:sz="0" w:space="0" w:color="auto"/>
        <w:left w:val="none" w:sz="0" w:space="0" w:color="auto"/>
        <w:bottom w:val="none" w:sz="0" w:space="0" w:color="auto"/>
        <w:right w:val="none" w:sz="0" w:space="0" w:color="auto"/>
      </w:divBdr>
    </w:div>
    <w:div w:id="228467777">
      <w:bodyDiv w:val="1"/>
      <w:marLeft w:val="0"/>
      <w:marRight w:val="0"/>
      <w:marTop w:val="0"/>
      <w:marBottom w:val="0"/>
      <w:divBdr>
        <w:top w:val="none" w:sz="0" w:space="0" w:color="auto"/>
        <w:left w:val="none" w:sz="0" w:space="0" w:color="auto"/>
        <w:bottom w:val="none" w:sz="0" w:space="0" w:color="auto"/>
        <w:right w:val="none" w:sz="0" w:space="0" w:color="auto"/>
      </w:divBdr>
    </w:div>
    <w:div w:id="235020761">
      <w:bodyDiv w:val="1"/>
      <w:marLeft w:val="0"/>
      <w:marRight w:val="0"/>
      <w:marTop w:val="0"/>
      <w:marBottom w:val="0"/>
      <w:divBdr>
        <w:top w:val="none" w:sz="0" w:space="0" w:color="auto"/>
        <w:left w:val="none" w:sz="0" w:space="0" w:color="auto"/>
        <w:bottom w:val="none" w:sz="0" w:space="0" w:color="auto"/>
        <w:right w:val="none" w:sz="0" w:space="0" w:color="auto"/>
      </w:divBdr>
    </w:div>
    <w:div w:id="255554310">
      <w:bodyDiv w:val="1"/>
      <w:marLeft w:val="0"/>
      <w:marRight w:val="0"/>
      <w:marTop w:val="0"/>
      <w:marBottom w:val="0"/>
      <w:divBdr>
        <w:top w:val="none" w:sz="0" w:space="0" w:color="auto"/>
        <w:left w:val="none" w:sz="0" w:space="0" w:color="auto"/>
        <w:bottom w:val="none" w:sz="0" w:space="0" w:color="auto"/>
        <w:right w:val="none" w:sz="0" w:space="0" w:color="auto"/>
      </w:divBdr>
    </w:div>
    <w:div w:id="274602529">
      <w:bodyDiv w:val="1"/>
      <w:marLeft w:val="0"/>
      <w:marRight w:val="0"/>
      <w:marTop w:val="0"/>
      <w:marBottom w:val="0"/>
      <w:divBdr>
        <w:top w:val="none" w:sz="0" w:space="0" w:color="auto"/>
        <w:left w:val="none" w:sz="0" w:space="0" w:color="auto"/>
        <w:bottom w:val="none" w:sz="0" w:space="0" w:color="auto"/>
        <w:right w:val="none" w:sz="0" w:space="0" w:color="auto"/>
      </w:divBdr>
    </w:div>
    <w:div w:id="282008390">
      <w:bodyDiv w:val="1"/>
      <w:marLeft w:val="0"/>
      <w:marRight w:val="0"/>
      <w:marTop w:val="0"/>
      <w:marBottom w:val="0"/>
      <w:divBdr>
        <w:top w:val="none" w:sz="0" w:space="0" w:color="auto"/>
        <w:left w:val="none" w:sz="0" w:space="0" w:color="auto"/>
        <w:bottom w:val="none" w:sz="0" w:space="0" w:color="auto"/>
        <w:right w:val="none" w:sz="0" w:space="0" w:color="auto"/>
      </w:divBdr>
    </w:div>
    <w:div w:id="287668483">
      <w:bodyDiv w:val="1"/>
      <w:marLeft w:val="0"/>
      <w:marRight w:val="0"/>
      <w:marTop w:val="0"/>
      <w:marBottom w:val="0"/>
      <w:divBdr>
        <w:top w:val="none" w:sz="0" w:space="0" w:color="auto"/>
        <w:left w:val="none" w:sz="0" w:space="0" w:color="auto"/>
        <w:bottom w:val="none" w:sz="0" w:space="0" w:color="auto"/>
        <w:right w:val="none" w:sz="0" w:space="0" w:color="auto"/>
      </w:divBdr>
    </w:div>
    <w:div w:id="324213365">
      <w:bodyDiv w:val="1"/>
      <w:marLeft w:val="0"/>
      <w:marRight w:val="0"/>
      <w:marTop w:val="0"/>
      <w:marBottom w:val="0"/>
      <w:divBdr>
        <w:top w:val="none" w:sz="0" w:space="0" w:color="auto"/>
        <w:left w:val="none" w:sz="0" w:space="0" w:color="auto"/>
        <w:bottom w:val="none" w:sz="0" w:space="0" w:color="auto"/>
        <w:right w:val="none" w:sz="0" w:space="0" w:color="auto"/>
      </w:divBdr>
    </w:div>
    <w:div w:id="345596677">
      <w:bodyDiv w:val="1"/>
      <w:marLeft w:val="0"/>
      <w:marRight w:val="0"/>
      <w:marTop w:val="0"/>
      <w:marBottom w:val="0"/>
      <w:divBdr>
        <w:top w:val="none" w:sz="0" w:space="0" w:color="auto"/>
        <w:left w:val="none" w:sz="0" w:space="0" w:color="auto"/>
        <w:bottom w:val="none" w:sz="0" w:space="0" w:color="auto"/>
        <w:right w:val="none" w:sz="0" w:space="0" w:color="auto"/>
      </w:divBdr>
    </w:div>
    <w:div w:id="345717386">
      <w:bodyDiv w:val="1"/>
      <w:marLeft w:val="0"/>
      <w:marRight w:val="0"/>
      <w:marTop w:val="0"/>
      <w:marBottom w:val="0"/>
      <w:divBdr>
        <w:top w:val="none" w:sz="0" w:space="0" w:color="auto"/>
        <w:left w:val="none" w:sz="0" w:space="0" w:color="auto"/>
        <w:bottom w:val="none" w:sz="0" w:space="0" w:color="auto"/>
        <w:right w:val="none" w:sz="0" w:space="0" w:color="auto"/>
      </w:divBdr>
    </w:div>
    <w:div w:id="357976598">
      <w:bodyDiv w:val="1"/>
      <w:marLeft w:val="0"/>
      <w:marRight w:val="0"/>
      <w:marTop w:val="0"/>
      <w:marBottom w:val="0"/>
      <w:divBdr>
        <w:top w:val="none" w:sz="0" w:space="0" w:color="auto"/>
        <w:left w:val="none" w:sz="0" w:space="0" w:color="auto"/>
        <w:bottom w:val="none" w:sz="0" w:space="0" w:color="auto"/>
        <w:right w:val="none" w:sz="0" w:space="0" w:color="auto"/>
      </w:divBdr>
    </w:div>
    <w:div w:id="368603017">
      <w:bodyDiv w:val="1"/>
      <w:marLeft w:val="0"/>
      <w:marRight w:val="0"/>
      <w:marTop w:val="0"/>
      <w:marBottom w:val="0"/>
      <w:divBdr>
        <w:top w:val="none" w:sz="0" w:space="0" w:color="auto"/>
        <w:left w:val="none" w:sz="0" w:space="0" w:color="auto"/>
        <w:bottom w:val="none" w:sz="0" w:space="0" w:color="auto"/>
        <w:right w:val="none" w:sz="0" w:space="0" w:color="auto"/>
      </w:divBdr>
    </w:div>
    <w:div w:id="379861750">
      <w:bodyDiv w:val="1"/>
      <w:marLeft w:val="0"/>
      <w:marRight w:val="0"/>
      <w:marTop w:val="0"/>
      <w:marBottom w:val="0"/>
      <w:divBdr>
        <w:top w:val="none" w:sz="0" w:space="0" w:color="auto"/>
        <w:left w:val="none" w:sz="0" w:space="0" w:color="auto"/>
        <w:bottom w:val="none" w:sz="0" w:space="0" w:color="auto"/>
        <w:right w:val="none" w:sz="0" w:space="0" w:color="auto"/>
      </w:divBdr>
    </w:div>
    <w:div w:id="395445160">
      <w:bodyDiv w:val="1"/>
      <w:marLeft w:val="0"/>
      <w:marRight w:val="0"/>
      <w:marTop w:val="0"/>
      <w:marBottom w:val="0"/>
      <w:divBdr>
        <w:top w:val="none" w:sz="0" w:space="0" w:color="auto"/>
        <w:left w:val="none" w:sz="0" w:space="0" w:color="auto"/>
        <w:bottom w:val="none" w:sz="0" w:space="0" w:color="auto"/>
        <w:right w:val="none" w:sz="0" w:space="0" w:color="auto"/>
      </w:divBdr>
    </w:div>
    <w:div w:id="411243987">
      <w:bodyDiv w:val="1"/>
      <w:marLeft w:val="0"/>
      <w:marRight w:val="0"/>
      <w:marTop w:val="0"/>
      <w:marBottom w:val="0"/>
      <w:divBdr>
        <w:top w:val="none" w:sz="0" w:space="0" w:color="auto"/>
        <w:left w:val="none" w:sz="0" w:space="0" w:color="auto"/>
        <w:bottom w:val="none" w:sz="0" w:space="0" w:color="auto"/>
        <w:right w:val="none" w:sz="0" w:space="0" w:color="auto"/>
      </w:divBdr>
    </w:div>
    <w:div w:id="513569454">
      <w:bodyDiv w:val="1"/>
      <w:marLeft w:val="0"/>
      <w:marRight w:val="0"/>
      <w:marTop w:val="0"/>
      <w:marBottom w:val="0"/>
      <w:divBdr>
        <w:top w:val="none" w:sz="0" w:space="0" w:color="auto"/>
        <w:left w:val="none" w:sz="0" w:space="0" w:color="auto"/>
        <w:bottom w:val="none" w:sz="0" w:space="0" w:color="auto"/>
        <w:right w:val="none" w:sz="0" w:space="0" w:color="auto"/>
      </w:divBdr>
    </w:div>
    <w:div w:id="528765569">
      <w:bodyDiv w:val="1"/>
      <w:marLeft w:val="0"/>
      <w:marRight w:val="0"/>
      <w:marTop w:val="0"/>
      <w:marBottom w:val="0"/>
      <w:divBdr>
        <w:top w:val="none" w:sz="0" w:space="0" w:color="auto"/>
        <w:left w:val="none" w:sz="0" w:space="0" w:color="auto"/>
        <w:bottom w:val="none" w:sz="0" w:space="0" w:color="auto"/>
        <w:right w:val="none" w:sz="0" w:space="0" w:color="auto"/>
      </w:divBdr>
    </w:div>
    <w:div w:id="562330987">
      <w:bodyDiv w:val="1"/>
      <w:marLeft w:val="0"/>
      <w:marRight w:val="0"/>
      <w:marTop w:val="0"/>
      <w:marBottom w:val="0"/>
      <w:divBdr>
        <w:top w:val="none" w:sz="0" w:space="0" w:color="auto"/>
        <w:left w:val="none" w:sz="0" w:space="0" w:color="auto"/>
        <w:bottom w:val="none" w:sz="0" w:space="0" w:color="auto"/>
        <w:right w:val="none" w:sz="0" w:space="0" w:color="auto"/>
      </w:divBdr>
    </w:div>
    <w:div w:id="577247993">
      <w:bodyDiv w:val="1"/>
      <w:marLeft w:val="0"/>
      <w:marRight w:val="0"/>
      <w:marTop w:val="0"/>
      <w:marBottom w:val="0"/>
      <w:divBdr>
        <w:top w:val="none" w:sz="0" w:space="0" w:color="auto"/>
        <w:left w:val="none" w:sz="0" w:space="0" w:color="auto"/>
        <w:bottom w:val="none" w:sz="0" w:space="0" w:color="auto"/>
        <w:right w:val="none" w:sz="0" w:space="0" w:color="auto"/>
      </w:divBdr>
    </w:div>
    <w:div w:id="578171597">
      <w:bodyDiv w:val="1"/>
      <w:marLeft w:val="0"/>
      <w:marRight w:val="0"/>
      <w:marTop w:val="0"/>
      <w:marBottom w:val="0"/>
      <w:divBdr>
        <w:top w:val="none" w:sz="0" w:space="0" w:color="auto"/>
        <w:left w:val="none" w:sz="0" w:space="0" w:color="auto"/>
        <w:bottom w:val="none" w:sz="0" w:space="0" w:color="auto"/>
        <w:right w:val="none" w:sz="0" w:space="0" w:color="auto"/>
      </w:divBdr>
    </w:div>
    <w:div w:id="588271723">
      <w:bodyDiv w:val="1"/>
      <w:marLeft w:val="0"/>
      <w:marRight w:val="0"/>
      <w:marTop w:val="0"/>
      <w:marBottom w:val="0"/>
      <w:divBdr>
        <w:top w:val="none" w:sz="0" w:space="0" w:color="auto"/>
        <w:left w:val="none" w:sz="0" w:space="0" w:color="auto"/>
        <w:bottom w:val="none" w:sz="0" w:space="0" w:color="auto"/>
        <w:right w:val="none" w:sz="0" w:space="0" w:color="auto"/>
      </w:divBdr>
    </w:div>
    <w:div w:id="706759567">
      <w:bodyDiv w:val="1"/>
      <w:marLeft w:val="0"/>
      <w:marRight w:val="0"/>
      <w:marTop w:val="0"/>
      <w:marBottom w:val="0"/>
      <w:divBdr>
        <w:top w:val="none" w:sz="0" w:space="0" w:color="auto"/>
        <w:left w:val="none" w:sz="0" w:space="0" w:color="auto"/>
        <w:bottom w:val="none" w:sz="0" w:space="0" w:color="auto"/>
        <w:right w:val="none" w:sz="0" w:space="0" w:color="auto"/>
      </w:divBdr>
    </w:div>
    <w:div w:id="722097899">
      <w:bodyDiv w:val="1"/>
      <w:marLeft w:val="0"/>
      <w:marRight w:val="0"/>
      <w:marTop w:val="0"/>
      <w:marBottom w:val="0"/>
      <w:divBdr>
        <w:top w:val="none" w:sz="0" w:space="0" w:color="auto"/>
        <w:left w:val="none" w:sz="0" w:space="0" w:color="auto"/>
        <w:bottom w:val="none" w:sz="0" w:space="0" w:color="auto"/>
        <w:right w:val="none" w:sz="0" w:space="0" w:color="auto"/>
      </w:divBdr>
    </w:div>
    <w:div w:id="754010748">
      <w:bodyDiv w:val="1"/>
      <w:marLeft w:val="0"/>
      <w:marRight w:val="0"/>
      <w:marTop w:val="0"/>
      <w:marBottom w:val="0"/>
      <w:divBdr>
        <w:top w:val="none" w:sz="0" w:space="0" w:color="auto"/>
        <w:left w:val="none" w:sz="0" w:space="0" w:color="auto"/>
        <w:bottom w:val="none" w:sz="0" w:space="0" w:color="auto"/>
        <w:right w:val="none" w:sz="0" w:space="0" w:color="auto"/>
      </w:divBdr>
    </w:div>
    <w:div w:id="780150156">
      <w:bodyDiv w:val="1"/>
      <w:marLeft w:val="0"/>
      <w:marRight w:val="0"/>
      <w:marTop w:val="0"/>
      <w:marBottom w:val="0"/>
      <w:divBdr>
        <w:top w:val="none" w:sz="0" w:space="0" w:color="auto"/>
        <w:left w:val="none" w:sz="0" w:space="0" w:color="auto"/>
        <w:bottom w:val="none" w:sz="0" w:space="0" w:color="auto"/>
        <w:right w:val="none" w:sz="0" w:space="0" w:color="auto"/>
      </w:divBdr>
    </w:div>
    <w:div w:id="794718224">
      <w:bodyDiv w:val="1"/>
      <w:marLeft w:val="0"/>
      <w:marRight w:val="0"/>
      <w:marTop w:val="0"/>
      <w:marBottom w:val="0"/>
      <w:divBdr>
        <w:top w:val="none" w:sz="0" w:space="0" w:color="auto"/>
        <w:left w:val="none" w:sz="0" w:space="0" w:color="auto"/>
        <w:bottom w:val="none" w:sz="0" w:space="0" w:color="auto"/>
        <w:right w:val="none" w:sz="0" w:space="0" w:color="auto"/>
      </w:divBdr>
    </w:div>
    <w:div w:id="808133759">
      <w:bodyDiv w:val="1"/>
      <w:marLeft w:val="0"/>
      <w:marRight w:val="0"/>
      <w:marTop w:val="0"/>
      <w:marBottom w:val="0"/>
      <w:divBdr>
        <w:top w:val="none" w:sz="0" w:space="0" w:color="auto"/>
        <w:left w:val="none" w:sz="0" w:space="0" w:color="auto"/>
        <w:bottom w:val="none" w:sz="0" w:space="0" w:color="auto"/>
        <w:right w:val="none" w:sz="0" w:space="0" w:color="auto"/>
      </w:divBdr>
    </w:div>
    <w:div w:id="831683536">
      <w:bodyDiv w:val="1"/>
      <w:marLeft w:val="0"/>
      <w:marRight w:val="0"/>
      <w:marTop w:val="0"/>
      <w:marBottom w:val="0"/>
      <w:divBdr>
        <w:top w:val="none" w:sz="0" w:space="0" w:color="auto"/>
        <w:left w:val="none" w:sz="0" w:space="0" w:color="auto"/>
        <w:bottom w:val="none" w:sz="0" w:space="0" w:color="auto"/>
        <w:right w:val="none" w:sz="0" w:space="0" w:color="auto"/>
      </w:divBdr>
    </w:div>
    <w:div w:id="836773333">
      <w:bodyDiv w:val="1"/>
      <w:marLeft w:val="0"/>
      <w:marRight w:val="0"/>
      <w:marTop w:val="0"/>
      <w:marBottom w:val="0"/>
      <w:divBdr>
        <w:top w:val="none" w:sz="0" w:space="0" w:color="auto"/>
        <w:left w:val="none" w:sz="0" w:space="0" w:color="auto"/>
        <w:bottom w:val="none" w:sz="0" w:space="0" w:color="auto"/>
        <w:right w:val="none" w:sz="0" w:space="0" w:color="auto"/>
      </w:divBdr>
    </w:div>
    <w:div w:id="838731797">
      <w:bodyDiv w:val="1"/>
      <w:marLeft w:val="0"/>
      <w:marRight w:val="0"/>
      <w:marTop w:val="0"/>
      <w:marBottom w:val="0"/>
      <w:divBdr>
        <w:top w:val="none" w:sz="0" w:space="0" w:color="auto"/>
        <w:left w:val="none" w:sz="0" w:space="0" w:color="auto"/>
        <w:bottom w:val="none" w:sz="0" w:space="0" w:color="auto"/>
        <w:right w:val="none" w:sz="0" w:space="0" w:color="auto"/>
      </w:divBdr>
    </w:div>
    <w:div w:id="852107485">
      <w:bodyDiv w:val="1"/>
      <w:marLeft w:val="0"/>
      <w:marRight w:val="0"/>
      <w:marTop w:val="0"/>
      <w:marBottom w:val="0"/>
      <w:divBdr>
        <w:top w:val="none" w:sz="0" w:space="0" w:color="auto"/>
        <w:left w:val="none" w:sz="0" w:space="0" w:color="auto"/>
        <w:bottom w:val="none" w:sz="0" w:space="0" w:color="auto"/>
        <w:right w:val="none" w:sz="0" w:space="0" w:color="auto"/>
      </w:divBdr>
    </w:div>
    <w:div w:id="853956654">
      <w:bodyDiv w:val="1"/>
      <w:marLeft w:val="0"/>
      <w:marRight w:val="0"/>
      <w:marTop w:val="0"/>
      <w:marBottom w:val="0"/>
      <w:divBdr>
        <w:top w:val="none" w:sz="0" w:space="0" w:color="auto"/>
        <w:left w:val="none" w:sz="0" w:space="0" w:color="auto"/>
        <w:bottom w:val="none" w:sz="0" w:space="0" w:color="auto"/>
        <w:right w:val="none" w:sz="0" w:space="0" w:color="auto"/>
      </w:divBdr>
    </w:div>
    <w:div w:id="859197842">
      <w:bodyDiv w:val="1"/>
      <w:marLeft w:val="0"/>
      <w:marRight w:val="0"/>
      <w:marTop w:val="0"/>
      <w:marBottom w:val="0"/>
      <w:divBdr>
        <w:top w:val="none" w:sz="0" w:space="0" w:color="auto"/>
        <w:left w:val="none" w:sz="0" w:space="0" w:color="auto"/>
        <w:bottom w:val="none" w:sz="0" w:space="0" w:color="auto"/>
        <w:right w:val="none" w:sz="0" w:space="0" w:color="auto"/>
      </w:divBdr>
    </w:div>
    <w:div w:id="950278918">
      <w:bodyDiv w:val="1"/>
      <w:marLeft w:val="0"/>
      <w:marRight w:val="0"/>
      <w:marTop w:val="0"/>
      <w:marBottom w:val="0"/>
      <w:divBdr>
        <w:top w:val="none" w:sz="0" w:space="0" w:color="auto"/>
        <w:left w:val="none" w:sz="0" w:space="0" w:color="auto"/>
        <w:bottom w:val="none" w:sz="0" w:space="0" w:color="auto"/>
        <w:right w:val="none" w:sz="0" w:space="0" w:color="auto"/>
      </w:divBdr>
    </w:div>
    <w:div w:id="1011644833">
      <w:bodyDiv w:val="1"/>
      <w:marLeft w:val="0"/>
      <w:marRight w:val="0"/>
      <w:marTop w:val="0"/>
      <w:marBottom w:val="0"/>
      <w:divBdr>
        <w:top w:val="none" w:sz="0" w:space="0" w:color="auto"/>
        <w:left w:val="none" w:sz="0" w:space="0" w:color="auto"/>
        <w:bottom w:val="none" w:sz="0" w:space="0" w:color="auto"/>
        <w:right w:val="none" w:sz="0" w:space="0" w:color="auto"/>
      </w:divBdr>
    </w:div>
    <w:div w:id="1046611650">
      <w:bodyDiv w:val="1"/>
      <w:marLeft w:val="0"/>
      <w:marRight w:val="0"/>
      <w:marTop w:val="0"/>
      <w:marBottom w:val="0"/>
      <w:divBdr>
        <w:top w:val="none" w:sz="0" w:space="0" w:color="auto"/>
        <w:left w:val="none" w:sz="0" w:space="0" w:color="auto"/>
        <w:bottom w:val="none" w:sz="0" w:space="0" w:color="auto"/>
        <w:right w:val="none" w:sz="0" w:space="0" w:color="auto"/>
      </w:divBdr>
    </w:div>
    <w:div w:id="1063868020">
      <w:bodyDiv w:val="1"/>
      <w:marLeft w:val="0"/>
      <w:marRight w:val="0"/>
      <w:marTop w:val="0"/>
      <w:marBottom w:val="0"/>
      <w:divBdr>
        <w:top w:val="none" w:sz="0" w:space="0" w:color="auto"/>
        <w:left w:val="none" w:sz="0" w:space="0" w:color="auto"/>
        <w:bottom w:val="none" w:sz="0" w:space="0" w:color="auto"/>
        <w:right w:val="none" w:sz="0" w:space="0" w:color="auto"/>
      </w:divBdr>
      <w:divsChild>
        <w:div w:id="1781797764">
          <w:marLeft w:val="-525"/>
          <w:marRight w:val="0"/>
          <w:marTop w:val="0"/>
          <w:marBottom w:val="0"/>
          <w:divBdr>
            <w:top w:val="none" w:sz="0" w:space="0" w:color="auto"/>
            <w:left w:val="none" w:sz="0" w:space="0" w:color="auto"/>
            <w:bottom w:val="none" w:sz="0" w:space="0" w:color="auto"/>
            <w:right w:val="none" w:sz="0" w:space="0" w:color="auto"/>
          </w:divBdr>
        </w:div>
      </w:divsChild>
    </w:div>
    <w:div w:id="1084499693">
      <w:bodyDiv w:val="1"/>
      <w:marLeft w:val="0"/>
      <w:marRight w:val="0"/>
      <w:marTop w:val="0"/>
      <w:marBottom w:val="0"/>
      <w:divBdr>
        <w:top w:val="none" w:sz="0" w:space="0" w:color="auto"/>
        <w:left w:val="none" w:sz="0" w:space="0" w:color="auto"/>
        <w:bottom w:val="none" w:sz="0" w:space="0" w:color="auto"/>
        <w:right w:val="none" w:sz="0" w:space="0" w:color="auto"/>
      </w:divBdr>
    </w:div>
    <w:div w:id="1087581114">
      <w:bodyDiv w:val="1"/>
      <w:marLeft w:val="0"/>
      <w:marRight w:val="0"/>
      <w:marTop w:val="0"/>
      <w:marBottom w:val="0"/>
      <w:divBdr>
        <w:top w:val="none" w:sz="0" w:space="0" w:color="auto"/>
        <w:left w:val="none" w:sz="0" w:space="0" w:color="auto"/>
        <w:bottom w:val="none" w:sz="0" w:space="0" w:color="auto"/>
        <w:right w:val="none" w:sz="0" w:space="0" w:color="auto"/>
      </w:divBdr>
    </w:div>
    <w:div w:id="1123235630">
      <w:bodyDiv w:val="1"/>
      <w:marLeft w:val="0"/>
      <w:marRight w:val="0"/>
      <w:marTop w:val="0"/>
      <w:marBottom w:val="0"/>
      <w:divBdr>
        <w:top w:val="none" w:sz="0" w:space="0" w:color="auto"/>
        <w:left w:val="none" w:sz="0" w:space="0" w:color="auto"/>
        <w:bottom w:val="none" w:sz="0" w:space="0" w:color="auto"/>
        <w:right w:val="none" w:sz="0" w:space="0" w:color="auto"/>
      </w:divBdr>
    </w:div>
    <w:div w:id="1136026939">
      <w:bodyDiv w:val="1"/>
      <w:marLeft w:val="0"/>
      <w:marRight w:val="0"/>
      <w:marTop w:val="0"/>
      <w:marBottom w:val="0"/>
      <w:divBdr>
        <w:top w:val="none" w:sz="0" w:space="0" w:color="auto"/>
        <w:left w:val="none" w:sz="0" w:space="0" w:color="auto"/>
        <w:bottom w:val="none" w:sz="0" w:space="0" w:color="auto"/>
        <w:right w:val="none" w:sz="0" w:space="0" w:color="auto"/>
      </w:divBdr>
    </w:div>
    <w:div w:id="1148860702">
      <w:bodyDiv w:val="1"/>
      <w:marLeft w:val="0"/>
      <w:marRight w:val="0"/>
      <w:marTop w:val="0"/>
      <w:marBottom w:val="0"/>
      <w:divBdr>
        <w:top w:val="none" w:sz="0" w:space="0" w:color="auto"/>
        <w:left w:val="none" w:sz="0" w:space="0" w:color="auto"/>
        <w:bottom w:val="none" w:sz="0" w:space="0" w:color="auto"/>
        <w:right w:val="none" w:sz="0" w:space="0" w:color="auto"/>
      </w:divBdr>
    </w:div>
    <w:div w:id="1164511826">
      <w:bodyDiv w:val="1"/>
      <w:marLeft w:val="0"/>
      <w:marRight w:val="0"/>
      <w:marTop w:val="0"/>
      <w:marBottom w:val="0"/>
      <w:divBdr>
        <w:top w:val="none" w:sz="0" w:space="0" w:color="auto"/>
        <w:left w:val="none" w:sz="0" w:space="0" w:color="auto"/>
        <w:bottom w:val="none" w:sz="0" w:space="0" w:color="auto"/>
        <w:right w:val="none" w:sz="0" w:space="0" w:color="auto"/>
      </w:divBdr>
      <w:divsChild>
        <w:div w:id="865095936">
          <w:marLeft w:val="-795"/>
          <w:marRight w:val="0"/>
          <w:marTop w:val="0"/>
          <w:marBottom w:val="0"/>
          <w:divBdr>
            <w:top w:val="none" w:sz="0" w:space="0" w:color="auto"/>
            <w:left w:val="none" w:sz="0" w:space="0" w:color="auto"/>
            <w:bottom w:val="none" w:sz="0" w:space="0" w:color="auto"/>
            <w:right w:val="none" w:sz="0" w:space="0" w:color="auto"/>
          </w:divBdr>
        </w:div>
        <w:div w:id="1820683140">
          <w:marLeft w:val="-120"/>
          <w:marRight w:val="0"/>
          <w:marTop w:val="0"/>
          <w:marBottom w:val="0"/>
          <w:divBdr>
            <w:top w:val="none" w:sz="0" w:space="0" w:color="auto"/>
            <w:left w:val="none" w:sz="0" w:space="0" w:color="auto"/>
            <w:bottom w:val="none" w:sz="0" w:space="0" w:color="auto"/>
            <w:right w:val="none" w:sz="0" w:space="0" w:color="auto"/>
          </w:divBdr>
        </w:div>
      </w:divsChild>
    </w:div>
    <w:div w:id="1168599318">
      <w:bodyDiv w:val="1"/>
      <w:marLeft w:val="0"/>
      <w:marRight w:val="0"/>
      <w:marTop w:val="0"/>
      <w:marBottom w:val="0"/>
      <w:divBdr>
        <w:top w:val="none" w:sz="0" w:space="0" w:color="auto"/>
        <w:left w:val="none" w:sz="0" w:space="0" w:color="auto"/>
        <w:bottom w:val="none" w:sz="0" w:space="0" w:color="auto"/>
        <w:right w:val="none" w:sz="0" w:space="0" w:color="auto"/>
      </w:divBdr>
    </w:div>
    <w:div w:id="1200243418">
      <w:bodyDiv w:val="1"/>
      <w:marLeft w:val="0"/>
      <w:marRight w:val="0"/>
      <w:marTop w:val="0"/>
      <w:marBottom w:val="0"/>
      <w:divBdr>
        <w:top w:val="none" w:sz="0" w:space="0" w:color="auto"/>
        <w:left w:val="none" w:sz="0" w:space="0" w:color="auto"/>
        <w:bottom w:val="none" w:sz="0" w:space="0" w:color="auto"/>
        <w:right w:val="none" w:sz="0" w:space="0" w:color="auto"/>
      </w:divBdr>
    </w:div>
    <w:div w:id="1201240039">
      <w:bodyDiv w:val="1"/>
      <w:marLeft w:val="0"/>
      <w:marRight w:val="0"/>
      <w:marTop w:val="0"/>
      <w:marBottom w:val="0"/>
      <w:divBdr>
        <w:top w:val="none" w:sz="0" w:space="0" w:color="auto"/>
        <w:left w:val="none" w:sz="0" w:space="0" w:color="auto"/>
        <w:bottom w:val="none" w:sz="0" w:space="0" w:color="auto"/>
        <w:right w:val="none" w:sz="0" w:space="0" w:color="auto"/>
      </w:divBdr>
    </w:div>
    <w:div w:id="1203515428">
      <w:bodyDiv w:val="1"/>
      <w:marLeft w:val="0"/>
      <w:marRight w:val="0"/>
      <w:marTop w:val="0"/>
      <w:marBottom w:val="0"/>
      <w:divBdr>
        <w:top w:val="none" w:sz="0" w:space="0" w:color="auto"/>
        <w:left w:val="none" w:sz="0" w:space="0" w:color="auto"/>
        <w:bottom w:val="none" w:sz="0" w:space="0" w:color="auto"/>
        <w:right w:val="none" w:sz="0" w:space="0" w:color="auto"/>
      </w:divBdr>
    </w:div>
    <w:div w:id="1214930387">
      <w:bodyDiv w:val="1"/>
      <w:marLeft w:val="0"/>
      <w:marRight w:val="0"/>
      <w:marTop w:val="0"/>
      <w:marBottom w:val="0"/>
      <w:divBdr>
        <w:top w:val="none" w:sz="0" w:space="0" w:color="auto"/>
        <w:left w:val="none" w:sz="0" w:space="0" w:color="auto"/>
        <w:bottom w:val="none" w:sz="0" w:space="0" w:color="auto"/>
        <w:right w:val="none" w:sz="0" w:space="0" w:color="auto"/>
      </w:divBdr>
    </w:div>
    <w:div w:id="1267346316">
      <w:bodyDiv w:val="1"/>
      <w:marLeft w:val="0"/>
      <w:marRight w:val="0"/>
      <w:marTop w:val="0"/>
      <w:marBottom w:val="0"/>
      <w:divBdr>
        <w:top w:val="none" w:sz="0" w:space="0" w:color="auto"/>
        <w:left w:val="none" w:sz="0" w:space="0" w:color="auto"/>
        <w:bottom w:val="none" w:sz="0" w:space="0" w:color="auto"/>
        <w:right w:val="none" w:sz="0" w:space="0" w:color="auto"/>
      </w:divBdr>
    </w:div>
    <w:div w:id="1273320724">
      <w:bodyDiv w:val="1"/>
      <w:marLeft w:val="0"/>
      <w:marRight w:val="0"/>
      <w:marTop w:val="0"/>
      <w:marBottom w:val="0"/>
      <w:divBdr>
        <w:top w:val="none" w:sz="0" w:space="0" w:color="auto"/>
        <w:left w:val="none" w:sz="0" w:space="0" w:color="auto"/>
        <w:bottom w:val="none" w:sz="0" w:space="0" w:color="auto"/>
        <w:right w:val="none" w:sz="0" w:space="0" w:color="auto"/>
      </w:divBdr>
    </w:div>
    <w:div w:id="1274092830">
      <w:bodyDiv w:val="1"/>
      <w:marLeft w:val="0"/>
      <w:marRight w:val="0"/>
      <w:marTop w:val="0"/>
      <w:marBottom w:val="0"/>
      <w:divBdr>
        <w:top w:val="none" w:sz="0" w:space="0" w:color="auto"/>
        <w:left w:val="none" w:sz="0" w:space="0" w:color="auto"/>
        <w:bottom w:val="none" w:sz="0" w:space="0" w:color="auto"/>
        <w:right w:val="none" w:sz="0" w:space="0" w:color="auto"/>
      </w:divBdr>
    </w:div>
    <w:div w:id="1284657697">
      <w:bodyDiv w:val="1"/>
      <w:marLeft w:val="0"/>
      <w:marRight w:val="0"/>
      <w:marTop w:val="0"/>
      <w:marBottom w:val="0"/>
      <w:divBdr>
        <w:top w:val="none" w:sz="0" w:space="0" w:color="auto"/>
        <w:left w:val="none" w:sz="0" w:space="0" w:color="auto"/>
        <w:bottom w:val="none" w:sz="0" w:space="0" w:color="auto"/>
        <w:right w:val="none" w:sz="0" w:space="0" w:color="auto"/>
      </w:divBdr>
    </w:div>
    <w:div w:id="1285889059">
      <w:bodyDiv w:val="1"/>
      <w:marLeft w:val="0"/>
      <w:marRight w:val="0"/>
      <w:marTop w:val="0"/>
      <w:marBottom w:val="0"/>
      <w:divBdr>
        <w:top w:val="none" w:sz="0" w:space="0" w:color="auto"/>
        <w:left w:val="none" w:sz="0" w:space="0" w:color="auto"/>
        <w:bottom w:val="none" w:sz="0" w:space="0" w:color="auto"/>
        <w:right w:val="none" w:sz="0" w:space="0" w:color="auto"/>
      </w:divBdr>
    </w:div>
    <w:div w:id="1293829163">
      <w:bodyDiv w:val="1"/>
      <w:marLeft w:val="0"/>
      <w:marRight w:val="0"/>
      <w:marTop w:val="0"/>
      <w:marBottom w:val="0"/>
      <w:divBdr>
        <w:top w:val="none" w:sz="0" w:space="0" w:color="auto"/>
        <w:left w:val="none" w:sz="0" w:space="0" w:color="auto"/>
        <w:bottom w:val="none" w:sz="0" w:space="0" w:color="auto"/>
        <w:right w:val="none" w:sz="0" w:space="0" w:color="auto"/>
      </w:divBdr>
    </w:div>
    <w:div w:id="1318412999">
      <w:bodyDiv w:val="1"/>
      <w:marLeft w:val="0"/>
      <w:marRight w:val="0"/>
      <w:marTop w:val="0"/>
      <w:marBottom w:val="0"/>
      <w:divBdr>
        <w:top w:val="none" w:sz="0" w:space="0" w:color="auto"/>
        <w:left w:val="none" w:sz="0" w:space="0" w:color="auto"/>
        <w:bottom w:val="none" w:sz="0" w:space="0" w:color="auto"/>
        <w:right w:val="none" w:sz="0" w:space="0" w:color="auto"/>
      </w:divBdr>
    </w:div>
    <w:div w:id="1366834446">
      <w:bodyDiv w:val="1"/>
      <w:marLeft w:val="0"/>
      <w:marRight w:val="0"/>
      <w:marTop w:val="0"/>
      <w:marBottom w:val="0"/>
      <w:divBdr>
        <w:top w:val="none" w:sz="0" w:space="0" w:color="auto"/>
        <w:left w:val="none" w:sz="0" w:space="0" w:color="auto"/>
        <w:bottom w:val="none" w:sz="0" w:space="0" w:color="auto"/>
        <w:right w:val="none" w:sz="0" w:space="0" w:color="auto"/>
      </w:divBdr>
    </w:div>
    <w:div w:id="1389693403">
      <w:bodyDiv w:val="1"/>
      <w:marLeft w:val="0"/>
      <w:marRight w:val="0"/>
      <w:marTop w:val="0"/>
      <w:marBottom w:val="0"/>
      <w:divBdr>
        <w:top w:val="none" w:sz="0" w:space="0" w:color="auto"/>
        <w:left w:val="none" w:sz="0" w:space="0" w:color="auto"/>
        <w:bottom w:val="none" w:sz="0" w:space="0" w:color="auto"/>
        <w:right w:val="none" w:sz="0" w:space="0" w:color="auto"/>
      </w:divBdr>
    </w:div>
    <w:div w:id="1479347036">
      <w:bodyDiv w:val="1"/>
      <w:marLeft w:val="0"/>
      <w:marRight w:val="0"/>
      <w:marTop w:val="0"/>
      <w:marBottom w:val="0"/>
      <w:divBdr>
        <w:top w:val="none" w:sz="0" w:space="0" w:color="auto"/>
        <w:left w:val="none" w:sz="0" w:space="0" w:color="auto"/>
        <w:bottom w:val="none" w:sz="0" w:space="0" w:color="auto"/>
        <w:right w:val="none" w:sz="0" w:space="0" w:color="auto"/>
      </w:divBdr>
    </w:div>
    <w:div w:id="1508058215">
      <w:bodyDiv w:val="1"/>
      <w:marLeft w:val="0"/>
      <w:marRight w:val="0"/>
      <w:marTop w:val="0"/>
      <w:marBottom w:val="0"/>
      <w:divBdr>
        <w:top w:val="none" w:sz="0" w:space="0" w:color="auto"/>
        <w:left w:val="none" w:sz="0" w:space="0" w:color="auto"/>
        <w:bottom w:val="none" w:sz="0" w:space="0" w:color="auto"/>
        <w:right w:val="none" w:sz="0" w:space="0" w:color="auto"/>
      </w:divBdr>
    </w:div>
    <w:div w:id="1519352923">
      <w:bodyDiv w:val="1"/>
      <w:marLeft w:val="0"/>
      <w:marRight w:val="0"/>
      <w:marTop w:val="0"/>
      <w:marBottom w:val="0"/>
      <w:divBdr>
        <w:top w:val="none" w:sz="0" w:space="0" w:color="auto"/>
        <w:left w:val="none" w:sz="0" w:space="0" w:color="auto"/>
        <w:bottom w:val="none" w:sz="0" w:space="0" w:color="auto"/>
        <w:right w:val="none" w:sz="0" w:space="0" w:color="auto"/>
      </w:divBdr>
    </w:div>
    <w:div w:id="1520048470">
      <w:bodyDiv w:val="1"/>
      <w:marLeft w:val="0"/>
      <w:marRight w:val="0"/>
      <w:marTop w:val="0"/>
      <w:marBottom w:val="0"/>
      <w:divBdr>
        <w:top w:val="none" w:sz="0" w:space="0" w:color="auto"/>
        <w:left w:val="none" w:sz="0" w:space="0" w:color="auto"/>
        <w:bottom w:val="none" w:sz="0" w:space="0" w:color="auto"/>
        <w:right w:val="none" w:sz="0" w:space="0" w:color="auto"/>
      </w:divBdr>
    </w:div>
    <w:div w:id="1521235452">
      <w:bodyDiv w:val="1"/>
      <w:marLeft w:val="0"/>
      <w:marRight w:val="0"/>
      <w:marTop w:val="0"/>
      <w:marBottom w:val="0"/>
      <w:divBdr>
        <w:top w:val="none" w:sz="0" w:space="0" w:color="auto"/>
        <w:left w:val="none" w:sz="0" w:space="0" w:color="auto"/>
        <w:bottom w:val="none" w:sz="0" w:space="0" w:color="auto"/>
        <w:right w:val="none" w:sz="0" w:space="0" w:color="auto"/>
      </w:divBdr>
    </w:div>
    <w:div w:id="1557274310">
      <w:bodyDiv w:val="1"/>
      <w:marLeft w:val="0"/>
      <w:marRight w:val="0"/>
      <w:marTop w:val="0"/>
      <w:marBottom w:val="0"/>
      <w:divBdr>
        <w:top w:val="none" w:sz="0" w:space="0" w:color="auto"/>
        <w:left w:val="none" w:sz="0" w:space="0" w:color="auto"/>
        <w:bottom w:val="none" w:sz="0" w:space="0" w:color="auto"/>
        <w:right w:val="none" w:sz="0" w:space="0" w:color="auto"/>
      </w:divBdr>
    </w:div>
    <w:div w:id="1563062522">
      <w:bodyDiv w:val="1"/>
      <w:marLeft w:val="0"/>
      <w:marRight w:val="0"/>
      <w:marTop w:val="0"/>
      <w:marBottom w:val="0"/>
      <w:divBdr>
        <w:top w:val="none" w:sz="0" w:space="0" w:color="auto"/>
        <w:left w:val="none" w:sz="0" w:space="0" w:color="auto"/>
        <w:bottom w:val="none" w:sz="0" w:space="0" w:color="auto"/>
        <w:right w:val="none" w:sz="0" w:space="0" w:color="auto"/>
      </w:divBdr>
    </w:div>
    <w:div w:id="1588339749">
      <w:bodyDiv w:val="1"/>
      <w:marLeft w:val="0"/>
      <w:marRight w:val="0"/>
      <w:marTop w:val="0"/>
      <w:marBottom w:val="0"/>
      <w:divBdr>
        <w:top w:val="none" w:sz="0" w:space="0" w:color="auto"/>
        <w:left w:val="none" w:sz="0" w:space="0" w:color="auto"/>
        <w:bottom w:val="none" w:sz="0" w:space="0" w:color="auto"/>
        <w:right w:val="none" w:sz="0" w:space="0" w:color="auto"/>
      </w:divBdr>
    </w:div>
    <w:div w:id="1603999999">
      <w:bodyDiv w:val="1"/>
      <w:marLeft w:val="0"/>
      <w:marRight w:val="0"/>
      <w:marTop w:val="0"/>
      <w:marBottom w:val="0"/>
      <w:divBdr>
        <w:top w:val="none" w:sz="0" w:space="0" w:color="auto"/>
        <w:left w:val="none" w:sz="0" w:space="0" w:color="auto"/>
        <w:bottom w:val="none" w:sz="0" w:space="0" w:color="auto"/>
        <w:right w:val="none" w:sz="0" w:space="0" w:color="auto"/>
      </w:divBdr>
    </w:div>
    <w:div w:id="1628706285">
      <w:bodyDiv w:val="1"/>
      <w:marLeft w:val="0"/>
      <w:marRight w:val="0"/>
      <w:marTop w:val="0"/>
      <w:marBottom w:val="0"/>
      <w:divBdr>
        <w:top w:val="none" w:sz="0" w:space="0" w:color="auto"/>
        <w:left w:val="none" w:sz="0" w:space="0" w:color="auto"/>
        <w:bottom w:val="none" w:sz="0" w:space="0" w:color="auto"/>
        <w:right w:val="none" w:sz="0" w:space="0" w:color="auto"/>
      </w:divBdr>
    </w:div>
    <w:div w:id="1661150308">
      <w:bodyDiv w:val="1"/>
      <w:marLeft w:val="0"/>
      <w:marRight w:val="0"/>
      <w:marTop w:val="0"/>
      <w:marBottom w:val="0"/>
      <w:divBdr>
        <w:top w:val="none" w:sz="0" w:space="0" w:color="auto"/>
        <w:left w:val="none" w:sz="0" w:space="0" w:color="auto"/>
        <w:bottom w:val="none" w:sz="0" w:space="0" w:color="auto"/>
        <w:right w:val="none" w:sz="0" w:space="0" w:color="auto"/>
      </w:divBdr>
    </w:div>
    <w:div w:id="1664549165">
      <w:bodyDiv w:val="1"/>
      <w:marLeft w:val="0"/>
      <w:marRight w:val="0"/>
      <w:marTop w:val="0"/>
      <w:marBottom w:val="0"/>
      <w:divBdr>
        <w:top w:val="none" w:sz="0" w:space="0" w:color="auto"/>
        <w:left w:val="none" w:sz="0" w:space="0" w:color="auto"/>
        <w:bottom w:val="none" w:sz="0" w:space="0" w:color="auto"/>
        <w:right w:val="none" w:sz="0" w:space="0" w:color="auto"/>
      </w:divBdr>
    </w:div>
    <w:div w:id="1686665899">
      <w:bodyDiv w:val="1"/>
      <w:marLeft w:val="0"/>
      <w:marRight w:val="0"/>
      <w:marTop w:val="0"/>
      <w:marBottom w:val="0"/>
      <w:divBdr>
        <w:top w:val="none" w:sz="0" w:space="0" w:color="auto"/>
        <w:left w:val="none" w:sz="0" w:space="0" w:color="auto"/>
        <w:bottom w:val="none" w:sz="0" w:space="0" w:color="auto"/>
        <w:right w:val="none" w:sz="0" w:space="0" w:color="auto"/>
      </w:divBdr>
    </w:div>
    <w:div w:id="1687558131">
      <w:bodyDiv w:val="1"/>
      <w:marLeft w:val="0"/>
      <w:marRight w:val="0"/>
      <w:marTop w:val="0"/>
      <w:marBottom w:val="0"/>
      <w:divBdr>
        <w:top w:val="none" w:sz="0" w:space="0" w:color="auto"/>
        <w:left w:val="none" w:sz="0" w:space="0" w:color="auto"/>
        <w:bottom w:val="none" w:sz="0" w:space="0" w:color="auto"/>
        <w:right w:val="none" w:sz="0" w:space="0" w:color="auto"/>
      </w:divBdr>
    </w:div>
    <w:div w:id="1693065063">
      <w:bodyDiv w:val="1"/>
      <w:marLeft w:val="0"/>
      <w:marRight w:val="0"/>
      <w:marTop w:val="0"/>
      <w:marBottom w:val="0"/>
      <w:divBdr>
        <w:top w:val="none" w:sz="0" w:space="0" w:color="auto"/>
        <w:left w:val="none" w:sz="0" w:space="0" w:color="auto"/>
        <w:bottom w:val="none" w:sz="0" w:space="0" w:color="auto"/>
        <w:right w:val="none" w:sz="0" w:space="0" w:color="auto"/>
      </w:divBdr>
    </w:div>
    <w:div w:id="1695765375">
      <w:bodyDiv w:val="1"/>
      <w:marLeft w:val="0"/>
      <w:marRight w:val="0"/>
      <w:marTop w:val="0"/>
      <w:marBottom w:val="0"/>
      <w:divBdr>
        <w:top w:val="none" w:sz="0" w:space="0" w:color="auto"/>
        <w:left w:val="none" w:sz="0" w:space="0" w:color="auto"/>
        <w:bottom w:val="none" w:sz="0" w:space="0" w:color="auto"/>
        <w:right w:val="none" w:sz="0" w:space="0" w:color="auto"/>
      </w:divBdr>
    </w:div>
    <w:div w:id="1758863247">
      <w:bodyDiv w:val="1"/>
      <w:marLeft w:val="0"/>
      <w:marRight w:val="0"/>
      <w:marTop w:val="0"/>
      <w:marBottom w:val="0"/>
      <w:divBdr>
        <w:top w:val="none" w:sz="0" w:space="0" w:color="auto"/>
        <w:left w:val="none" w:sz="0" w:space="0" w:color="auto"/>
        <w:bottom w:val="none" w:sz="0" w:space="0" w:color="auto"/>
        <w:right w:val="none" w:sz="0" w:space="0" w:color="auto"/>
      </w:divBdr>
    </w:div>
    <w:div w:id="1778256835">
      <w:bodyDiv w:val="1"/>
      <w:marLeft w:val="0"/>
      <w:marRight w:val="0"/>
      <w:marTop w:val="0"/>
      <w:marBottom w:val="0"/>
      <w:divBdr>
        <w:top w:val="none" w:sz="0" w:space="0" w:color="auto"/>
        <w:left w:val="none" w:sz="0" w:space="0" w:color="auto"/>
        <w:bottom w:val="none" w:sz="0" w:space="0" w:color="auto"/>
        <w:right w:val="none" w:sz="0" w:space="0" w:color="auto"/>
      </w:divBdr>
      <w:divsChild>
        <w:div w:id="2000767192">
          <w:marLeft w:val="150"/>
          <w:marRight w:val="0"/>
          <w:marTop w:val="0"/>
          <w:marBottom w:val="0"/>
          <w:divBdr>
            <w:top w:val="none" w:sz="0" w:space="0" w:color="auto"/>
            <w:left w:val="none" w:sz="0" w:space="0" w:color="auto"/>
            <w:bottom w:val="none" w:sz="0" w:space="0" w:color="auto"/>
            <w:right w:val="none" w:sz="0" w:space="0" w:color="auto"/>
          </w:divBdr>
        </w:div>
      </w:divsChild>
    </w:div>
    <w:div w:id="1790395805">
      <w:bodyDiv w:val="1"/>
      <w:marLeft w:val="0"/>
      <w:marRight w:val="0"/>
      <w:marTop w:val="0"/>
      <w:marBottom w:val="0"/>
      <w:divBdr>
        <w:top w:val="none" w:sz="0" w:space="0" w:color="auto"/>
        <w:left w:val="none" w:sz="0" w:space="0" w:color="auto"/>
        <w:bottom w:val="none" w:sz="0" w:space="0" w:color="auto"/>
        <w:right w:val="none" w:sz="0" w:space="0" w:color="auto"/>
      </w:divBdr>
    </w:div>
    <w:div w:id="1862544845">
      <w:bodyDiv w:val="1"/>
      <w:marLeft w:val="0"/>
      <w:marRight w:val="0"/>
      <w:marTop w:val="0"/>
      <w:marBottom w:val="0"/>
      <w:divBdr>
        <w:top w:val="none" w:sz="0" w:space="0" w:color="auto"/>
        <w:left w:val="none" w:sz="0" w:space="0" w:color="auto"/>
        <w:bottom w:val="none" w:sz="0" w:space="0" w:color="auto"/>
        <w:right w:val="none" w:sz="0" w:space="0" w:color="auto"/>
      </w:divBdr>
    </w:div>
    <w:div w:id="1947807877">
      <w:bodyDiv w:val="1"/>
      <w:marLeft w:val="0"/>
      <w:marRight w:val="0"/>
      <w:marTop w:val="0"/>
      <w:marBottom w:val="0"/>
      <w:divBdr>
        <w:top w:val="none" w:sz="0" w:space="0" w:color="auto"/>
        <w:left w:val="none" w:sz="0" w:space="0" w:color="auto"/>
        <w:bottom w:val="none" w:sz="0" w:space="0" w:color="auto"/>
        <w:right w:val="none" w:sz="0" w:space="0" w:color="auto"/>
      </w:divBdr>
    </w:div>
    <w:div w:id="1960792263">
      <w:bodyDiv w:val="1"/>
      <w:marLeft w:val="0"/>
      <w:marRight w:val="0"/>
      <w:marTop w:val="0"/>
      <w:marBottom w:val="0"/>
      <w:divBdr>
        <w:top w:val="none" w:sz="0" w:space="0" w:color="auto"/>
        <w:left w:val="none" w:sz="0" w:space="0" w:color="auto"/>
        <w:bottom w:val="none" w:sz="0" w:space="0" w:color="auto"/>
        <w:right w:val="none" w:sz="0" w:space="0" w:color="auto"/>
      </w:divBdr>
    </w:div>
    <w:div w:id="1984265839">
      <w:bodyDiv w:val="1"/>
      <w:marLeft w:val="0"/>
      <w:marRight w:val="0"/>
      <w:marTop w:val="0"/>
      <w:marBottom w:val="0"/>
      <w:divBdr>
        <w:top w:val="none" w:sz="0" w:space="0" w:color="auto"/>
        <w:left w:val="none" w:sz="0" w:space="0" w:color="auto"/>
        <w:bottom w:val="none" w:sz="0" w:space="0" w:color="auto"/>
        <w:right w:val="none" w:sz="0" w:space="0" w:color="auto"/>
      </w:divBdr>
    </w:div>
    <w:div w:id="1998410403">
      <w:bodyDiv w:val="1"/>
      <w:marLeft w:val="0"/>
      <w:marRight w:val="0"/>
      <w:marTop w:val="0"/>
      <w:marBottom w:val="0"/>
      <w:divBdr>
        <w:top w:val="none" w:sz="0" w:space="0" w:color="auto"/>
        <w:left w:val="none" w:sz="0" w:space="0" w:color="auto"/>
        <w:bottom w:val="none" w:sz="0" w:space="0" w:color="auto"/>
        <w:right w:val="none" w:sz="0" w:space="0" w:color="auto"/>
      </w:divBdr>
    </w:div>
    <w:div w:id="2000425314">
      <w:bodyDiv w:val="1"/>
      <w:marLeft w:val="0"/>
      <w:marRight w:val="0"/>
      <w:marTop w:val="0"/>
      <w:marBottom w:val="0"/>
      <w:divBdr>
        <w:top w:val="none" w:sz="0" w:space="0" w:color="auto"/>
        <w:left w:val="none" w:sz="0" w:space="0" w:color="auto"/>
        <w:bottom w:val="none" w:sz="0" w:space="0" w:color="auto"/>
        <w:right w:val="none" w:sz="0" w:space="0" w:color="auto"/>
      </w:divBdr>
    </w:div>
    <w:div w:id="2031754263">
      <w:bodyDiv w:val="1"/>
      <w:marLeft w:val="0"/>
      <w:marRight w:val="0"/>
      <w:marTop w:val="0"/>
      <w:marBottom w:val="0"/>
      <w:divBdr>
        <w:top w:val="none" w:sz="0" w:space="0" w:color="auto"/>
        <w:left w:val="none" w:sz="0" w:space="0" w:color="auto"/>
        <w:bottom w:val="none" w:sz="0" w:space="0" w:color="auto"/>
        <w:right w:val="none" w:sz="0" w:space="0" w:color="auto"/>
      </w:divBdr>
    </w:div>
    <w:div w:id="2035426128">
      <w:bodyDiv w:val="1"/>
      <w:marLeft w:val="0"/>
      <w:marRight w:val="0"/>
      <w:marTop w:val="0"/>
      <w:marBottom w:val="0"/>
      <w:divBdr>
        <w:top w:val="none" w:sz="0" w:space="0" w:color="auto"/>
        <w:left w:val="none" w:sz="0" w:space="0" w:color="auto"/>
        <w:bottom w:val="none" w:sz="0" w:space="0" w:color="auto"/>
        <w:right w:val="none" w:sz="0" w:space="0" w:color="auto"/>
      </w:divBdr>
      <w:divsChild>
        <w:div w:id="1472215220">
          <w:marLeft w:val="-285"/>
          <w:marRight w:val="0"/>
          <w:marTop w:val="0"/>
          <w:marBottom w:val="0"/>
          <w:divBdr>
            <w:top w:val="none" w:sz="0" w:space="0" w:color="auto"/>
            <w:left w:val="none" w:sz="0" w:space="0" w:color="auto"/>
            <w:bottom w:val="none" w:sz="0" w:space="0" w:color="auto"/>
            <w:right w:val="none" w:sz="0" w:space="0" w:color="auto"/>
          </w:divBdr>
        </w:div>
      </w:divsChild>
    </w:div>
    <w:div w:id="2054309755">
      <w:bodyDiv w:val="1"/>
      <w:marLeft w:val="0"/>
      <w:marRight w:val="0"/>
      <w:marTop w:val="0"/>
      <w:marBottom w:val="0"/>
      <w:divBdr>
        <w:top w:val="none" w:sz="0" w:space="0" w:color="auto"/>
        <w:left w:val="none" w:sz="0" w:space="0" w:color="auto"/>
        <w:bottom w:val="none" w:sz="0" w:space="0" w:color="auto"/>
        <w:right w:val="none" w:sz="0" w:space="0" w:color="auto"/>
      </w:divBdr>
    </w:div>
    <w:div w:id="2067946027">
      <w:bodyDiv w:val="1"/>
      <w:marLeft w:val="0"/>
      <w:marRight w:val="0"/>
      <w:marTop w:val="0"/>
      <w:marBottom w:val="0"/>
      <w:divBdr>
        <w:top w:val="none" w:sz="0" w:space="0" w:color="auto"/>
        <w:left w:val="none" w:sz="0" w:space="0" w:color="auto"/>
        <w:bottom w:val="none" w:sz="0" w:space="0" w:color="auto"/>
        <w:right w:val="none" w:sz="0" w:space="0" w:color="auto"/>
      </w:divBdr>
    </w:div>
    <w:div w:id="2078360157">
      <w:bodyDiv w:val="1"/>
      <w:marLeft w:val="0"/>
      <w:marRight w:val="0"/>
      <w:marTop w:val="0"/>
      <w:marBottom w:val="0"/>
      <w:divBdr>
        <w:top w:val="none" w:sz="0" w:space="0" w:color="auto"/>
        <w:left w:val="none" w:sz="0" w:space="0" w:color="auto"/>
        <w:bottom w:val="none" w:sz="0" w:space="0" w:color="auto"/>
        <w:right w:val="none" w:sz="0" w:space="0" w:color="auto"/>
      </w:divBdr>
    </w:div>
    <w:div w:id="2133739997">
      <w:bodyDiv w:val="1"/>
      <w:marLeft w:val="0"/>
      <w:marRight w:val="0"/>
      <w:marTop w:val="0"/>
      <w:marBottom w:val="0"/>
      <w:divBdr>
        <w:top w:val="none" w:sz="0" w:space="0" w:color="auto"/>
        <w:left w:val="none" w:sz="0" w:space="0" w:color="auto"/>
        <w:bottom w:val="none" w:sz="0" w:space="0" w:color="auto"/>
        <w:right w:val="none" w:sz="0" w:space="0" w:color="auto"/>
      </w:divBdr>
    </w:div>
    <w:div w:id="2134248650">
      <w:bodyDiv w:val="1"/>
      <w:marLeft w:val="0"/>
      <w:marRight w:val="0"/>
      <w:marTop w:val="0"/>
      <w:marBottom w:val="0"/>
      <w:divBdr>
        <w:top w:val="none" w:sz="0" w:space="0" w:color="auto"/>
        <w:left w:val="none" w:sz="0" w:space="0" w:color="auto"/>
        <w:bottom w:val="none" w:sz="0" w:space="0" w:color="auto"/>
        <w:right w:val="none" w:sz="0" w:space="0" w:color="auto"/>
      </w:divBdr>
      <w:divsChild>
        <w:div w:id="146165295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eader" Target="header5.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11.xml"/><Relationship Id="rId47" Type="http://schemas.openxmlformats.org/officeDocument/2006/relationships/hyperlink" Target="https://arxiv.org/abs/1809.04983" TargetMode="External"/><Relationship Id="rId50" Type="http://schemas.openxmlformats.org/officeDocument/2006/relationships/hyperlink" Target="https://arxiv.org/pdf/2110.05877v1.pdf" TargetMode="External"/><Relationship Id="rId55" Type="http://schemas.openxmlformats.org/officeDocument/2006/relationships/hyperlink" Target="https://paperswithcode.com/paper/sign-language-transformers-joint-end-to-e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header" Target="header8.xml"/><Relationship Id="rId40" Type="http://schemas.openxmlformats.org/officeDocument/2006/relationships/header" Target="header9.xml"/><Relationship Id="rId45" Type="http://schemas.openxmlformats.org/officeDocument/2006/relationships/hyperlink" Target="https://paperswithcode.com/paper/spatial-temporal-graph-convolutional-networks" TargetMode="External"/><Relationship Id="rId53" Type="http://schemas.openxmlformats.org/officeDocument/2006/relationships/hyperlink" Target="https://www.irjet.net/archives/V7/i4/IRJET-V7I4126.pdf" TargetMode="External"/><Relationship Id="rId58" Type="http://schemas.openxmlformats.org/officeDocument/2006/relationships/hyperlink" Target="https://arxiv.org/pdf/1812.01053.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6.xml"/><Relationship Id="rId35" Type="http://schemas.openxmlformats.org/officeDocument/2006/relationships/image" Target="media/image21.png"/><Relationship Id="rId43" Type="http://schemas.openxmlformats.org/officeDocument/2006/relationships/hyperlink" Target="https://arxiv.org/pdf/2103.08833v5.pdf" TargetMode="External"/><Relationship Id="rId48" Type="http://schemas.openxmlformats.org/officeDocument/2006/relationships/hyperlink" Target="https://arxiv.org/pdf/2003.08743v1.pdf" TargetMode="External"/><Relationship Id="rId56" Type="http://schemas.openxmlformats.org/officeDocument/2006/relationships/hyperlink" Target="https://openaccess.thecvf.com/content/WACV2022W/HADCV/papers/Bohacek_Sign_Pose-Based_Transformer_for_Word-Level_Sign_Language_Recognition_WACVW_2022_paper.pdf" TargetMode="External"/><Relationship Id="rId8" Type="http://schemas.openxmlformats.org/officeDocument/2006/relationships/image" Target="media/image1.png"/><Relationship Id="rId51" Type="http://schemas.openxmlformats.org/officeDocument/2006/relationships/hyperlink" Target="https://www.hindawi.com/journals/cin/2020/8816125"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eader" Target="header4.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arxiv.org/pdf/2204.10511v2.pdf" TargetMode="External"/><Relationship Id="rId59" Type="http://schemas.openxmlformats.org/officeDocument/2006/relationships/header" Target="header12.xml"/><Relationship Id="rId20" Type="http://schemas.openxmlformats.org/officeDocument/2006/relationships/image" Target="media/image8.png"/><Relationship Id="rId41" Type="http://schemas.openxmlformats.org/officeDocument/2006/relationships/header" Target="header10.xml"/><Relationship Id="rId54" Type="http://schemas.openxmlformats.org/officeDocument/2006/relationships/hyperlink" Target="https://link.springer.com/content/pdf/10.1007/978-3-319-16178-5_40.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arxiv.org/abs/2205.12870" TargetMode="External"/><Relationship Id="rId57" Type="http://schemas.openxmlformats.org/officeDocument/2006/relationships/hyperlink" Target="https://arxiv.org/pdf/1906.08172.pdf" TargetMode="External"/><Relationship Id="rId10" Type="http://schemas.openxmlformats.org/officeDocument/2006/relationships/image" Target="media/image3.png"/><Relationship Id="rId31" Type="http://schemas.openxmlformats.org/officeDocument/2006/relationships/header" Target="header7.xml"/><Relationship Id="rId44" Type="http://schemas.openxmlformats.org/officeDocument/2006/relationships/hyperlink" Target="https://arxiv.org/pdf/2110.05877v1.pdf" TargetMode="External"/><Relationship Id="rId52" Type="http://schemas.openxmlformats.org/officeDocument/2006/relationships/hyperlink" Target="https://arxiv.org/pdf/1910.11006v2.pdf" TargetMode="External"/><Relationship Id="rId60"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FYP%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2752C-8856-47AC-8FF1-115B68BEE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 Report Template</Template>
  <TotalTime>3339</TotalTime>
  <Pages>1</Pages>
  <Words>23958</Words>
  <Characters>136567</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160205</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mO usama</dc:creator>
  <cp:keywords/>
  <dc:description/>
  <cp:lastModifiedBy>PC</cp:lastModifiedBy>
  <cp:revision>413</cp:revision>
  <cp:lastPrinted>2023-06-04T18:50:00Z</cp:lastPrinted>
  <dcterms:created xsi:type="dcterms:W3CDTF">2022-10-18T05:35:00Z</dcterms:created>
  <dcterms:modified xsi:type="dcterms:W3CDTF">2023-07-25T15:47:00Z</dcterms:modified>
</cp:coreProperties>
</file>